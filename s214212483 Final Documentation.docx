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9356382"/>
        <w:docPartObj>
          <w:docPartGallery w:val="Cover Pages"/>
          <w:docPartUnique/>
        </w:docPartObj>
      </w:sdtPr>
      <w:sdtContent>
        <w:p w14:paraId="28CE8890" w14:textId="2EA101DF" w:rsidR="002667B7" w:rsidRPr="0017143C" w:rsidRDefault="00A858FE" w:rsidP="00A81ADD">
          <w:pPr>
            <w:spacing w:afterLines="160" w:after="384" w:line="360" w:lineRule="auto"/>
            <w:jc w:val="both"/>
            <w:rPr>
              <w:rFonts w:asciiTheme="majorHAnsi" w:eastAsiaTheme="majorEastAsia" w:hAnsiTheme="majorHAnsi" w:cstheme="majorBidi"/>
              <w:spacing w:val="-10"/>
              <w:kern w:val="28"/>
              <w:sz w:val="56"/>
              <w:szCs w:val="56"/>
            </w:rPr>
            <w:sectPr w:rsidR="002667B7" w:rsidRPr="0017143C" w:rsidSect="00A858FE">
              <w:footerReference w:type="default" r:id="rId8"/>
              <w:pgSz w:w="11906" w:h="16838"/>
              <w:pgMar w:top="1440" w:right="1440" w:bottom="1440" w:left="1440" w:header="709" w:footer="709" w:gutter="0"/>
              <w:pgNumType w:start="0"/>
              <w:cols w:space="708"/>
              <w:titlePg/>
              <w:docGrid w:linePitch="360"/>
            </w:sectPr>
          </w:pPr>
          <w:r>
            <w:rPr>
              <w:noProof/>
              <w:lang w:eastAsia="en-ZA"/>
            </w:rPr>
            <mc:AlternateContent>
              <mc:Choice Requires="wpg">
                <w:drawing>
                  <wp:anchor distT="0" distB="0" distL="114300" distR="114300" simplePos="0" relativeHeight="251659264" behindDoc="1" locked="0" layoutInCell="1" allowOverlap="1" wp14:anchorId="10523D40" wp14:editId="3051AA61">
                    <wp:simplePos x="0" y="0"/>
                    <wp:positionH relativeFrom="margin">
                      <wp:posOffset>-466725</wp:posOffset>
                    </wp:positionH>
                    <wp:positionV relativeFrom="margin">
                      <wp:posOffset>-428625</wp:posOffset>
                    </wp:positionV>
                    <wp:extent cx="6668135" cy="9477375"/>
                    <wp:effectExtent l="0" t="0" r="0" b="9525"/>
                    <wp:wrapNone/>
                    <wp:docPr id="193" name="Group 193"/>
                    <wp:cNvGraphicFramePr/>
                    <a:graphic xmlns:a="http://schemas.openxmlformats.org/drawingml/2006/main">
                      <a:graphicData uri="http://schemas.microsoft.com/office/word/2010/wordprocessingGroup">
                        <wpg:wgp>
                          <wpg:cNvGrpSpPr/>
                          <wpg:grpSpPr>
                            <a:xfrm>
                              <a:off x="0" y="0"/>
                              <a:ext cx="6668135" cy="9477375"/>
                              <a:chOff x="0" y="0"/>
                              <a:chExt cx="6864824" cy="9718675"/>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9201150"/>
                                <a:ext cx="6858000" cy="5175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46A428" w14:textId="317D47FD" w:rsidR="00112616" w:rsidRDefault="00112616" w:rsidP="00A858FE">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599"/>
                                <a:ext cx="6858000" cy="78390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BFF33" w14:textId="6D28D293" w:rsidR="00112616" w:rsidRPr="009F705F" w:rsidRDefault="00112616" w:rsidP="00EA73FB">
                                  <w:pPr>
                                    <w:spacing w:before="480" w:after="0" w:line="240" w:lineRule="auto"/>
                                    <w:jc w:val="center"/>
                                    <w:rPr>
                                      <w:rFonts w:ascii="Arial" w:hAnsi="Arial" w:cs="Arial"/>
                                      <w:b/>
                                      <w:color w:val="000000"/>
                                      <w:sz w:val="24"/>
                                      <w:szCs w:val="24"/>
                                    </w:rPr>
                                  </w:pPr>
                                  <w:r>
                                    <w:rPr>
                                      <w:rFonts w:ascii="Arial" w:hAnsi="Arial" w:cs="Arial"/>
                                      <w:b/>
                                      <w:color w:val="000000"/>
                                      <w:sz w:val="24"/>
                                      <w:szCs w:val="24"/>
                                    </w:rPr>
                                    <w:t>UP</w:t>
                                  </w:r>
                                </w:p>
                                <w:p w14:paraId="4BB7E5DB" w14:textId="77777777"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B</w:t>
                                  </w:r>
                                  <w:r w:rsidRPr="009F705F">
                                    <w:rPr>
                                      <w:rFonts w:ascii="Arial" w:hAnsi="Arial" w:cs="Arial"/>
                                      <w:color w:val="000000"/>
                                      <w:sz w:val="24"/>
                                      <w:szCs w:val="24"/>
                                    </w:rPr>
                                    <w:t>y</w:t>
                                  </w:r>
                                </w:p>
                                <w:p w14:paraId="68F9D68D" w14:textId="571C2E55"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 xml:space="preserve">Nkosinathi </w:t>
                                  </w:r>
                                  <w:proofErr w:type="spellStart"/>
                                  <w:r>
                                    <w:rPr>
                                      <w:rFonts w:ascii="Arial" w:hAnsi="Arial" w:cs="Arial"/>
                                      <w:color w:val="000000"/>
                                      <w:sz w:val="24"/>
                                      <w:szCs w:val="24"/>
                                    </w:rPr>
                                    <w:t>Madalane</w:t>
                                  </w:r>
                                  <w:proofErr w:type="spellEnd"/>
                                  <w:r>
                                    <w:rPr>
                                      <w:rFonts w:ascii="Arial" w:hAnsi="Arial" w:cs="Arial"/>
                                      <w:color w:val="000000"/>
                                      <w:sz w:val="24"/>
                                      <w:szCs w:val="24"/>
                                    </w:rPr>
                                    <w:t xml:space="preserve"> (s214212483)</w:t>
                                  </w:r>
                                </w:p>
                                <w:p w14:paraId="0E5FA37E"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sz w:val="24"/>
                                      <w:szCs w:val="24"/>
                                      <w:lang w:eastAsia="en-ZA"/>
                                    </w:rPr>
                                    <w:t xml:space="preserve">Submitted </w:t>
                                  </w:r>
                                  <w:r>
                                    <w:rPr>
                                      <w:rFonts w:ascii="Arial" w:hAnsi="Arial" w:cs="Arial"/>
                                      <w:sz w:val="24"/>
                                      <w:szCs w:val="24"/>
                                      <w:lang w:eastAsia="en-ZA"/>
                                    </w:rPr>
                                    <w:t>in partial fulfilment of the requirements</w:t>
                                  </w:r>
                                  <w:r w:rsidRPr="009F705F">
                                    <w:rPr>
                                      <w:rFonts w:ascii="Arial" w:hAnsi="Arial" w:cs="Arial"/>
                                      <w:sz w:val="24"/>
                                      <w:szCs w:val="24"/>
                                      <w:lang w:eastAsia="en-ZA"/>
                                    </w:rPr>
                                    <w:t xml:space="preserve"> for the degree</w:t>
                                  </w:r>
                                </w:p>
                                <w:p w14:paraId="060FC9C8" w14:textId="77777777"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 xml:space="preserve">BACCALAUREUS </w:t>
                                  </w:r>
                                  <w:r w:rsidRPr="009F705F">
                                    <w:rPr>
                                      <w:rFonts w:ascii="Arial" w:hAnsi="Arial" w:cs="Arial"/>
                                      <w:color w:val="000000"/>
                                      <w:sz w:val="24"/>
                                      <w:szCs w:val="24"/>
                                    </w:rPr>
                                    <w:t>TECHNOLOGIAE</w:t>
                                  </w:r>
                                </w:p>
                                <w:p w14:paraId="26BCA931"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w:t>
                                  </w:r>
                                </w:p>
                                <w:p w14:paraId="2EB384BC"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INFORMATION TECHNOLOGY</w:t>
                                  </w:r>
                                </w:p>
                                <w:p w14:paraId="37F7E229"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 the</w:t>
                                  </w:r>
                                </w:p>
                                <w:p w14:paraId="3BAC0BC6"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FACULTY OF ENGINEERING, THE BUILT ENVIRONMENT AND</w:t>
                                  </w:r>
                                  <w:r w:rsidRPr="009F705F">
                                    <w:rPr>
                                      <w:rFonts w:ascii="Arial" w:hAnsi="Arial" w:cs="Arial"/>
                                      <w:color w:val="000000"/>
                                      <w:sz w:val="24"/>
                                      <w:szCs w:val="24"/>
                                    </w:rPr>
                                    <w:br/>
                                    <w:t>INFORMATION TECHNOLOGY</w:t>
                                  </w:r>
                                </w:p>
                                <w:p w14:paraId="524C6C57"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Of the</w:t>
                                  </w:r>
                                </w:p>
                                <w:p w14:paraId="58E53566"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NELSON MANDELA METROPOLITAN UNIVERSITY</w:t>
                                  </w:r>
                                </w:p>
                                <w:p w14:paraId="30969959" w14:textId="3559F34A"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Supervisor</w:t>
                                  </w:r>
                                  <w:r w:rsidRPr="009F705F">
                                    <w:rPr>
                                      <w:rFonts w:ascii="Arial" w:hAnsi="Arial" w:cs="Arial"/>
                                      <w:color w:val="000000"/>
                                      <w:sz w:val="24"/>
                                      <w:szCs w:val="24"/>
                                    </w:rPr>
                                    <w:t xml:space="preserve">: </w:t>
                                  </w:r>
                                  <w:r>
                                    <w:rPr>
                                      <w:rFonts w:ascii="Arial" w:hAnsi="Arial" w:cs="Arial"/>
                                      <w:color w:val="000000"/>
                                      <w:sz w:val="24"/>
                                      <w:szCs w:val="24"/>
                                    </w:rPr>
                                    <w:t xml:space="preserve">Mr RG </w:t>
                                  </w:r>
                                  <w:proofErr w:type="spellStart"/>
                                  <w:r>
                                    <w:rPr>
                                      <w:rFonts w:ascii="Arial" w:hAnsi="Arial" w:cs="Arial"/>
                                      <w:color w:val="000000"/>
                                      <w:sz w:val="24"/>
                                      <w:szCs w:val="24"/>
                                    </w:rPr>
                                    <w:t>Leppan</w:t>
                                  </w:r>
                                  <w:proofErr w:type="spellEnd"/>
                                </w:p>
                                <w:p w14:paraId="496C79C6" w14:textId="5565BDB5" w:rsidR="00112616" w:rsidRPr="00A858FE" w:rsidRDefault="000B74C9"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November</w:t>
                                  </w:r>
                                  <w:r w:rsidR="00112616">
                                    <w:rPr>
                                      <w:rFonts w:ascii="Arial" w:hAnsi="Arial" w:cs="Arial"/>
                                      <w:color w:val="000000"/>
                                      <w:sz w:val="24"/>
                                      <w:szCs w:val="24"/>
                                    </w:rPr>
                                    <w:t xml:space="preserve"> 2018</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0523D40" id="Group 193" o:spid="_x0000_s1026" style="position:absolute;left:0;text-align:left;margin-left:-36.75pt;margin-top:-33.75pt;width:525.05pt;height:746.25pt;z-index:-251657216;mso-width-percent:882;mso-position-horizontal-relative:margin;mso-position-vertical-relative:margin;mso-width-percent:882" coordsize="68648,9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92011;width:68580;height:517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2646A428" w14:textId="317D47FD" w:rsidR="00112616" w:rsidRDefault="00112616" w:rsidP="00A858FE">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5;width:68580;height:78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AEBFF33" w14:textId="6D28D293" w:rsidR="00112616" w:rsidRPr="009F705F" w:rsidRDefault="00112616" w:rsidP="00EA73FB">
                            <w:pPr>
                              <w:spacing w:before="480" w:after="0" w:line="240" w:lineRule="auto"/>
                              <w:jc w:val="center"/>
                              <w:rPr>
                                <w:rFonts w:ascii="Arial" w:hAnsi="Arial" w:cs="Arial"/>
                                <w:b/>
                                <w:color w:val="000000"/>
                                <w:sz w:val="24"/>
                                <w:szCs w:val="24"/>
                              </w:rPr>
                            </w:pPr>
                            <w:r>
                              <w:rPr>
                                <w:rFonts w:ascii="Arial" w:hAnsi="Arial" w:cs="Arial"/>
                                <w:b/>
                                <w:color w:val="000000"/>
                                <w:sz w:val="24"/>
                                <w:szCs w:val="24"/>
                              </w:rPr>
                              <w:t>UP</w:t>
                            </w:r>
                          </w:p>
                          <w:p w14:paraId="4BB7E5DB" w14:textId="77777777"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B</w:t>
                            </w:r>
                            <w:r w:rsidRPr="009F705F">
                              <w:rPr>
                                <w:rFonts w:ascii="Arial" w:hAnsi="Arial" w:cs="Arial"/>
                                <w:color w:val="000000"/>
                                <w:sz w:val="24"/>
                                <w:szCs w:val="24"/>
                              </w:rPr>
                              <w:t>y</w:t>
                            </w:r>
                          </w:p>
                          <w:p w14:paraId="68F9D68D" w14:textId="571C2E55"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 xml:space="preserve">Nkosinathi </w:t>
                            </w:r>
                            <w:proofErr w:type="spellStart"/>
                            <w:r>
                              <w:rPr>
                                <w:rFonts w:ascii="Arial" w:hAnsi="Arial" w:cs="Arial"/>
                                <w:color w:val="000000"/>
                                <w:sz w:val="24"/>
                                <w:szCs w:val="24"/>
                              </w:rPr>
                              <w:t>Madalane</w:t>
                            </w:r>
                            <w:proofErr w:type="spellEnd"/>
                            <w:r>
                              <w:rPr>
                                <w:rFonts w:ascii="Arial" w:hAnsi="Arial" w:cs="Arial"/>
                                <w:color w:val="000000"/>
                                <w:sz w:val="24"/>
                                <w:szCs w:val="24"/>
                              </w:rPr>
                              <w:t xml:space="preserve"> (s214212483)</w:t>
                            </w:r>
                          </w:p>
                          <w:p w14:paraId="0E5FA37E"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sz w:val="24"/>
                                <w:szCs w:val="24"/>
                                <w:lang w:eastAsia="en-ZA"/>
                              </w:rPr>
                              <w:t xml:space="preserve">Submitted </w:t>
                            </w:r>
                            <w:r>
                              <w:rPr>
                                <w:rFonts w:ascii="Arial" w:hAnsi="Arial" w:cs="Arial"/>
                                <w:sz w:val="24"/>
                                <w:szCs w:val="24"/>
                                <w:lang w:eastAsia="en-ZA"/>
                              </w:rPr>
                              <w:t>in partial fulfilment of the requirements</w:t>
                            </w:r>
                            <w:r w:rsidRPr="009F705F">
                              <w:rPr>
                                <w:rFonts w:ascii="Arial" w:hAnsi="Arial" w:cs="Arial"/>
                                <w:sz w:val="24"/>
                                <w:szCs w:val="24"/>
                                <w:lang w:eastAsia="en-ZA"/>
                              </w:rPr>
                              <w:t xml:space="preserve"> for the degree</w:t>
                            </w:r>
                          </w:p>
                          <w:p w14:paraId="060FC9C8" w14:textId="77777777"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 xml:space="preserve">BACCALAUREUS </w:t>
                            </w:r>
                            <w:r w:rsidRPr="009F705F">
                              <w:rPr>
                                <w:rFonts w:ascii="Arial" w:hAnsi="Arial" w:cs="Arial"/>
                                <w:color w:val="000000"/>
                                <w:sz w:val="24"/>
                                <w:szCs w:val="24"/>
                              </w:rPr>
                              <w:t>TECHNOLOGIAE</w:t>
                            </w:r>
                          </w:p>
                          <w:p w14:paraId="26BCA931"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w:t>
                            </w:r>
                          </w:p>
                          <w:p w14:paraId="2EB384BC"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INFORMATION TECHNOLOGY</w:t>
                            </w:r>
                          </w:p>
                          <w:p w14:paraId="37F7E229"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In the</w:t>
                            </w:r>
                          </w:p>
                          <w:p w14:paraId="3BAC0BC6"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FACULTY OF ENGINEERING, THE BUILT ENVIRONMENT AND</w:t>
                            </w:r>
                            <w:r w:rsidRPr="009F705F">
                              <w:rPr>
                                <w:rFonts w:ascii="Arial" w:hAnsi="Arial" w:cs="Arial"/>
                                <w:color w:val="000000"/>
                                <w:sz w:val="24"/>
                                <w:szCs w:val="24"/>
                              </w:rPr>
                              <w:br/>
                              <w:t>INFORMATION TECHNOLOGY</w:t>
                            </w:r>
                          </w:p>
                          <w:p w14:paraId="524C6C57"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Of the</w:t>
                            </w:r>
                          </w:p>
                          <w:p w14:paraId="58E53566" w14:textId="77777777" w:rsidR="00112616" w:rsidRPr="009F705F" w:rsidRDefault="00112616" w:rsidP="00EA73FB">
                            <w:pPr>
                              <w:spacing w:before="480" w:after="0" w:line="240" w:lineRule="auto"/>
                              <w:jc w:val="center"/>
                              <w:rPr>
                                <w:rFonts w:ascii="Arial" w:hAnsi="Arial" w:cs="Arial"/>
                                <w:color w:val="000000"/>
                                <w:sz w:val="24"/>
                                <w:szCs w:val="24"/>
                              </w:rPr>
                            </w:pPr>
                            <w:r w:rsidRPr="009F705F">
                              <w:rPr>
                                <w:rFonts w:ascii="Arial" w:hAnsi="Arial" w:cs="Arial"/>
                                <w:color w:val="000000"/>
                                <w:sz w:val="24"/>
                                <w:szCs w:val="24"/>
                              </w:rPr>
                              <w:t>NELSON MANDELA METROPOLITAN UNIVERSITY</w:t>
                            </w:r>
                          </w:p>
                          <w:p w14:paraId="30969959" w14:textId="3559F34A" w:rsidR="00112616" w:rsidRPr="009F705F" w:rsidRDefault="00112616"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Supervisor</w:t>
                            </w:r>
                            <w:r w:rsidRPr="009F705F">
                              <w:rPr>
                                <w:rFonts w:ascii="Arial" w:hAnsi="Arial" w:cs="Arial"/>
                                <w:color w:val="000000"/>
                                <w:sz w:val="24"/>
                                <w:szCs w:val="24"/>
                              </w:rPr>
                              <w:t xml:space="preserve">: </w:t>
                            </w:r>
                            <w:r>
                              <w:rPr>
                                <w:rFonts w:ascii="Arial" w:hAnsi="Arial" w:cs="Arial"/>
                                <w:color w:val="000000"/>
                                <w:sz w:val="24"/>
                                <w:szCs w:val="24"/>
                              </w:rPr>
                              <w:t xml:space="preserve">Mr RG </w:t>
                            </w:r>
                            <w:proofErr w:type="spellStart"/>
                            <w:r>
                              <w:rPr>
                                <w:rFonts w:ascii="Arial" w:hAnsi="Arial" w:cs="Arial"/>
                                <w:color w:val="000000"/>
                                <w:sz w:val="24"/>
                                <w:szCs w:val="24"/>
                              </w:rPr>
                              <w:t>Leppan</w:t>
                            </w:r>
                            <w:proofErr w:type="spellEnd"/>
                          </w:p>
                          <w:p w14:paraId="496C79C6" w14:textId="5565BDB5" w:rsidR="00112616" w:rsidRPr="00A858FE" w:rsidRDefault="000B74C9" w:rsidP="00EA73FB">
                            <w:pPr>
                              <w:spacing w:before="480" w:after="0" w:line="240" w:lineRule="auto"/>
                              <w:jc w:val="center"/>
                              <w:rPr>
                                <w:rFonts w:ascii="Arial" w:hAnsi="Arial" w:cs="Arial"/>
                                <w:color w:val="000000"/>
                                <w:sz w:val="24"/>
                                <w:szCs w:val="24"/>
                              </w:rPr>
                            </w:pPr>
                            <w:r>
                              <w:rPr>
                                <w:rFonts w:ascii="Arial" w:hAnsi="Arial" w:cs="Arial"/>
                                <w:color w:val="000000"/>
                                <w:sz w:val="24"/>
                                <w:szCs w:val="24"/>
                              </w:rPr>
                              <w:t>November</w:t>
                            </w:r>
                            <w:r w:rsidR="00112616">
                              <w:rPr>
                                <w:rFonts w:ascii="Arial" w:hAnsi="Arial" w:cs="Arial"/>
                                <w:color w:val="000000"/>
                                <w:sz w:val="24"/>
                                <w:szCs w:val="24"/>
                              </w:rPr>
                              <w:t xml:space="preserve"> 2018</w:t>
                            </w:r>
                          </w:p>
                        </w:txbxContent>
                      </v:textbox>
                    </v:shape>
                    <w10:wrap anchorx="margin" anchory="margin"/>
                  </v:group>
                </w:pict>
              </mc:Fallback>
            </mc:AlternateContent>
          </w:r>
        </w:p>
      </w:sdtContent>
    </w:sdt>
    <w:p w14:paraId="76E8357F" w14:textId="68CCD95B" w:rsidR="002667B7" w:rsidRDefault="002667B7" w:rsidP="00A81ADD">
      <w:pPr>
        <w:spacing w:afterLines="160" w:after="384" w:line="360" w:lineRule="auto"/>
        <w:jc w:val="both"/>
        <w:rPr>
          <w:sz w:val="24"/>
        </w:rPr>
      </w:pPr>
    </w:p>
    <w:p w14:paraId="02CEB2E4" w14:textId="5E423FCC" w:rsidR="002667B7" w:rsidRPr="00636864" w:rsidRDefault="00C44B79" w:rsidP="00A81ADD">
      <w:pPr>
        <w:tabs>
          <w:tab w:val="right" w:pos="8931"/>
        </w:tabs>
        <w:spacing w:afterLines="160" w:after="384" w:line="360" w:lineRule="auto"/>
        <w:jc w:val="both"/>
        <w:rPr>
          <w:rFonts w:asciiTheme="majorHAnsi" w:hAnsiTheme="majorHAnsi"/>
          <w:color w:val="2E74B5" w:themeColor="accent1" w:themeShade="BF"/>
          <w:sz w:val="28"/>
          <w:szCs w:val="28"/>
        </w:rPr>
      </w:pPr>
      <w:r w:rsidRPr="00636864">
        <w:rPr>
          <w:rFonts w:asciiTheme="majorHAnsi" w:hAnsiTheme="majorHAnsi"/>
          <w:color w:val="2E74B5" w:themeColor="accent1" w:themeShade="BF"/>
          <w:sz w:val="28"/>
          <w:szCs w:val="28"/>
        </w:rPr>
        <w:t>Table of Contents</w:t>
      </w:r>
      <w:r w:rsidRPr="00636864">
        <w:rPr>
          <w:rFonts w:asciiTheme="majorHAnsi" w:hAnsiTheme="majorHAnsi"/>
          <w:color w:val="2E74B5" w:themeColor="accent1" w:themeShade="BF"/>
          <w:sz w:val="28"/>
          <w:szCs w:val="28"/>
        </w:rPr>
        <w:tab/>
        <w:t>Page</w:t>
      </w:r>
    </w:p>
    <w:sdt>
      <w:sdtPr>
        <w:id w:val="1405960612"/>
        <w:docPartObj>
          <w:docPartGallery w:val="Table of Contents"/>
          <w:docPartUnique/>
        </w:docPartObj>
      </w:sdtPr>
      <w:sdtEndPr>
        <w:rPr>
          <w:b/>
          <w:bCs/>
          <w:noProof/>
        </w:rPr>
      </w:sdtEndPr>
      <w:sdtContent>
        <w:p w14:paraId="06981930" w14:textId="004190C3" w:rsidR="00112616" w:rsidRDefault="00046534">
          <w:pPr>
            <w:pStyle w:val="TOC2"/>
            <w:tabs>
              <w:tab w:val="left" w:pos="660"/>
              <w:tab w:val="right" w:leader="dot" w:pos="9016"/>
            </w:tabs>
            <w:rPr>
              <w:rFonts w:eastAsiaTheme="minorEastAsia"/>
              <w:noProof/>
              <w:lang w:eastAsia="en-ZA"/>
            </w:rPr>
          </w:pPr>
          <w:r>
            <w:fldChar w:fldCharType="begin"/>
          </w:r>
          <w:r>
            <w:instrText xml:space="preserve"> TOC \o "1-3" \h \z \u </w:instrText>
          </w:r>
          <w:r>
            <w:fldChar w:fldCharType="separate"/>
          </w:r>
          <w:hyperlink w:anchor="_Toc529173506" w:history="1">
            <w:r w:rsidR="00112616" w:rsidRPr="006038E2">
              <w:rPr>
                <w:rStyle w:val="Hyperlink"/>
                <w:noProof/>
              </w:rPr>
              <w:t>1.</w:t>
            </w:r>
            <w:r w:rsidR="00112616">
              <w:rPr>
                <w:rFonts w:eastAsiaTheme="minorEastAsia"/>
                <w:noProof/>
                <w:lang w:eastAsia="en-ZA"/>
              </w:rPr>
              <w:tab/>
            </w:r>
            <w:r w:rsidR="00112616" w:rsidRPr="006038E2">
              <w:rPr>
                <w:rStyle w:val="Hyperlink"/>
                <w:noProof/>
              </w:rPr>
              <w:t>Chapter 1: Business Case</w:t>
            </w:r>
            <w:r w:rsidR="00112616">
              <w:rPr>
                <w:noProof/>
                <w:webHidden/>
              </w:rPr>
              <w:tab/>
            </w:r>
            <w:r w:rsidR="00112616">
              <w:rPr>
                <w:noProof/>
                <w:webHidden/>
              </w:rPr>
              <w:fldChar w:fldCharType="begin"/>
            </w:r>
            <w:r w:rsidR="00112616">
              <w:rPr>
                <w:noProof/>
                <w:webHidden/>
              </w:rPr>
              <w:instrText xml:space="preserve"> PAGEREF _Toc529173506 \h </w:instrText>
            </w:r>
            <w:r w:rsidR="00112616">
              <w:rPr>
                <w:noProof/>
                <w:webHidden/>
              </w:rPr>
            </w:r>
            <w:r w:rsidR="00112616">
              <w:rPr>
                <w:noProof/>
                <w:webHidden/>
              </w:rPr>
              <w:fldChar w:fldCharType="separate"/>
            </w:r>
            <w:r w:rsidR="00112616">
              <w:rPr>
                <w:noProof/>
                <w:webHidden/>
              </w:rPr>
              <w:t>3</w:t>
            </w:r>
            <w:r w:rsidR="00112616">
              <w:rPr>
                <w:noProof/>
                <w:webHidden/>
              </w:rPr>
              <w:fldChar w:fldCharType="end"/>
            </w:r>
          </w:hyperlink>
        </w:p>
        <w:p w14:paraId="140AFC50" w14:textId="634D66E5" w:rsidR="00112616" w:rsidRDefault="00112616">
          <w:pPr>
            <w:pStyle w:val="TOC2"/>
            <w:tabs>
              <w:tab w:val="left" w:pos="880"/>
              <w:tab w:val="right" w:leader="dot" w:pos="9016"/>
            </w:tabs>
            <w:rPr>
              <w:rFonts w:eastAsiaTheme="minorEastAsia"/>
              <w:noProof/>
              <w:lang w:eastAsia="en-ZA"/>
            </w:rPr>
          </w:pPr>
          <w:hyperlink w:anchor="_Toc529173507" w:history="1">
            <w:r w:rsidRPr="006038E2">
              <w:rPr>
                <w:rStyle w:val="Hyperlink"/>
                <w:noProof/>
              </w:rPr>
              <w:t>1.1</w:t>
            </w:r>
            <w:r>
              <w:rPr>
                <w:rFonts w:eastAsiaTheme="minorEastAsia"/>
                <w:noProof/>
                <w:lang w:eastAsia="en-ZA"/>
              </w:rPr>
              <w:tab/>
            </w:r>
            <w:r w:rsidRPr="006038E2">
              <w:rPr>
                <w:rStyle w:val="Hyperlink"/>
                <w:noProof/>
              </w:rPr>
              <w:t>Introduction</w:t>
            </w:r>
            <w:r>
              <w:rPr>
                <w:noProof/>
                <w:webHidden/>
              </w:rPr>
              <w:tab/>
            </w:r>
            <w:r>
              <w:rPr>
                <w:noProof/>
                <w:webHidden/>
              </w:rPr>
              <w:fldChar w:fldCharType="begin"/>
            </w:r>
            <w:r>
              <w:rPr>
                <w:noProof/>
                <w:webHidden/>
              </w:rPr>
              <w:instrText xml:space="preserve"> PAGEREF _Toc529173507 \h </w:instrText>
            </w:r>
            <w:r>
              <w:rPr>
                <w:noProof/>
                <w:webHidden/>
              </w:rPr>
            </w:r>
            <w:r>
              <w:rPr>
                <w:noProof/>
                <w:webHidden/>
              </w:rPr>
              <w:fldChar w:fldCharType="separate"/>
            </w:r>
            <w:r>
              <w:rPr>
                <w:noProof/>
                <w:webHidden/>
              </w:rPr>
              <w:t>3</w:t>
            </w:r>
            <w:r>
              <w:rPr>
                <w:noProof/>
                <w:webHidden/>
              </w:rPr>
              <w:fldChar w:fldCharType="end"/>
            </w:r>
          </w:hyperlink>
        </w:p>
        <w:p w14:paraId="047E538C" w14:textId="13FBB203" w:rsidR="00112616" w:rsidRDefault="00112616">
          <w:pPr>
            <w:pStyle w:val="TOC2"/>
            <w:tabs>
              <w:tab w:val="left" w:pos="880"/>
              <w:tab w:val="right" w:leader="dot" w:pos="9016"/>
            </w:tabs>
            <w:rPr>
              <w:rFonts w:eastAsiaTheme="minorEastAsia"/>
              <w:noProof/>
              <w:lang w:eastAsia="en-ZA"/>
            </w:rPr>
          </w:pPr>
          <w:hyperlink w:anchor="_Toc529173508" w:history="1">
            <w:r w:rsidRPr="006038E2">
              <w:rPr>
                <w:rStyle w:val="Hyperlink"/>
                <w:noProof/>
              </w:rPr>
              <w:t>1.2</w:t>
            </w:r>
            <w:r>
              <w:rPr>
                <w:rFonts w:eastAsiaTheme="minorEastAsia"/>
                <w:noProof/>
                <w:lang w:eastAsia="en-ZA"/>
              </w:rPr>
              <w:tab/>
            </w:r>
            <w:r w:rsidRPr="006038E2">
              <w:rPr>
                <w:rStyle w:val="Hyperlink"/>
                <w:noProof/>
              </w:rPr>
              <w:t>Literature review</w:t>
            </w:r>
            <w:r>
              <w:rPr>
                <w:noProof/>
                <w:webHidden/>
              </w:rPr>
              <w:tab/>
            </w:r>
            <w:r>
              <w:rPr>
                <w:noProof/>
                <w:webHidden/>
              </w:rPr>
              <w:fldChar w:fldCharType="begin"/>
            </w:r>
            <w:r>
              <w:rPr>
                <w:noProof/>
                <w:webHidden/>
              </w:rPr>
              <w:instrText xml:space="preserve"> PAGEREF _Toc529173508 \h </w:instrText>
            </w:r>
            <w:r>
              <w:rPr>
                <w:noProof/>
                <w:webHidden/>
              </w:rPr>
            </w:r>
            <w:r>
              <w:rPr>
                <w:noProof/>
                <w:webHidden/>
              </w:rPr>
              <w:fldChar w:fldCharType="separate"/>
            </w:r>
            <w:r>
              <w:rPr>
                <w:noProof/>
                <w:webHidden/>
              </w:rPr>
              <w:t>3</w:t>
            </w:r>
            <w:r>
              <w:rPr>
                <w:noProof/>
                <w:webHidden/>
              </w:rPr>
              <w:fldChar w:fldCharType="end"/>
            </w:r>
          </w:hyperlink>
        </w:p>
        <w:p w14:paraId="7D57C419" w14:textId="0241AF81" w:rsidR="00112616" w:rsidRDefault="00112616">
          <w:pPr>
            <w:pStyle w:val="TOC2"/>
            <w:tabs>
              <w:tab w:val="left" w:pos="880"/>
              <w:tab w:val="right" w:leader="dot" w:pos="9016"/>
            </w:tabs>
            <w:rPr>
              <w:rFonts w:eastAsiaTheme="minorEastAsia"/>
              <w:noProof/>
              <w:lang w:eastAsia="en-ZA"/>
            </w:rPr>
          </w:pPr>
          <w:hyperlink w:anchor="_Toc529173509" w:history="1">
            <w:r w:rsidRPr="006038E2">
              <w:rPr>
                <w:rStyle w:val="Hyperlink"/>
                <w:noProof/>
              </w:rPr>
              <w:t>1.3</w:t>
            </w:r>
            <w:r>
              <w:rPr>
                <w:rFonts w:eastAsiaTheme="minorEastAsia"/>
                <w:noProof/>
                <w:lang w:eastAsia="en-ZA"/>
              </w:rPr>
              <w:tab/>
            </w:r>
            <w:r w:rsidRPr="006038E2">
              <w:rPr>
                <w:rStyle w:val="Hyperlink"/>
                <w:noProof/>
              </w:rPr>
              <w:t>Related system analysis</w:t>
            </w:r>
            <w:r>
              <w:rPr>
                <w:noProof/>
                <w:webHidden/>
              </w:rPr>
              <w:tab/>
            </w:r>
            <w:r>
              <w:rPr>
                <w:noProof/>
                <w:webHidden/>
              </w:rPr>
              <w:fldChar w:fldCharType="begin"/>
            </w:r>
            <w:r>
              <w:rPr>
                <w:noProof/>
                <w:webHidden/>
              </w:rPr>
              <w:instrText xml:space="preserve"> PAGEREF _Toc529173509 \h </w:instrText>
            </w:r>
            <w:r>
              <w:rPr>
                <w:noProof/>
                <w:webHidden/>
              </w:rPr>
            </w:r>
            <w:r>
              <w:rPr>
                <w:noProof/>
                <w:webHidden/>
              </w:rPr>
              <w:fldChar w:fldCharType="separate"/>
            </w:r>
            <w:r>
              <w:rPr>
                <w:noProof/>
                <w:webHidden/>
              </w:rPr>
              <w:t>4</w:t>
            </w:r>
            <w:r>
              <w:rPr>
                <w:noProof/>
                <w:webHidden/>
              </w:rPr>
              <w:fldChar w:fldCharType="end"/>
            </w:r>
          </w:hyperlink>
        </w:p>
        <w:p w14:paraId="2B0AF3A9" w14:textId="0D7AED8E" w:rsidR="00112616" w:rsidRDefault="00112616">
          <w:pPr>
            <w:pStyle w:val="TOC2"/>
            <w:tabs>
              <w:tab w:val="left" w:pos="880"/>
              <w:tab w:val="right" w:leader="dot" w:pos="9016"/>
            </w:tabs>
            <w:rPr>
              <w:rFonts w:eastAsiaTheme="minorEastAsia"/>
              <w:noProof/>
              <w:lang w:eastAsia="en-ZA"/>
            </w:rPr>
          </w:pPr>
          <w:hyperlink w:anchor="_Toc529173510" w:history="1">
            <w:r w:rsidRPr="006038E2">
              <w:rPr>
                <w:rStyle w:val="Hyperlink"/>
                <w:noProof/>
              </w:rPr>
              <w:t>1.4</w:t>
            </w:r>
            <w:r>
              <w:rPr>
                <w:rFonts w:eastAsiaTheme="minorEastAsia"/>
                <w:noProof/>
                <w:lang w:eastAsia="en-ZA"/>
              </w:rPr>
              <w:tab/>
            </w:r>
            <w:r w:rsidRPr="006038E2">
              <w:rPr>
                <w:rStyle w:val="Hyperlink"/>
                <w:noProof/>
              </w:rPr>
              <w:t>Problem Statement / Opportunity / Directive</w:t>
            </w:r>
            <w:r>
              <w:rPr>
                <w:noProof/>
                <w:webHidden/>
              </w:rPr>
              <w:tab/>
            </w:r>
            <w:r>
              <w:rPr>
                <w:noProof/>
                <w:webHidden/>
              </w:rPr>
              <w:fldChar w:fldCharType="begin"/>
            </w:r>
            <w:r>
              <w:rPr>
                <w:noProof/>
                <w:webHidden/>
              </w:rPr>
              <w:instrText xml:space="preserve"> PAGEREF _Toc529173510 \h </w:instrText>
            </w:r>
            <w:r>
              <w:rPr>
                <w:noProof/>
                <w:webHidden/>
              </w:rPr>
            </w:r>
            <w:r>
              <w:rPr>
                <w:noProof/>
                <w:webHidden/>
              </w:rPr>
              <w:fldChar w:fldCharType="separate"/>
            </w:r>
            <w:r>
              <w:rPr>
                <w:noProof/>
                <w:webHidden/>
              </w:rPr>
              <w:t>6</w:t>
            </w:r>
            <w:r>
              <w:rPr>
                <w:noProof/>
                <w:webHidden/>
              </w:rPr>
              <w:fldChar w:fldCharType="end"/>
            </w:r>
          </w:hyperlink>
        </w:p>
        <w:p w14:paraId="5E32688B" w14:textId="076EA82B" w:rsidR="00112616" w:rsidRDefault="00112616">
          <w:pPr>
            <w:pStyle w:val="TOC2"/>
            <w:tabs>
              <w:tab w:val="left" w:pos="880"/>
              <w:tab w:val="right" w:leader="dot" w:pos="9016"/>
            </w:tabs>
            <w:rPr>
              <w:rFonts w:eastAsiaTheme="minorEastAsia"/>
              <w:noProof/>
              <w:lang w:eastAsia="en-ZA"/>
            </w:rPr>
          </w:pPr>
          <w:hyperlink w:anchor="_Toc529173511" w:history="1">
            <w:r w:rsidRPr="006038E2">
              <w:rPr>
                <w:rStyle w:val="Hyperlink"/>
                <w:noProof/>
              </w:rPr>
              <w:t>1.5</w:t>
            </w:r>
            <w:r>
              <w:rPr>
                <w:rFonts w:eastAsiaTheme="minorEastAsia"/>
                <w:noProof/>
                <w:lang w:eastAsia="en-ZA"/>
              </w:rPr>
              <w:tab/>
            </w:r>
            <w:r w:rsidRPr="006038E2">
              <w:rPr>
                <w:rStyle w:val="Hyperlink"/>
                <w:noProof/>
              </w:rPr>
              <w:t>Objectives / Proposed solution</w:t>
            </w:r>
            <w:r>
              <w:rPr>
                <w:noProof/>
                <w:webHidden/>
              </w:rPr>
              <w:tab/>
            </w:r>
            <w:r>
              <w:rPr>
                <w:noProof/>
                <w:webHidden/>
              </w:rPr>
              <w:fldChar w:fldCharType="begin"/>
            </w:r>
            <w:r>
              <w:rPr>
                <w:noProof/>
                <w:webHidden/>
              </w:rPr>
              <w:instrText xml:space="preserve"> PAGEREF _Toc529173511 \h </w:instrText>
            </w:r>
            <w:r>
              <w:rPr>
                <w:noProof/>
                <w:webHidden/>
              </w:rPr>
            </w:r>
            <w:r>
              <w:rPr>
                <w:noProof/>
                <w:webHidden/>
              </w:rPr>
              <w:fldChar w:fldCharType="separate"/>
            </w:r>
            <w:r>
              <w:rPr>
                <w:noProof/>
                <w:webHidden/>
              </w:rPr>
              <w:t>8</w:t>
            </w:r>
            <w:r>
              <w:rPr>
                <w:noProof/>
                <w:webHidden/>
              </w:rPr>
              <w:fldChar w:fldCharType="end"/>
            </w:r>
          </w:hyperlink>
        </w:p>
        <w:p w14:paraId="4EE187A5" w14:textId="5D73879B" w:rsidR="00112616" w:rsidRDefault="00112616">
          <w:pPr>
            <w:pStyle w:val="TOC1"/>
            <w:tabs>
              <w:tab w:val="left" w:pos="440"/>
              <w:tab w:val="right" w:leader="dot" w:pos="9016"/>
            </w:tabs>
            <w:rPr>
              <w:rFonts w:eastAsiaTheme="minorEastAsia"/>
              <w:noProof/>
              <w:lang w:eastAsia="en-ZA"/>
            </w:rPr>
          </w:pPr>
          <w:hyperlink w:anchor="_Toc529173512" w:history="1">
            <w:r w:rsidRPr="006038E2">
              <w:rPr>
                <w:rStyle w:val="Hyperlink"/>
                <w:noProof/>
              </w:rPr>
              <w:t>2</w:t>
            </w:r>
            <w:r>
              <w:rPr>
                <w:rFonts w:eastAsiaTheme="minorEastAsia"/>
                <w:noProof/>
                <w:lang w:eastAsia="en-ZA"/>
              </w:rPr>
              <w:tab/>
            </w:r>
            <w:r w:rsidRPr="006038E2">
              <w:rPr>
                <w:rStyle w:val="Hyperlink"/>
                <w:noProof/>
              </w:rPr>
              <w:t>Chapter 2: Requirement Specification</w:t>
            </w:r>
            <w:r>
              <w:rPr>
                <w:noProof/>
                <w:webHidden/>
              </w:rPr>
              <w:tab/>
            </w:r>
            <w:r>
              <w:rPr>
                <w:noProof/>
                <w:webHidden/>
              </w:rPr>
              <w:fldChar w:fldCharType="begin"/>
            </w:r>
            <w:r>
              <w:rPr>
                <w:noProof/>
                <w:webHidden/>
              </w:rPr>
              <w:instrText xml:space="preserve"> PAGEREF _Toc529173512 \h </w:instrText>
            </w:r>
            <w:r>
              <w:rPr>
                <w:noProof/>
                <w:webHidden/>
              </w:rPr>
            </w:r>
            <w:r>
              <w:rPr>
                <w:noProof/>
                <w:webHidden/>
              </w:rPr>
              <w:fldChar w:fldCharType="separate"/>
            </w:r>
            <w:r>
              <w:rPr>
                <w:noProof/>
                <w:webHidden/>
              </w:rPr>
              <w:t>9</w:t>
            </w:r>
            <w:r>
              <w:rPr>
                <w:noProof/>
                <w:webHidden/>
              </w:rPr>
              <w:fldChar w:fldCharType="end"/>
            </w:r>
          </w:hyperlink>
        </w:p>
        <w:p w14:paraId="3D1D950A" w14:textId="028E4905" w:rsidR="00112616" w:rsidRDefault="00112616">
          <w:pPr>
            <w:pStyle w:val="TOC2"/>
            <w:tabs>
              <w:tab w:val="left" w:pos="880"/>
              <w:tab w:val="right" w:leader="dot" w:pos="9016"/>
            </w:tabs>
            <w:rPr>
              <w:rFonts w:eastAsiaTheme="minorEastAsia"/>
              <w:noProof/>
              <w:lang w:eastAsia="en-ZA"/>
            </w:rPr>
          </w:pPr>
          <w:hyperlink w:anchor="_Toc529173513" w:history="1">
            <w:r w:rsidRPr="006038E2">
              <w:rPr>
                <w:rStyle w:val="Hyperlink"/>
                <w:noProof/>
              </w:rPr>
              <w:t>2.1</w:t>
            </w:r>
            <w:r>
              <w:rPr>
                <w:rFonts w:eastAsiaTheme="minorEastAsia"/>
                <w:noProof/>
                <w:lang w:eastAsia="en-ZA"/>
              </w:rPr>
              <w:tab/>
            </w:r>
            <w:r w:rsidRPr="006038E2">
              <w:rPr>
                <w:rStyle w:val="Hyperlink"/>
                <w:noProof/>
              </w:rPr>
              <w:t>Project Scope</w:t>
            </w:r>
            <w:r>
              <w:rPr>
                <w:noProof/>
                <w:webHidden/>
              </w:rPr>
              <w:tab/>
            </w:r>
            <w:r>
              <w:rPr>
                <w:noProof/>
                <w:webHidden/>
              </w:rPr>
              <w:fldChar w:fldCharType="begin"/>
            </w:r>
            <w:r>
              <w:rPr>
                <w:noProof/>
                <w:webHidden/>
              </w:rPr>
              <w:instrText xml:space="preserve"> PAGEREF _Toc529173513 \h </w:instrText>
            </w:r>
            <w:r>
              <w:rPr>
                <w:noProof/>
                <w:webHidden/>
              </w:rPr>
            </w:r>
            <w:r>
              <w:rPr>
                <w:noProof/>
                <w:webHidden/>
              </w:rPr>
              <w:fldChar w:fldCharType="separate"/>
            </w:r>
            <w:r>
              <w:rPr>
                <w:noProof/>
                <w:webHidden/>
              </w:rPr>
              <w:t>9</w:t>
            </w:r>
            <w:r>
              <w:rPr>
                <w:noProof/>
                <w:webHidden/>
              </w:rPr>
              <w:fldChar w:fldCharType="end"/>
            </w:r>
          </w:hyperlink>
        </w:p>
        <w:p w14:paraId="32EB8124" w14:textId="58B65984" w:rsidR="00112616" w:rsidRDefault="00112616">
          <w:pPr>
            <w:pStyle w:val="TOC3"/>
            <w:tabs>
              <w:tab w:val="left" w:pos="1320"/>
              <w:tab w:val="right" w:leader="dot" w:pos="9016"/>
            </w:tabs>
            <w:rPr>
              <w:rFonts w:eastAsiaTheme="minorEastAsia"/>
              <w:noProof/>
              <w:lang w:eastAsia="en-ZA"/>
            </w:rPr>
          </w:pPr>
          <w:hyperlink w:anchor="_Toc529173514" w:history="1">
            <w:r w:rsidRPr="006038E2">
              <w:rPr>
                <w:rStyle w:val="Hyperlink"/>
                <w:noProof/>
              </w:rPr>
              <w:t>2.1.1</w:t>
            </w:r>
            <w:r>
              <w:rPr>
                <w:rFonts w:eastAsiaTheme="minorEastAsia"/>
                <w:noProof/>
                <w:lang w:eastAsia="en-ZA"/>
              </w:rPr>
              <w:tab/>
            </w:r>
            <w:r w:rsidRPr="006038E2">
              <w:rPr>
                <w:rStyle w:val="Hyperlink"/>
                <w:noProof/>
              </w:rPr>
              <w:t>Information Scope</w:t>
            </w:r>
            <w:r>
              <w:rPr>
                <w:noProof/>
                <w:webHidden/>
              </w:rPr>
              <w:tab/>
            </w:r>
            <w:r>
              <w:rPr>
                <w:noProof/>
                <w:webHidden/>
              </w:rPr>
              <w:fldChar w:fldCharType="begin"/>
            </w:r>
            <w:r>
              <w:rPr>
                <w:noProof/>
                <w:webHidden/>
              </w:rPr>
              <w:instrText xml:space="preserve"> PAGEREF _Toc529173514 \h </w:instrText>
            </w:r>
            <w:r>
              <w:rPr>
                <w:noProof/>
                <w:webHidden/>
              </w:rPr>
            </w:r>
            <w:r>
              <w:rPr>
                <w:noProof/>
                <w:webHidden/>
              </w:rPr>
              <w:fldChar w:fldCharType="separate"/>
            </w:r>
            <w:r>
              <w:rPr>
                <w:noProof/>
                <w:webHidden/>
              </w:rPr>
              <w:t>9</w:t>
            </w:r>
            <w:r>
              <w:rPr>
                <w:noProof/>
                <w:webHidden/>
              </w:rPr>
              <w:fldChar w:fldCharType="end"/>
            </w:r>
          </w:hyperlink>
        </w:p>
        <w:p w14:paraId="0FC61A1F" w14:textId="07609383" w:rsidR="00112616" w:rsidRDefault="00112616">
          <w:pPr>
            <w:pStyle w:val="TOC3"/>
            <w:tabs>
              <w:tab w:val="left" w:pos="1320"/>
              <w:tab w:val="right" w:leader="dot" w:pos="9016"/>
            </w:tabs>
            <w:rPr>
              <w:rFonts w:eastAsiaTheme="minorEastAsia"/>
              <w:noProof/>
              <w:lang w:eastAsia="en-ZA"/>
            </w:rPr>
          </w:pPr>
          <w:hyperlink w:anchor="_Toc529173515" w:history="1">
            <w:r w:rsidRPr="006038E2">
              <w:rPr>
                <w:rStyle w:val="Hyperlink"/>
                <w:noProof/>
              </w:rPr>
              <w:t>2.1.2</w:t>
            </w:r>
            <w:r>
              <w:rPr>
                <w:rFonts w:eastAsiaTheme="minorEastAsia"/>
                <w:noProof/>
                <w:lang w:eastAsia="en-ZA"/>
              </w:rPr>
              <w:tab/>
            </w:r>
            <w:r w:rsidRPr="006038E2">
              <w:rPr>
                <w:rStyle w:val="Hyperlink"/>
                <w:noProof/>
              </w:rPr>
              <w:t>Functional Scope</w:t>
            </w:r>
            <w:r>
              <w:rPr>
                <w:noProof/>
                <w:webHidden/>
              </w:rPr>
              <w:tab/>
            </w:r>
            <w:r>
              <w:rPr>
                <w:noProof/>
                <w:webHidden/>
              </w:rPr>
              <w:fldChar w:fldCharType="begin"/>
            </w:r>
            <w:r>
              <w:rPr>
                <w:noProof/>
                <w:webHidden/>
              </w:rPr>
              <w:instrText xml:space="preserve"> PAGEREF _Toc529173515 \h </w:instrText>
            </w:r>
            <w:r>
              <w:rPr>
                <w:noProof/>
                <w:webHidden/>
              </w:rPr>
            </w:r>
            <w:r>
              <w:rPr>
                <w:noProof/>
                <w:webHidden/>
              </w:rPr>
              <w:fldChar w:fldCharType="separate"/>
            </w:r>
            <w:r>
              <w:rPr>
                <w:noProof/>
                <w:webHidden/>
              </w:rPr>
              <w:t>9</w:t>
            </w:r>
            <w:r>
              <w:rPr>
                <w:noProof/>
                <w:webHidden/>
              </w:rPr>
              <w:fldChar w:fldCharType="end"/>
            </w:r>
          </w:hyperlink>
        </w:p>
        <w:p w14:paraId="3DE4DB26" w14:textId="33C14264" w:rsidR="00112616" w:rsidRDefault="00112616">
          <w:pPr>
            <w:pStyle w:val="TOC3"/>
            <w:tabs>
              <w:tab w:val="left" w:pos="1320"/>
              <w:tab w:val="right" w:leader="dot" w:pos="9016"/>
            </w:tabs>
            <w:rPr>
              <w:rFonts w:eastAsiaTheme="minorEastAsia"/>
              <w:noProof/>
              <w:lang w:eastAsia="en-ZA"/>
            </w:rPr>
          </w:pPr>
          <w:hyperlink w:anchor="_Toc529173516" w:history="1">
            <w:r w:rsidRPr="006038E2">
              <w:rPr>
                <w:rStyle w:val="Hyperlink"/>
                <w:noProof/>
              </w:rPr>
              <w:t>2.1.3</w:t>
            </w:r>
            <w:r>
              <w:rPr>
                <w:rFonts w:eastAsiaTheme="minorEastAsia"/>
                <w:noProof/>
                <w:lang w:eastAsia="en-ZA"/>
              </w:rPr>
              <w:tab/>
            </w:r>
            <w:r w:rsidRPr="006038E2">
              <w:rPr>
                <w:rStyle w:val="Hyperlink"/>
                <w:noProof/>
              </w:rPr>
              <w:t>Communication Scope</w:t>
            </w:r>
            <w:r>
              <w:rPr>
                <w:noProof/>
                <w:webHidden/>
              </w:rPr>
              <w:tab/>
            </w:r>
            <w:r>
              <w:rPr>
                <w:noProof/>
                <w:webHidden/>
              </w:rPr>
              <w:fldChar w:fldCharType="begin"/>
            </w:r>
            <w:r>
              <w:rPr>
                <w:noProof/>
                <w:webHidden/>
              </w:rPr>
              <w:instrText xml:space="preserve"> PAGEREF _Toc529173516 \h </w:instrText>
            </w:r>
            <w:r>
              <w:rPr>
                <w:noProof/>
                <w:webHidden/>
              </w:rPr>
            </w:r>
            <w:r>
              <w:rPr>
                <w:noProof/>
                <w:webHidden/>
              </w:rPr>
              <w:fldChar w:fldCharType="separate"/>
            </w:r>
            <w:r>
              <w:rPr>
                <w:noProof/>
                <w:webHidden/>
              </w:rPr>
              <w:t>9</w:t>
            </w:r>
            <w:r>
              <w:rPr>
                <w:noProof/>
                <w:webHidden/>
              </w:rPr>
              <w:fldChar w:fldCharType="end"/>
            </w:r>
          </w:hyperlink>
        </w:p>
        <w:p w14:paraId="0FB80A03" w14:textId="3FF31528" w:rsidR="00112616" w:rsidRDefault="00112616">
          <w:pPr>
            <w:pStyle w:val="TOC2"/>
            <w:tabs>
              <w:tab w:val="left" w:pos="880"/>
              <w:tab w:val="right" w:leader="dot" w:pos="9016"/>
            </w:tabs>
            <w:rPr>
              <w:rFonts w:eastAsiaTheme="minorEastAsia"/>
              <w:noProof/>
              <w:lang w:eastAsia="en-ZA"/>
            </w:rPr>
          </w:pPr>
          <w:hyperlink w:anchor="_Toc529173517" w:history="1">
            <w:r w:rsidRPr="006038E2">
              <w:rPr>
                <w:rStyle w:val="Hyperlink"/>
                <w:noProof/>
              </w:rPr>
              <w:t>2.2</w:t>
            </w:r>
            <w:r>
              <w:rPr>
                <w:rFonts w:eastAsiaTheme="minorEastAsia"/>
                <w:noProof/>
                <w:lang w:eastAsia="en-ZA"/>
              </w:rPr>
              <w:tab/>
            </w:r>
            <w:r w:rsidRPr="006038E2">
              <w:rPr>
                <w:rStyle w:val="Hyperlink"/>
                <w:noProof/>
              </w:rPr>
              <w:t>Project Specification (Requirements)</w:t>
            </w:r>
            <w:r>
              <w:rPr>
                <w:noProof/>
                <w:webHidden/>
              </w:rPr>
              <w:tab/>
            </w:r>
            <w:r>
              <w:rPr>
                <w:noProof/>
                <w:webHidden/>
              </w:rPr>
              <w:fldChar w:fldCharType="begin"/>
            </w:r>
            <w:r>
              <w:rPr>
                <w:noProof/>
                <w:webHidden/>
              </w:rPr>
              <w:instrText xml:space="preserve"> PAGEREF _Toc529173517 \h </w:instrText>
            </w:r>
            <w:r>
              <w:rPr>
                <w:noProof/>
                <w:webHidden/>
              </w:rPr>
            </w:r>
            <w:r>
              <w:rPr>
                <w:noProof/>
                <w:webHidden/>
              </w:rPr>
              <w:fldChar w:fldCharType="separate"/>
            </w:r>
            <w:r>
              <w:rPr>
                <w:noProof/>
                <w:webHidden/>
              </w:rPr>
              <w:t>9</w:t>
            </w:r>
            <w:r>
              <w:rPr>
                <w:noProof/>
                <w:webHidden/>
              </w:rPr>
              <w:fldChar w:fldCharType="end"/>
            </w:r>
          </w:hyperlink>
        </w:p>
        <w:p w14:paraId="2264DA53" w14:textId="61D3A2F0" w:rsidR="00112616" w:rsidRDefault="00112616">
          <w:pPr>
            <w:pStyle w:val="TOC3"/>
            <w:tabs>
              <w:tab w:val="left" w:pos="1320"/>
              <w:tab w:val="right" w:leader="dot" w:pos="9016"/>
            </w:tabs>
            <w:rPr>
              <w:rFonts w:eastAsiaTheme="minorEastAsia"/>
              <w:noProof/>
              <w:lang w:eastAsia="en-ZA"/>
            </w:rPr>
          </w:pPr>
          <w:hyperlink w:anchor="_Toc529173518" w:history="1">
            <w:r w:rsidRPr="006038E2">
              <w:rPr>
                <w:rStyle w:val="Hyperlink"/>
                <w:noProof/>
              </w:rPr>
              <w:t>2.2.1</w:t>
            </w:r>
            <w:r>
              <w:rPr>
                <w:rFonts w:eastAsiaTheme="minorEastAsia"/>
                <w:noProof/>
                <w:lang w:eastAsia="en-ZA"/>
              </w:rPr>
              <w:tab/>
            </w:r>
            <w:r w:rsidRPr="006038E2">
              <w:rPr>
                <w:rStyle w:val="Hyperlink"/>
                <w:noProof/>
              </w:rPr>
              <w:t>Functional Requirements</w:t>
            </w:r>
            <w:r>
              <w:rPr>
                <w:noProof/>
                <w:webHidden/>
              </w:rPr>
              <w:tab/>
            </w:r>
            <w:r>
              <w:rPr>
                <w:noProof/>
                <w:webHidden/>
              </w:rPr>
              <w:fldChar w:fldCharType="begin"/>
            </w:r>
            <w:r>
              <w:rPr>
                <w:noProof/>
                <w:webHidden/>
              </w:rPr>
              <w:instrText xml:space="preserve"> PAGEREF _Toc529173518 \h </w:instrText>
            </w:r>
            <w:r>
              <w:rPr>
                <w:noProof/>
                <w:webHidden/>
              </w:rPr>
            </w:r>
            <w:r>
              <w:rPr>
                <w:noProof/>
                <w:webHidden/>
              </w:rPr>
              <w:fldChar w:fldCharType="separate"/>
            </w:r>
            <w:r>
              <w:rPr>
                <w:noProof/>
                <w:webHidden/>
              </w:rPr>
              <w:t>9</w:t>
            </w:r>
            <w:r>
              <w:rPr>
                <w:noProof/>
                <w:webHidden/>
              </w:rPr>
              <w:fldChar w:fldCharType="end"/>
            </w:r>
          </w:hyperlink>
        </w:p>
        <w:p w14:paraId="121875B3" w14:textId="221A271A" w:rsidR="00112616" w:rsidRDefault="00112616">
          <w:pPr>
            <w:pStyle w:val="TOC3"/>
            <w:tabs>
              <w:tab w:val="left" w:pos="1320"/>
              <w:tab w:val="right" w:leader="dot" w:pos="9016"/>
            </w:tabs>
            <w:rPr>
              <w:rFonts w:eastAsiaTheme="minorEastAsia"/>
              <w:noProof/>
              <w:lang w:eastAsia="en-ZA"/>
            </w:rPr>
          </w:pPr>
          <w:hyperlink w:anchor="_Toc529173519" w:history="1">
            <w:r w:rsidRPr="006038E2">
              <w:rPr>
                <w:rStyle w:val="Hyperlink"/>
                <w:noProof/>
              </w:rPr>
              <w:t>2.2.2</w:t>
            </w:r>
            <w:r>
              <w:rPr>
                <w:rFonts w:eastAsiaTheme="minorEastAsia"/>
                <w:noProof/>
                <w:lang w:eastAsia="en-ZA"/>
              </w:rPr>
              <w:tab/>
            </w:r>
            <w:r w:rsidRPr="006038E2">
              <w:rPr>
                <w:rStyle w:val="Hyperlink"/>
                <w:noProof/>
              </w:rPr>
              <w:t>Non-functional requirements</w:t>
            </w:r>
            <w:r>
              <w:rPr>
                <w:noProof/>
                <w:webHidden/>
              </w:rPr>
              <w:tab/>
            </w:r>
            <w:r>
              <w:rPr>
                <w:noProof/>
                <w:webHidden/>
              </w:rPr>
              <w:fldChar w:fldCharType="begin"/>
            </w:r>
            <w:r>
              <w:rPr>
                <w:noProof/>
                <w:webHidden/>
              </w:rPr>
              <w:instrText xml:space="preserve"> PAGEREF _Toc529173519 \h </w:instrText>
            </w:r>
            <w:r>
              <w:rPr>
                <w:noProof/>
                <w:webHidden/>
              </w:rPr>
            </w:r>
            <w:r>
              <w:rPr>
                <w:noProof/>
                <w:webHidden/>
              </w:rPr>
              <w:fldChar w:fldCharType="separate"/>
            </w:r>
            <w:r>
              <w:rPr>
                <w:noProof/>
                <w:webHidden/>
              </w:rPr>
              <w:t>11</w:t>
            </w:r>
            <w:r>
              <w:rPr>
                <w:noProof/>
                <w:webHidden/>
              </w:rPr>
              <w:fldChar w:fldCharType="end"/>
            </w:r>
          </w:hyperlink>
        </w:p>
        <w:p w14:paraId="4F681BCF" w14:textId="529352DD" w:rsidR="00112616" w:rsidRDefault="00112616">
          <w:pPr>
            <w:pStyle w:val="TOC3"/>
            <w:tabs>
              <w:tab w:val="left" w:pos="1320"/>
              <w:tab w:val="right" w:leader="dot" w:pos="9016"/>
            </w:tabs>
            <w:rPr>
              <w:rFonts w:eastAsiaTheme="minorEastAsia"/>
              <w:noProof/>
              <w:lang w:eastAsia="en-ZA"/>
            </w:rPr>
          </w:pPr>
          <w:hyperlink w:anchor="_Toc529173520" w:history="1">
            <w:r w:rsidRPr="006038E2">
              <w:rPr>
                <w:rStyle w:val="Hyperlink"/>
                <w:noProof/>
              </w:rPr>
              <w:t>2.2.3</w:t>
            </w:r>
            <w:r>
              <w:rPr>
                <w:rFonts w:eastAsiaTheme="minorEastAsia"/>
                <w:noProof/>
                <w:lang w:eastAsia="en-ZA"/>
              </w:rPr>
              <w:tab/>
            </w:r>
            <w:r w:rsidRPr="006038E2">
              <w:rPr>
                <w:rStyle w:val="Hyperlink"/>
                <w:noProof/>
              </w:rPr>
              <w:t>User Interface Requirements</w:t>
            </w:r>
            <w:r>
              <w:rPr>
                <w:noProof/>
                <w:webHidden/>
              </w:rPr>
              <w:tab/>
            </w:r>
            <w:r>
              <w:rPr>
                <w:noProof/>
                <w:webHidden/>
              </w:rPr>
              <w:fldChar w:fldCharType="begin"/>
            </w:r>
            <w:r>
              <w:rPr>
                <w:noProof/>
                <w:webHidden/>
              </w:rPr>
              <w:instrText xml:space="preserve"> PAGEREF _Toc529173520 \h </w:instrText>
            </w:r>
            <w:r>
              <w:rPr>
                <w:noProof/>
                <w:webHidden/>
              </w:rPr>
            </w:r>
            <w:r>
              <w:rPr>
                <w:noProof/>
                <w:webHidden/>
              </w:rPr>
              <w:fldChar w:fldCharType="separate"/>
            </w:r>
            <w:r>
              <w:rPr>
                <w:noProof/>
                <w:webHidden/>
              </w:rPr>
              <w:t>11</w:t>
            </w:r>
            <w:r>
              <w:rPr>
                <w:noProof/>
                <w:webHidden/>
              </w:rPr>
              <w:fldChar w:fldCharType="end"/>
            </w:r>
          </w:hyperlink>
        </w:p>
        <w:p w14:paraId="67FFAE7C" w14:textId="236951FC" w:rsidR="00112616" w:rsidRDefault="00112616">
          <w:pPr>
            <w:pStyle w:val="TOC3"/>
            <w:tabs>
              <w:tab w:val="left" w:pos="1320"/>
              <w:tab w:val="right" w:leader="dot" w:pos="9016"/>
            </w:tabs>
            <w:rPr>
              <w:rFonts w:eastAsiaTheme="minorEastAsia"/>
              <w:noProof/>
              <w:lang w:eastAsia="en-ZA"/>
            </w:rPr>
          </w:pPr>
          <w:hyperlink w:anchor="_Toc529173521" w:history="1">
            <w:r w:rsidRPr="006038E2">
              <w:rPr>
                <w:rStyle w:val="Hyperlink"/>
                <w:noProof/>
              </w:rPr>
              <w:t>2.2.4</w:t>
            </w:r>
            <w:r>
              <w:rPr>
                <w:rFonts w:eastAsiaTheme="minorEastAsia"/>
                <w:noProof/>
                <w:lang w:eastAsia="en-ZA"/>
              </w:rPr>
              <w:tab/>
            </w:r>
            <w:r w:rsidRPr="006038E2">
              <w:rPr>
                <w:rStyle w:val="Hyperlink"/>
                <w:noProof/>
              </w:rPr>
              <w:t>Database Requirements</w:t>
            </w:r>
            <w:r>
              <w:rPr>
                <w:noProof/>
                <w:webHidden/>
              </w:rPr>
              <w:tab/>
            </w:r>
            <w:r>
              <w:rPr>
                <w:noProof/>
                <w:webHidden/>
              </w:rPr>
              <w:fldChar w:fldCharType="begin"/>
            </w:r>
            <w:r>
              <w:rPr>
                <w:noProof/>
                <w:webHidden/>
              </w:rPr>
              <w:instrText xml:space="preserve"> PAGEREF _Toc529173521 \h </w:instrText>
            </w:r>
            <w:r>
              <w:rPr>
                <w:noProof/>
                <w:webHidden/>
              </w:rPr>
            </w:r>
            <w:r>
              <w:rPr>
                <w:noProof/>
                <w:webHidden/>
              </w:rPr>
              <w:fldChar w:fldCharType="separate"/>
            </w:r>
            <w:r>
              <w:rPr>
                <w:noProof/>
                <w:webHidden/>
              </w:rPr>
              <w:t>11</w:t>
            </w:r>
            <w:r>
              <w:rPr>
                <w:noProof/>
                <w:webHidden/>
              </w:rPr>
              <w:fldChar w:fldCharType="end"/>
            </w:r>
          </w:hyperlink>
        </w:p>
        <w:p w14:paraId="56D5C687" w14:textId="6F7528E4" w:rsidR="00112616" w:rsidRDefault="00112616">
          <w:pPr>
            <w:pStyle w:val="TOC2"/>
            <w:tabs>
              <w:tab w:val="left" w:pos="880"/>
              <w:tab w:val="right" w:leader="dot" w:pos="9016"/>
            </w:tabs>
            <w:rPr>
              <w:rFonts w:eastAsiaTheme="minorEastAsia"/>
              <w:noProof/>
              <w:lang w:eastAsia="en-ZA"/>
            </w:rPr>
          </w:pPr>
          <w:hyperlink w:anchor="_Toc529173522" w:history="1">
            <w:r w:rsidRPr="006038E2">
              <w:rPr>
                <w:rStyle w:val="Hyperlink"/>
                <w:noProof/>
              </w:rPr>
              <w:t>2.3</w:t>
            </w:r>
            <w:r>
              <w:rPr>
                <w:rFonts w:eastAsiaTheme="minorEastAsia"/>
                <w:noProof/>
                <w:lang w:eastAsia="en-ZA"/>
              </w:rPr>
              <w:tab/>
            </w:r>
            <w:r w:rsidRPr="006038E2">
              <w:rPr>
                <w:rStyle w:val="Hyperlink"/>
                <w:noProof/>
              </w:rPr>
              <w:t>Design constraints (System Risks &amp; Control Requirements)</w:t>
            </w:r>
            <w:r>
              <w:rPr>
                <w:noProof/>
                <w:webHidden/>
              </w:rPr>
              <w:tab/>
            </w:r>
            <w:r>
              <w:rPr>
                <w:noProof/>
                <w:webHidden/>
              </w:rPr>
              <w:fldChar w:fldCharType="begin"/>
            </w:r>
            <w:r>
              <w:rPr>
                <w:noProof/>
                <w:webHidden/>
              </w:rPr>
              <w:instrText xml:space="preserve"> PAGEREF _Toc529173522 \h </w:instrText>
            </w:r>
            <w:r>
              <w:rPr>
                <w:noProof/>
                <w:webHidden/>
              </w:rPr>
            </w:r>
            <w:r>
              <w:rPr>
                <w:noProof/>
                <w:webHidden/>
              </w:rPr>
              <w:fldChar w:fldCharType="separate"/>
            </w:r>
            <w:r>
              <w:rPr>
                <w:noProof/>
                <w:webHidden/>
              </w:rPr>
              <w:t>14</w:t>
            </w:r>
            <w:r>
              <w:rPr>
                <w:noProof/>
                <w:webHidden/>
              </w:rPr>
              <w:fldChar w:fldCharType="end"/>
            </w:r>
          </w:hyperlink>
        </w:p>
        <w:p w14:paraId="622E1011" w14:textId="7C761D4B" w:rsidR="00112616" w:rsidRDefault="00112616">
          <w:pPr>
            <w:pStyle w:val="TOC2"/>
            <w:tabs>
              <w:tab w:val="left" w:pos="880"/>
              <w:tab w:val="right" w:leader="dot" w:pos="9016"/>
            </w:tabs>
            <w:rPr>
              <w:rFonts w:eastAsiaTheme="minorEastAsia"/>
              <w:noProof/>
              <w:lang w:eastAsia="en-ZA"/>
            </w:rPr>
          </w:pPr>
          <w:hyperlink w:anchor="_Toc529173523" w:history="1">
            <w:r w:rsidRPr="006038E2">
              <w:rPr>
                <w:rStyle w:val="Hyperlink"/>
                <w:noProof/>
              </w:rPr>
              <w:t>2.4</w:t>
            </w:r>
            <w:r>
              <w:rPr>
                <w:rFonts w:eastAsiaTheme="minorEastAsia"/>
                <w:noProof/>
                <w:lang w:eastAsia="en-ZA"/>
              </w:rPr>
              <w:tab/>
            </w:r>
            <w:r w:rsidRPr="006038E2">
              <w:rPr>
                <w:rStyle w:val="Hyperlink"/>
                <w:noProof/>
              </w:rPr>
              <w:t>High level Use Case diagram</w:t>
            </w:r>
            <w:r>
              <w:rPr>
                <w:noProof/>
                <w:webHidden/>
              </w:rPr>
              <w:tab/>
            </w:r>
            <w:r>
              <w:rPr>
                <w:noProof/>
                <w:webHidden/>
              </w:rPr>
              <w:fldChar w:fldCharType="begin"/>
            </w:r>
            <w:r>
              <w:rPr>
                <w:noProof/>
                <w:webHidden/>
              </w:rPr>
              <w:instrText xml:space="preserve"> PAGEREF _Toc529173523 \h </w:instrText>
            </w:r>
            <w:r>
              <w:rPr>
                <w:noProof/>
                <w:webHidden/>
              </w:rPr>
            </w:r>
            <w:r>
              <w:rPr>
                <w:noProof/>
                <w:webHidden/>
              </w:rPr>
              <w:fldChar w:fldCharType="separate"/>
            </w:r>
            <w:r>
              <w:rPr>
                <w:noProof/>
                <w:webHidden/>
              </w:rPr>
              <w:t>14</w:t>
            </w:r>
            <w:r>
              <w:rPr>
                <w:noProof/>
                <w:webHidden/>
              </w:rPr>
              <w:fldChar w:fldCharType="end"/>
            </w:r>
          </w:hyperlink>
        </w:p>
        <w:p w14:paraId="1C2B5304" w14:textId="64947093" w:rsidR="00112616" w:rsidRDefault="00112616">
          <w:pPr>
            <w:pStyle w:val="TOC1"/>
            <w:tabs>
              <w:tab w:val="left" w:pos="440"/>
              <w:tab w:val="right" w:leader="dot" w:pos="9016"/>
            </w:tabs>
            <w:rPr>
              <w:rFonts w:eastAsiaTheme="minorEastAsia"/>
              <w:noProof/>
              <w:lang w:eastAsia="en-ZA"/>
            </w:rPr>
          </w:pPr>
          <w:hyperlink w:anchor="_Toc529173524" w:history="1">
            <w:r w:rsidRPr="006038E2">
              <w:rPr>
                <w:rStyle w:val="Hyperlink"/>
                <w:noProof/>
              </w:rPr>
              <w:t>3</w:t>
            </w:r>
            <w:r>
              <w:rPr>
                <w:rFonts w:eastAsiaTheme="minorEastAsia"/>
                <w:noProof/>
                <w:lang w:eastAsia="en-ZA"/>
              </w:rPr>
              <w:tab/>
            </w:r>
            <w:r w:rsidRPr="006038E2">
              <w:rPr>
                <w:rStyle w:val="Hyperlink"/>
                <w:noProof/>
              </w:rPr>
              <w:t>Chapter 3: Detailed Technical Design</w:t>
            </w:r>
            <w:r>
              <w:rPr>
                <w:noProof/>
                <w:webHidden/>
              </w:rPr>
              <w:tab/>
            </w:r>
            <w:r>
              <w:rPr>
                <w:noProof/>
                <w:webHidden/>
              </w:rPr>
              <w:fldChar w:fldCharType="begin"/>
            </w:r>
            <w:r>
              <w:rPr>
                <w:noProof/>
                <w:webHidden/>
              </w:rPr>
              <w:instrText xml:space="preserve"> PAGEREF _Toc529173524 \h </w:instrText>
            </w:r>
            <w:r>
              <w:rPr>
                <w:noProof/>
                <w:webHidden/>
              </w:rPr>
            </w:r>
            <w:r>
              <w:rPr>
                <w:noProof/>
                <w:webHidden/>
              </w:rPr>
              <w:fldChar w:fldCharType="separate"/>
            </w:r>
            <w:r>
              <w:rPr>
                <w:noProof/>
                <w:webHidden/>
              </w:rPr>
              <w:t>15</w:t>
            </w:r>
            <w:r>
              <w:rPr>
                <w:noProof/>
                <w:webHidden/>
              </w:rPr>
              <w:fldChar w:fldCharType="end"/>
            </w:r>
          </w:hyperlink>
        </w:p>
        <w:p w14:paraId="451C7713" w14:textId="6C37CDD1" w:rsidR="00112616" w:rsidRDefault="00112616">
          <w:pPr>
            <w:pStyle w:val="TOC2"/>
            <w:tabs>
              <w:tab w:val="left" w:pos="880"/>
              <w:tab w:val="right" w:leader="dot" w:pos="9016"/>
            </w:tabs>
            <w:rPr>
              <w:rFonts w:eastAsiaTheme="minorEastAsia"/>
              <w:noProof/>
              <w:lang w:eastAsia="en-ZA"/>
            </w:rPr>
          </w:pPr>
          <w:hyperlink w:anchor="_Toc529173525" w:history="1">
            <w:r w:rsidRPr="006038E2">
              <w:rPr>
                <w:rStyle w:val="Hyperlink"/>
                <w:noProof/>
              </w:rPr>
              <w:t>3.1</w:t>
            </w:r>
            <w:r>
              <w:rPr>
                <w:rFonts w:eastAsiaTheme="minorEastAsia"/>
                <w:noProof/>
                <w:lang w:eastAsia="en-ZA"/>
              </w:rPr>
              <w:tab/>
            </w:r>
            <w:r w:rsidRPr="006038E2">
              <w:rPr>
                <w:rStyle w:val="Hyperlink"/>
                <w:noProof/>
              </w:rPr>
              <w:t>Task Analysis</w:t>
            </w:r>
            <w:r>
              <w:rPr>
                <w:noProof/>
                <w:webHidden/>
              </w:rPr>
              <w:tab/>
            </w:r>
            <w:r>
              <w:rPr>
                <w:noProof/>
                <w:webHidden/>
              </w:rPr>
              <w:fldChar w:fldCharType="begin"/>
            </w:r>
            <w:r>
              <w:rPr>
                <w:noProof/>
                <w:webHidden/>
              </w:rPr>
              <w:instrText xml:space="preserve"> PAGEREF _Toc529173525 \h </w:instrText>
            </w:r>
            <w:r>
              <w:rPr>
                <w:noProof/>
                <w:webHidden/>
              </w:rPr>
            </w:r>
            <w:r>
              <w:rPr>
                <w:noProof/>
                <w:webHidden/>
              </w:rPr>
              <w:fldChar w:fldCharType="separate"/>
            </w:r>
            <w:r>
              <w:rPr>
                <w:noProof/>
                <w:webHidden/>
              </w:rPr>
              <w:t>15</w:t>
            </w:r>
            <w:r>
              <w:rPr>
                <w:noProof/>
                <w:webHidden/>
              </w:rPr>
              <w:fldChar w:fldCharType="end"/>
            </w:r>
          </w:hyperlink>
        </w:p>
        <w:p w14:paraId="7010FDB3" w14:textId="0103F621" w:rsidR="00112616" w:rsidRDefault="00112616">
          <w:pPr>
            <w:pStyle w:val="TOC2"/>
            <w:tabs>
              <w:tab w:val="left" w:pos="880"/>
              <w:tab w:val="right" w:leader="dot" w:pos="9016"/>
            </w:tabs>
            <w:rPr>
              <w:rFonts w:eastAsiaTheme="minorEastAsia"/>
              <w:noProof/>
              <w:lang w:eastAsia="en-ZA"/>
            </w:rPr>
          </w:pPr>
          <w:hyperlink w:anchor="_Toc529173526" w:history="1">
            <w:r w:rsidRPr="006038E2">
              <w:rPr>
                <w:rStyle w:val="Hyperlink"/>
                <w:noProof/>
              </w:rPr>
              <w:t>3.2</w:t>
            </w:r>
            <w:r>
              <w:rPr>
                <w:rFonts w:eastAsiaTheme="minorEastAsia"/>
                <w:noProof/>
                <w:lang w:eastAsia="en-ZA"/>
              </w:rPr>
              <w:tab/>
            </w:r>
            <w:r w:rsidRPr="006038E2">
              <w:rPr>
                <w:rStyle w:val="Hyperlink"/>
                <w:noProof/>
              </w:rPr>
              <w:t>User Interface Design</w:t>
            </w:r>
            <w:r>
              <w:rPr>
                <w:noProof/>
                <w:webHidden/>
              </w:rPr>
              <w:tab/>
            </w:r>
            <w:r>
              <w:rPr>
                <w:noProof/>
                <w:webHidden/>
              </w:rPr>
              <w:fldChar w:fldCharType="begin"/>
            </w:r>
            <w:r>
              <w:rPr>
                <w:noProof/>
                <w:webHidden/>
              </w:rPr>
              <w:instrText xml:space="preserve"> PAGEREF _Toc529173526 \h </w:instrText>
            </w:r>
            <w:r>
              <w:rPr>
                <w:noProof/>
                <w:webHidden/>
              </w:rPr>
            </w:r>
            <w:r>
              <w:rPr>
                <w:noProof/>
                <w:webHidden/>
              </w:rPr>
              <w:fldChar w:fldCharType="separate"/>
            </w:r>
            <w:r>
              <w:rPr>
                <w:noProof/>
                <w:webHidden/>
              </w:rPr>
              <w:t>17</w:t>
            </w:r>
            <w:r>
              <w:rPr>
                <w:noProof/>
                <w:webHidden/>
              </w:rPr>
              <w:fldChar w:fldCharType="end"/>
            </w:r>
          </w:hyperlink>
        </w:p>
        <w:p w14:paraId="56E1A826" w14:textId="54F52718" w:rsidR="00112616" w:rsidRDefault="00112616">
          <w:pPr>
            <w:pStyle w:val="TOC2"/>
            <w:tabs>
              <w:tab w:val="left" w:pos="880"/>
              <w:tab w:val="right" w:leader="dot" w:pos="9016"/>
            </w:tabs>
            <w:rPr>
              <w:rFonts w:eastAsiaTheme="minorEastAsia"/>
              <w:noProof/>
              <w:lang w:eastAsia="en-ZA"/>
            </w:rPr>
          </w:pPr>
          <w:hyperlink w:anchor="_Toc529173527" w:history="1">
            <w:r w:rsidRPr="006038E2">
              <w:rPr>
                <w:rStyle w:val="Hyperlink"/>
                <w:noProof/>
              </w:rPr>
              <w:t>3.3</w:t>
            </w:r>
            <w:r>
              <w:rPr>
                <w:rFonts w:eastAsiaTheme="minorEastAsia"/>
                <w:noProof/>
                <w:lang w:eastAsia="en-ZA"/>
              </w:rPr>
              <w:tab/>
            </w:r>
            <w:r w:rsidRPr="006038E2">
              <w:rPr>
                <w:rStyle w:val="Hyperlink"/>
                <w:noProof/>
              </w:rPr>
              <w:t>DB Design</w:t>
            </w:r>
            <w:r>
              <w:rPr>
                <w:noProof/>
                <w:webHidden/>
              </w:rPr>
              <w:tab/>
            </w:r>
            <w:r>
              <w:rPr>
                <w:noProof/>
                <w:webHidden/>
              </w:rPr>
              <w:fldChar w:fldCharType="begin"/>
            </w:r>
            <w:r>
              <w:rPr>
                <w:noProof/>
                <w:webHidden/>
              </w:rPr>
              <w:instrText xml:space="preserve"> PAGEREF _Toc529173527 \h </w:instrText>
            </w:r>
            <w:r>
              <w:rPr>
                <w:noProof/>
                <w:webHidden/>
              </w:rPr>
            </w:r>
            <w:r>
              <w:rPr>
                <w:noProof/>
                <w:webHidden/>
              </w:rPr>
              <w:fldChar w:fldCharType="separate"/>
            </w:r>
            <w:r>
              <w:rPr>
                <w:noProof/>
                <w:webHidden/>
              </w:rPr>
              <w:t>18</w:t>
            </w:r>
            <w:r>
              <w:rPr>
                <w:noProof/>
                <w:webHidden/>
              </w:rPr>
              <w:fldChar w:fldCharType="end"/>
            </w:r>
          </w:hyperlink>
        </w:p>
        <w:p w14:paraId="29FC97D7" w14:textId="574C8DE2" w:rsidR="00112616" w:rsidRDefault="00112616">
          <w:pPr>
            <w:pStyle w:val="TOC2"/>
            <w:tabs>
              <w:tab w:val="left" w:pos="880"/>
              <w:tab w:val="right" w:leader="dot" w:pos="9016"/>
            </w:tabs>
            <w:rPr>
              <w:rFonts w:eastAsiaTheme="minorEastAsia"/>
              <w:noProof/>
              <w:lang w:eastAsia="en-ZA"/>
            </w:rPr>
          </w:pPr>
          <w:hyperlink w:anchor="_Toc529173528" w:history="1">
            <w:r w:rsidRPr="006038E2">
              <w:rPr>
                <w:rStyle w:val="Hyperlink"/>
                <w:noProof/>
              </w:rPr>
              <w:t>3.4</w:t>
            </w:r>
            <w:r>
              <w:rPr>
                <w:rFonts w:eastAsiaTheme="minorEastAsia"/>
                <w:noProof/>
                <w:lang w:eastAsia="en-ZA"/>
              </w:rPr>
              <w:tab/>
            </w:r>
            <w:r w:rsidRPr="006038E2">
              <w:rPr>
                <w:rStyle w:val="Hyperlink"/>
                <w:noProof/>
              </w:rPr>
              <w:t>Conclusion</w:t>
            </w:r>
            <w:r>
              <w:rPr>
                <w:noProof/>
                <w:webHidden/>
              </w:rPr>
              <w:tab/>
            </w:r>
            <w:r>
              <w:rPr>
                <w:noProof/>
                <w:webHidden/>
              </w:rPr>
              <w:fldChar w:fldCharType="begin"/>
            </w:r>
            <w:r>
              <w:rPr>
                <w:noProof/>
                <w:webHidden/>
              </w:rPr>
              <w:instrText xml:space="preserve"> PAGEREF _Toc529173528 \h </w:instrText>
            </w:r>
            <w:r>
              <w:rPr>
                <w:noProof/>
                <w:webHidden/>
              </w:rPr>
            </w:r>
            <w:r>
              <w:rPr>
                <w:noProof/>
                <w:webHidden/>
              </w:rPr>
              <w:fldChar w:fldCharType="separate"/>
            </w:r>
            <w:r>
              <w:rPr>
                <w:noProof/>
                <w:webHidden/>
              </w:rPr>
              <w:t>20</w:t>
            </w:r>
            <w:r>
              <w:rPr>
                <w:noProof/>
                <w:webHidden/>
              </w:rPr>
              <w:fldChar w:fldCharType="end"/>
            </w:r>
          </w:hyperlink>
        </w:p>
        <w:p w14:paraId="5A59EB5F" w14:textId="63BFEE3C" w:rsidR="00112616" w:rsidRDefault="00112616">
          <w:pPr>
            <w:pStyle w:val="TOC1"/>
            <w:tabs>
              <w:tab w:val="left" w:pos="440"/>
              <w:tab w:val="right" w:leader="dot" w:pos="9016"/>
            </w:tabs>
            <w:rPr>
              <w:rFonts w:eastAsiaTheme="minorEastAsia"/>
              <w:noProof/>
              <w:lang w:eastAsia="en-ZA"/>
            </w:rPr>
          </w:pPr>
          <w:hyperlink w:anchor="_Toc529173529" w:history="1">
            <w:r w:rsidRPr="006038E2">
              <w:rPr>
                <w:rStyle w:val="Hyperlink"/>
                <w:noProof/>
              </w:rPr>
              <w:t>4</w:t>
            </w:r>
            <w:r>
              <w:rPr>
                <w:rFonts w:eastAsiaTheme="minorEastAsia"/>
                <w:noProof/>
                <w:lang w:eastAsia="en-ZA"/>
              </w:rPr>
              <w:tab/>
            </w:r>
            <w:r w:rsidRPr="006038E2">
              <w:rPr>
                <w:rStyle w:val="Hyperlink"/>
                <w:noProof/>
              </w:rPr>
              <w:t>Chapter 4: Implementation</w:t>
            </w:r>
            <w:r>
              <w:rPr>
                <w:noProof/>
                <w:webHidden/>
              </w:rPr>
              <w:tab/>
            </w:r>
            <w:r>
              <w:rPr>
                <w:noProof/>
                <w:webHidden/>
              </w:rPr>
              <w:fldChar w:fldCharType="begin"/>
            </w:r>
            <w:r>
              <w:rPr>
                <w:noProof/>
                <w:webHidden/>
              </w:rPr>
              <w:instrText xml:space="preserve"> PAGEREF _Toc529173529 \h </w:instrText>
            </w:r>
            <w:r>
              <w:rPr>
                <w:noProof/>
                <w:webHidden/>
              </w:rPr>
            </w:r>
            <w:r>
              <w:rPr>
                <w:noProof/>
                <w:webHidden/>
              </w:rPr>
              <w:fldChar w:fldCharType="separate"/>
            </w:r>
            <w:r>
              <w:rPr>
                <w:noProof/>
                <w:webHidden/>
              </w:rPr>
              <w:t>20</w:t>
            </w:r>
            <w:r>
              <w:rPr>
                <w:noProof/>
                <w:webHidden/>
              </w:rPr>
              <w:fldChar w:fldCharType="end"/>
            </w:r>
          </w:hyperlink>
        </w:p>
        <w:p w14:paraId="46A7744D" w14:textId="0F564781" w:rsidR="00112616" w:rsidRDefault="00112616">
          <w:pPr>
            <w:pStyle w:val="TOC2"/>
            <w:tabs>
              <w:tab w:val="left" w:pos="880"/>
              <w:tab w:val="right" w:leader="dot" w:pos="9016"/>
            </w:tabs>
            <w:rPr>
              <w:rFonts w:eastAsiaTheme="minorEastAsia"/>
              <w:noProof/>
              <w:lang w:eastAsia="en-ZA"/>
            </w:rPr>
          </w:pPr>
          <w:hyperlink w:anchor="_Toc529173530" w:history="1">
            <w:r w:rsidRPr="006038E2">
              <w:rPr>
                <w:rStyle w:val="Hyperlink"/>
                <w:noProof/>
              </w:rPr>
              <w:t>4.1</w:t>
            </w:r>
            <w:r>
              <w:rPr>
                <w:rFonts w:eastAsiaTheme="minorEastAsia"/>
                <w:noProof/>
                <w:lang w:eastAsia="en-ZA"/>
              </w:rPr>
              <w:tab/>
            </w:r>
            <w:r w:rsidRPr="006038E2">
              <w:rPr>
                <w:rStyle w:val="Hyperlink"/>
                <w:noProof/>
              </w:rPr>
              <w:t>Introduction</w:t>
            </w:r>
            <w:r>
              <w:rPr>
                <w:noProof/>
                <w:webHidden/>
              </w:rPr>
              <w:tab/>
            </w:r>
            <w:r>
              <w:rPr>
                <w:noProof/>
                <w:webHidden/>
              </w:rPr>
              <w:fldChar w:fldCharType="begin"/>
            </w:r>
            <w:r>
              <w:rPr>
                <w:noProof/>
                <w:webHidden/>
              </w:rPr>
              <w:instrText xml:space="preserve"> PAGEREF _Toc529173530 \h </w:instrText>
            </w:r>
            <w:r>
              <w:rPr>
                <w:noProof/>
                <w:webHidden/>
              </w:rPr>
            </w:r>
            <w:r>
              <w:rPr>
                <w:noProof/>
                <w:webHidden/>
              </w:rPr>
              <w:fldChar w:fldCharType="separate"/>
            </w:r>
            <w:r>
              <w:rPr>
                <w:noProof/>
                <w:webHidden/>
              </w:rPr>
              <w:t>20</w:t>
            </w:r>
            <w:r>
              <w:rPr>
                <w:noProof/>
                <w:webHidden/>
              </w:rPr>
              <w:fldChar w:fldCharType="end"/>
            </w:r>
          </w:hyperlink>
        </w:p>
        <w:p w14:paraId="2125912E" w14:textId="33E7F6A6" w:rsidR="00112616" w:rsidRDefault="00112616">
          <w:pPr>
            <w:pStyle w:val="TOC2"/>
            <w:tabs>
              <w:tab w:val="left" w:pos="880"/>
              <w:tab w:val="right" w:leader="dot" w:pos="9016"/>
            </w:tabs>
            <w:rPr>
              <w:rFonts w:eastAsiaTheme="minorEastAsia"/>
              <w:noProof/>
              <w:lang w:eastAsia="en-ZA"/>
            </w:rPr>
          </w:pPr>
          <w:hyperlink w:anchor="_Toc529173531" w:history="1">
            <w:r w:rsidRPr="006038E2">
              <w:rPr>
                <w:rStyle w:val="Hyperlink"/>
                <w:noProof/>
              </w:rPr>
              <w:t>4.2</w:t>
            </w:r>
            <w:r>
              <w:rPr>
                <w:rFonts w:eastAsiaTheme="minorEastAsia"/>
                <w:noProof/>
                <w:lang w:eastAsia="en-ZA"/>
              </w:rPr>
              <w:tab/>
            </w:r>
            <w:r w:rsidRPr="006038E2">
              <w:rPr>
                <w:rStyle w:val="Hyperlink"/>
                <w:noProof/>
              </w:rPr>
              <w:t>Implementation Tools</w:t>
            </w:r>
            <w:r>
              <w:rPr>
                <w:noProof/>
                <w:webHidden/>
              </w:rPr>
              <w:tab/>
            </w:r>
            <w:r>
              <w:rPr>
                <w:noProof/>
                <w:webHidden/>
              </w:rPr>
              <w:fldChar w:fldCharType="begin"/>
            </w:r>
            <w:r>
              <w:rPr>
                <w:noProof/>
                <w:webHidden/>
              </w:rPr>
              <w:instrText xml:space="preserve"> PAGEREF _Toc529173531 \h </w:instrText>
            </w:r>
            <w:r>
              <w:rPr>
                <w:noProof/>
                <w:webHidden/>
              </w:rPr>
            </w:r>
            <w:r>
              <w:rPr>
                <w:noProof/>
                <w:webHidden/>
              </w:rPr>
              <w:fldChar w:fldCharType="separate"/>
            </w:r>
            <w:r>
              <w:rPr>
                <w:noProof/>
                <w:webHidden/>
              </w:rPr>
              <w:t>20</w:t>
            </w:r>
            <w:r>
              <w:rPr>
                <w:noProof/>
                <w:webHidden/>
              </w:rPr>
              <w:fldChar w:fldCharType="end"/>
            </w:r>
          </w:hyperlink>
        </w:p>
        <w:p w14:paraId="393F5812" w14:textId="661DBB48" w:rsidR="00112616" w:rsidRDefault="00112616">
          <w:pPr>
            <w:pStyle w:val="TOC2"/>
            <w:tabs>
              <w:tab w:val="left" w:pos="880"/>
              <w:tab w:val="right" w:leader="dot" w:pos="9016"/>
            </w:tabs>
            <w:rPr>
              <w:rFonts w:eastAsiaTheme="minorEastAsia"/>
              <w:noProof/>
              <w:lang w:eastAsia="en-ZA"/>
            </w:rPr>
          </w:pPr>
          <w:hyperlink w:anchor="_Toc529173532" w:history="1">
            <w:r w:rsidRPr="006038E2">
              <w:rPr>
                <w:rStyle w:val="Hyperlink"/>
                <w:noProof/>
              </w:rPr>
              <w:t>4.3</w:t>
            </w:r>
            <w:r>
              <w:rPr>
                <w:rFonts w:eastAsiaTheme="minorEastAsia"/>
                <w:noProof/>
                <w:lang w:eastAsia="en-ZA"/>
              </w:rPr>
              <w:tab/>
            </w:r>
            <w:r w:rsidRPr="006038E2">
              <w:rPr>
                <w:rStyle w:val="Hyperlink"/>
                <w:noProof/>
              </w:rPr>
              <w:t>Implementation Techniques</w:t>
            </w:r>
            <w:r>
              <w:rPr>
                <w:noProof/>
                <w:webHidden/>
              </w:rPr>
              <w:tab/>
            </w:r>
            <w:r>
              <w:rPr>
                <w:noProof/>
                <w:webHidden/>
              </w:rPr>
              <w:fldChar w:fldCharType="begin"/>
            </w:r>
            <w:r>
              <w:rPr>
                <w:noProof/>
                <w:webHidden/>
              </w:rPr>
              <w:instrText xml:space="preserve"> PAGEREF _Toc529173532 \h </w:instrText>
            </w:r>
            <w:r>
              <w:rPr>
                <w:noProof/>
                <w:webHidden/>
              </w:rPr>
            </w:r>
            <w:r>
              <w:rPr>
                <w:noProof/>
                <w:webHidden/>
              </w:rPr>
              <w:fldChar w:fldCharType="separate"/>
            </w:r>
            <w:r>
              <w:rPr>
                <w:noProof/>
                <w:webHidden/>
              </w:rPr>
              <w:t>21</w:t>
            </w:r>
            <w:r>
              <w:rPr>
                <w:noProof/>
                <w:webHidden/>
              </w:rPr>
              <w:fldChar w:fldCharType="end"/>
            </w:r>
          </w:hyperlink>
        </w:p>
        <w:p w14:paraId="4E227385" w14:textId="04391054" w:rsidR="00112616" w:rsidRDefault="00112616">
          <w:pPr>
            <w:pStyle w:val="TOC3"/>
            <w:tabs>
              <w:tab w:val="left" w:pos="1320"/>
              <w:tab w:val="right" w:leader="dot" w:pos="9016"/>
            </w:tabs>
            <w:rPr>
              <w:rFonts w:eastAsiaTheme="minorEastAsia"/>
              <w:noProof/>
              <w:lang w:eastAsia="en-ZA"/>
            </w:rPr>
          </w:pPr>
          <w:hyperlink w:anchor="_Toc529173533" w:history="1">
            <w:r w:rsidRPr="006038E2">
              <w:rPr>
                <w:rStyle w:val="Hyperlink"/>
                <w:noProof/>
              </w:rPr>
              <w:t>4.3.1</w:t>
            </w:r>
            <w:r>
              <w:rPr>
                <w:rFonts w:eastAsiaTheme="minorEastAsia"/>
                <w:noProof/>
                <w:lang w:eastAsia="en-ZA"/>
              </w:rPr>
              <w:tab/>
            </w:r>
            <w:r w:rsidRPr="006038E2">
              <w:rPr>
                <w:rStyle w:val="Hyperlink"/>
                <w:noProof/>
              </w:rPr>
              <w:t>Database Implementation</w:t>
            </w:r>
            <w:r>
              <w:rPr>
                <w:noProof/>
                <w:webHidden/>
              </w:rPr>
              <w:tab/>
            </w:r>
            <w:r>
              <w:rPr>
                <w:noProof/>
                <w:webHidden/>
              </w:rPr>
              <w:fldChar w:fldCharType="begin"/>
            </w:r>
            <w:r>
              <w:rPr>
                <w:noProof/>
                <w:webHidden/>
              </w:rPr>
              <w:instrText xml:space="preserve"> PAGEREF _Toc529173533 \h </w:instrText>
            </w:r>
            <w:r>
              <w:rPr>
                <w:noProof/>
                <w:webHidden/>
              </w:rPr>
            </w:r>
            <w:r>
              <w:rPr>
                <w:noProof/>
                <w:webHidden/>
              </w:rPr>
              <w:fldChar w:fldCharType="separate"/>
            </w:r>
            <w:r>
              <w:rPr>
                <w:noProof/>
                <w:webHidden/>
              </w:rPr>
              <w:t>21</w:t>
            </w:r>
            <w:r>
              <w:rPr>
                <w:noProof/>
                <w:webHidden/>
              </w:rPr>
              <w:fldChar w:fldCharType="end"/>
            </w:r>
          </w:hyperlink>
        </w:p>
        <w:p w14:paraId="1AB68C03" w14:textId="7A6E644E" w:rsidR="00112616" w:rsidRDefault="00112616">
          <w:pPr>
            <w:pStyle w:val="TOC3"/>
            <w:tabs>
              <w:tab w:val="left" w:pos="1320"/>
              <w:tab w:val="right" w:leader="dot" w:pos="9016"/>
            </w:tabs>
            <w:rPr>
              <w:rFonts w:eastAsiaTheme="minorEastAsia"/>
              <w:noProof/>
              <w:lang w:eastAsia="en-ZA"/>
            </w:rPr>
          </w:pPr>
          <w:hyperlink w:anchor="_Toc529173534" w:history="1">
            <w:r w:rsidRPr="006038E2">
              <w:rPr>
                <w:rStyle w:val="Hyperlink"/>
                <w:noProof/>
              </w:rPr>
              <w:t>4.3.2</w:t>
            </w:r>
            <w:r>
              <w:rPr>
                <w:rFonts w:eastAsiaTheme="minorEastAsia"/>
                <w:noProof/>
                <w:lang w:eastAsia="en-ZA"/>
              </w:rPr>
              <w:tab/>
            </w:r>
            <w:r w:rsidRPr="006038E2">
              <w:rPr>
                <w:rStyle w:val="Hyperlink"/>
                <w:noProof/>
              </w:rPr>
              <w:t>User Interface implementation</w:t>
            </w:r>
            <w:r>
              <w:rPr>
                <w:noProof/>
                <w:webHidden/>
              </w:rPr>
              <w:tab/>
            </w:r>
            <w:r>
              <w:rPr>
                <w:noProof/>
                <w:webHidden/>
              </w:rPr>
              <w:fldChar w:fldCharType="begin"/>
            </w:r>
            <w:r>
              <w:rPr>
                <w:noProof/>
                <w:webHidden/>
              </w:rPr>
              <w:instrText xml:space="preserve"> PAGEREF _Toc529173534 \h </w:instrText>
            </w:r>
            <w:r>
              <w:rPr>
                <w:noProof/>
                <w:webHidden/>
              </w:rPr>
            </w:r>
            <w:r>
              <w:rPr>
                <w:noProof/>
                <w:webHidden/>
              </w:rPr>
              <w:fldChar w:fldCharType="separate"/>
            </w:r>
            <w:r>
              <w:rPr>
                <w:noProof/>
                <w:webHidden/>
              </w:rPr>
              <w:t>21</w:t>
            </w:r>
            <w:r>
              <w:rPr>
                <w:noProof/>
                <w:webHidden/>
              </w:rPr>
              <w:fldChar w:fldCharType="end"/>
            </w:r>
          </w:hyperlink>
        </w:p>
        <w:p w14:paraId="682608A2" w14:textId="1630F9AE" w:rsidR="00112616" w:rsidRDefault="00112616">
          <w:pPr>
            <w:pStyle w:val="TOC3"/>
            <w:tabs>
              <w:tab w:val="left" w:pos="1320"/>
              <w:tab w:val="right" w:leader="dot" w:pos="9016"/>
            </w:tabs>
            <w:rPr>
              <w:rFonts w:eastAsiaTheme="minorEastAsia"/>
              <w:noProof/>
              <w:lang w:eastAsia="en-ZA"/>
            </w:rPr>
          </w:pPr>
          <w:hyperlink w:anchor="_Toc529173535" w:history="1">
            <w:r w:rsidRPr="006038E2">
              <w:rPr>
                <w:rStyle w:val="Hyperlink"/>
                <w:noProof/>
              </w:rPr>
              <w:t>4.3.3</w:t>
            </w:r>
            <w:r>
              <w:rPr>
                <w:rFonts w:eastAsiaTheme="minorEastAsia"/>
                <w:noProof/>
                <w:lang w:eastAsia="en-ZA"/>
              </w:rPr>
              <w:tab/>
            </w:r>
            <w:r w:rsidRPr="006038E2">
              <w:rPr>
                <w:rStyle w:val="Hyperlink"/>
                <w:noProof/>
              </w:rPr>
              <w:t>Functional Specification</w:t>
            </w:r>
            <w:r>
              <w:rPr>
                <w:noProof/>
                <w:webHidden/>
              </w:rPr>
              <w:tab/>
            </w:r>
            <w:r>
              <w:rPr>
                <w:noProof/>
                <w:webHidden/>
              </w:rPr>
              <w:fldChar w:fldCharType="begin"/>
            </w:r>
            <w:r>
              <w:rPr>
                <w:noProof/>
                <w:webHidden/>
              </w:rPr>
              <w:instrText xml:space="preserve"> PAGEREF _Toc529173535 \h </w:instrText>
            </w:r>
            <w:r>
              <w:rPr>
                <w:noProof/>
                <w:webHidden/>
              </w:rPr>
            </w:r>
            <w:r>
              <w:rPr>
                <w:noProof/>
                <w:webHidden/>
              </w:rPr>
              <w:fldChar w:fldCharType="separate"/>
            </w:r>
            <w:r>
              <w:rPr>
                <w:noProof/>
                <w:webHidden/>
              </w:rPr>
              <w:t>22</w:t>
            </w:r>
            <w:r>
              <w:rPr>
                <w:noProof/>
                <w:webHidden/>
              </w:rPr>
              <w:fldChar w:fldCharType="end"/>
            </w:r>
          </w:hyperlink>
        </w:p>
        <w:p w14:paraId="16261BE0" w14:textId="4A3B13A7" w:rsidR="00112616" w:rsidRDefault="00112616">
          <w:pPr>
            <w:pStyle w:val="TOC3"/>
            <w:tabs>
              <w:tab w:val="left" w:pos="1320"/>
              <w:tab w:val="right" w:leader="dot" w:pos="9016"/>
            </w:tabs>
            <w:rPr>
              <w:rFonts w:eastAsiaTheme="minorEastAsia"/>
              <w:noProof/>
              <w:lang w:eastAsia="en-ZA"/>
            </w:rPr>
          </w:pPr>
          <w:hyperlink w:anchor="_Toc529173536" w:history="1">
            <w:r w:rsidRPr="006038E2">
              <w:rPr>
                <w:rStyle w:val="Hyperlink"/>
                <w:noProof/>
              </w:rPr>
              <w:t>4.3.4</w:t>
            </w:r>
            <w:r>
              <w:rPr>
                <w:rFonts w:eastAsiaTheme="minorEastAsia"/>
                <w:noProof/>
                <w:lang w:eastAsia="en-ZA"/>
              </w:rPr>
              <w:tab/>
            </w:r>
            <w:r w:rsidRPr="006038E2">
              <w:rPr>
                <w:rStyle w:val="Hyperlink"/>
                <w:noProof/>
              </w:rPr>
              <w:t>Extracts of complex code</w:t>
            </w:r>
            <w:r>
              <w:rPr>
                <w:noProof/>
                <w:webHidden/>
              </w:rPr>
              <w:tab/>
            </w:r>
            <w:r>
              <w:rPr>
                <w:noProof/>
                <w:webHidden/>
              </w:rPr>
              <w:fldChar w:fldCharType="begin"/>
            </w:r>
            <w:r>
              <w:rPr>
                <w:noProof/>
                <w:webHidden/>
              </w:rPr>
              <w:instrText xml:space="preserve"> PAGEREF _Toc529173536 \h </w:instrText>
            </w:r>
            <w:r>
              <w:rPr>
                <w:noProof/>
                <w:webHidden/>
              </w:rPr>
            </w:r>
            <w:r>
              <w:rPr>
                <w:noProof/>
                <w:webHidden/>
              </w:rPr>
              <w:fldChar w:fldCharType="separate"/>
            </w:r>
            <w:r>
              <w:rPr>
                <w:noProof/>
                <w:webHidden/>
              </w:rPr>
              <w:t>22</w:t>
            </w:r>
            <w:r>
              <w:rPr>
                <w:noProof/>
                <w:webHidden/>
              </w:rPr>
              <w:fldChar w:fldCharType="end"/>
            </w:r>
          </w:hyperlink>
        </w:p>
        <w:p w14:paraId="4F081EDD" w14:textId="2FF014E2" w:rsidR="00112616" w:rsidRDefault="00112616">
          <w:pPr>
            <w:pStyle w:val="TOC3"/>
            <w:tabs>
              <w:tab w:val="left" w:pos="1320"/>
              <w:tab w:val="right" w:leader="dot" w:pos="9016"/>
            </w:tabs>
            <w:rPr>
              <w:rFonts w:eastAsiaTheme="minorEastAsia"/>
              <w:noProof/>
              <w:lang w:eastAsia="en-ZA"/>
            </w:rPr>
          </w:pPr>
          <w:hyperlink w:anchor="_Toc529173537" w:history="1">
            <w:r w:rsidRPr="006038E2">
              <w:rPr>
                <w:rStyle w:val="Hyperlink"/>
                <w:noProof/>
              </w:rPr>
              <w:t>4.3.5</w:t>
            </w:r>
            <w:r>
              <w:rPr>
                <w:rFonts w:eastAsiaTheme="minorEastAsia"/>
                <w:noProof/>
                <w:lang w:eastAsia="en-ZA"/>
              </w:rPr>
              <w:tab/>
            </w:r>
            <w:r w:rsidRPr="006038E2">
              <w:rPr>
                <w:rStyle w:val="Hyperlink"/>
                <w:noProof/>
              </w:rPr>
              <w:t>Reference source of code</w:t>
            </w:r>
            <w:r>
              <w:rPr>
                <w:noProof/>
                <w:webHidden/>
              </w:rPr>
              <w:tab/>
            </w:r>
            <w:r>
              <w:rPr>
                <w:noProof/>
                <w:webHidden/>
              </w:rPr>
              <w:fldChar w:fldCharType="begin"/>
            </w:r>
            <w:r>
              <w:rPr>
                <w:noProof/>
                <w:webHidden/>
              </w:rPr>
              <w:instrText xml:space="preserve"> PAGEREF _Toc529173537 \h </w:instrText>
            </w:r>
            <w:r>
              <w:rPr>
                <w:noProof/>
                <w:webHidden/>
              </w:rPr>
            </w:r>
            <w:r>
              <w:rPr>
                <w:noProof/>
                <w:webHidden/>
              </w:rPr>
              <w:fldChar w:fldCharType="separate"/>
            </w:r>
            <w:r>
              <w:rPr>
                <w:noProof/>
                <w:webHidden/>
              </w:rPr>
              <w:t>24</w:t>
            </w:r>
            <w:r>
              <w:rPr>
                <w:noProof/>
                <w:webHidden/>
              </w:rPr>
              <w:fldChar w:fldCharType="end"/>
            </w:r>
          </w:hyperlink>
        </w:p>
        <w:p w14:paraId="0594F0DC" w14:textId="45F3E867" w:rsidR="00112616" w:rsidRDefault="00112616">
          <w:pPr>
            <w:pStyle w:val="TOC2"/>
            <w:tabs>
              <w:tab w:val="left" w:pos="880"/>
              <w:tab w:val="right" w:leader="dot" w:pos="9016"/>
            </w:tabs>
            <w:rPr>
              <w:rFonts w:eastAsiaTheme="minorEastAsia"/>
              <w:noProof/>
              <w:lang w:eastAsia="en-ZA"/>
            </w:rPr>
          </w:pPr>
          <w:hyperlink w:anchor="_Toc529173538" w:history="1">
            <w:r w:rsidRPr="006038E2">
              <w:rPr>
                <w:rStyle w:val="Hyperlink"/>
                <w:noProof/>
              </w:rPr>
              <w:t>4.4</w:t>
            </w:r>
            <w:r>
              <w:rPr>
                <w:rFonts w:eastAsiaTheme="minorEastAsia"/>
                <w:noProof/>
                <w:lang w:eastAsia="en-ZA"/>
              </w:rPr>
              <w:tab/>
            </w:r>
            <w:r w:rsidRPr="006038E2">
              <w:rPr>
                <w:rStyle w:val="Hyperlink"/>
                <w:noProof/>
              </w:rPr>
              <w:t>Conclusion</w:t>
            </w:r>
            <w:r>
              <w:rPr>
                <w:noProof/>
                <w:webHidden/>
              </w:rPr>
              <w:tab/>
            </w:r>
            <w:r>
              <w:rPr>
                <w:noProof/>
                <w:webHidden/>
              </w:rPr>
              <w:fldChar w:fldCharType="begin"/>
            </w:r>
            <w:r>
              <w:rPr>
                <w:noProof/>
                <w:webHidden/>
              </w:rPr>
              <w:instrText xml:space="preserve"> PAGEREF _Toc529173538 \h </w:instrText>
            </w:r>
            <w:r>
              <w:rPr>
                <w:noProof/>
                <w:webHidden/>
              </w:rPr>
            </w:r>
            <w:r>
              <w:rPr>
                <w:noProof/>
                <w:webHidden/>
              </w:rPr>
              <w:fldChar w:fldCharType="separate"/>
            </w:r>
            <w:r>
              <w:rPr>
                <w:noProof/>
                <w:webHidden/>
              </w:rPr>
              <w:t>25</w:t>
            </w:r>
            <w:r>
              <w:rPr>
                <w:noProof/>
                <w:webHidden/>
              </w:rPr>
              <w:fldChar w:fldCharType="end"/>
            </w:r>
          </w:hyperlink>
        </w:p>
        <w:p w14:paraId="3DE8E2F7" w14:textId="0FFCE483" w:rsidR="00112616" w:rsidRDefault="00112616">
          <w:pPr>
            <w:pStyle w:val="TOC1"/>
            <w:tabs>
              <w:tab w:val="left" w:pos="440"/>
              <w:tab w:val="right" w:leader="dot" w:pos="9016"/>
            </w:tabs>
            <w:rPr>
              <w:rFonts w:eastAsiaTheme="minorEastAsia"/>
              <w:noProof/>
              <w:lang w:eastAsia="en-ZA"/>
            </w:rPr>
          </w:pPr>
          <w:hyperlink w:anchor="_Toc529173539" w:history="1">
            <w:r w:rsidRPr="006038E2">
              <w:rPr>
                <w:rStyle w:val="Hyperlink"/>
                <w:noProof/>
              </w:rPr>
              <w:t>5</w:t>
            </w:r>
            <w:r>
              <w:rPr>
                <w:rFonts w:eastAsiaTheme="minorEastAsia"/>
                <w:noProof/>
                <w:lang w:eastAsia="en-ZA"/>
              </w:rPr>
              <w:tab/>
            </w:r>
            <w:r w:rsidRPr="006038E2">
              <w:rPr>
                <w:rStyle w:val="Hyperlink"/>
                <w:noProof/>
              </w:rPr>
              <w:t>Chapter 5: Test Plan and Test Results</w:t>
            </w:r>
            <w:r>
              <w:rPr>
                <w:noProof/>
                <w:webHidden/>
              </w:rPr>
              <w:tab/>
            </w:r>
            <w:r>
              <w:rPr>
                <w:noProof/>
                <w:webHidden/>
              </w:rPr>
              <w:fldChar w:fldCharType="begin"/>
            </w:r>
            <w:r>
              <w:rPr>
                <w:noProof/>
                <w:webHidden/>
              </w:rPr>
              <w:instrText xml:space="preserve"> PAGEREF _Toc529173539 \h </w:instrText>
            </w:r>
            <w:r>
              <w:rPr>
                <w:noProof/>
                <w:webHidden/>
              </w:rPr>
            </w:r>
            <w:r>
              <w:rPr>
                <w:noProof/>
                <w:webHidden/>
              </w:rPr>
              <w:fldChar w:fldCharType="separate"/>
            </w:r>
            <w:r>
              <w:rPr>
                <w:noProof/>
                <w:webHidden/>
              </w:rPr>
              <w:t>25</w:t>
            </w:r>
            <w:r>
              <w:rPr>
                <w:noProof/>
                <w:webHidden/>
              </w:rPr>
              <w:fldChar w:fldCharType="end"/>
            </w:r>
          </w:hyperlink>
        </w:p>
        <w:p w14:paraId="2A57FCAB" w14:textId="10B51EBE" w:rsidR="00112616" w:rsidRDefault="00112616">
          <w:pPr>
            <w:pStyle w:val="TOC2"/>
            <w:tabs>
              <w:tab w:val="left" w:pos="880"/>
              <w:tab w:val="right" w:leader="dot" w:pos="9016"/>
            </w:tabs>
            <w:rPr>
              <w:rFonts w:eastAsiaTheme="minorEastAsia"/>
              <w:noProof/>
              <w:lang w:eastAsia="en-ZA"/>
            </w:rPr>
          </w:pPr>
          <w:hyperlink w:anchor="_Toc529173540" w:history="1">
            <w:r w:rsidRPr="006038E2">
              <w:rPr>
                <w:rStyle w:val="Hyperlink"/>
                <w:noProof/>
              </w:rPr>
              <w:t>5.1</w:t>
            </w:r>
            <w:r>
              <w:rPr>
                <w:rFonts w:eastAsiaTheme="minorEastAsia"/>
                <w:noProof/>
                <w:lang w:eastAsia="en-ZA"/>
              </w:rPr>
              <w:tab/>
            </w:r>
            <w:r w:rsidRPr="006038E2">
              <w:rPr>
                <w:rStyle w:val="Hyperlink"/>
                <w:noProof/>
              </w:rPr>
              <w:t>Introduction</w:t>
            </w:r>
            <w:r>
              <w:rPr>
                <w:noProof/>
                <w:webHidden/>
              </w:rPr>
              <w:tab/>
            </w:r>
            <w:r>
              <w:rPr>
                <w:noProof/>
                <w:webHidden/>
              </w:rPr>
              <w:fldChar w:fldCharType="begin"/>
            </w:r>
            <w:r>
              <w:rPr>
                <w:noProof/>
                <w:webHidden/>
              </w:rPr>
              <w:instrText xml:space="preserve"> PAGEREF _Toc529173540 \h </w:instrText>
            </w:r>
            <w:r>
              <w:rPr>
                <w:noProof/>
                <w:webHidden/>
              </w:rPr>
            </w:r>
            <w:r>
              <w:rPr>
                <w:noProof/>
                <w:webHidden/>
              </w:rPr>
              <w:fldChar w:fldCharType="separate"/>
            </w:r>
            <w:r>
              <w:rPr>
                <w:noProof/>
                <w:webHidden/>
              </w:rPr>
              <w:t>25</w:t>
            </w:r>
            <w:r>
              <w:rPr>
                <w:noProof/>
                <w:webHidden/>
              </w:rPr>
              <w:fldChar w:fldCharType="end"/>
            </w:r>
          </w:hyperlink>
        </w:p>
        <w:p w14:paraId="0C84E4EC" w14:textId="122EC092" w:rsidR="00112616" w:rsidRDefault="00112616">
          <w:pPr>
            <w:pStyle w:val="TOC2"/>
            <w:tabs>
              <w:tab w:val="left" w:pos="880"/>
              <w:tab w:val="right" w:leader="dot" w:pos="9016"/>
            </w:tabs>
            <w:rPr>
              <w:rFonts w:eastAsiaTheme="minorEastAsia"/>
              <w:noProof/>
              <w:lang w:eastAsia="en-ZA"/>
            </w:rPr>
          </w:pPr>
          <w:hyperlink w:anchor="_Toc529173541" w:history="1">
            <w:r w:rsidRPr="006038E2">
              <w:rPr>
                <w:rStyle w:val="Hyperlink"/>
                <w:noProof/>
              </w:rPr>
              <w:t>5.2</w:t>
            </w:r>
            <w:r>
              <w:rPr>
                <w:rFonts w:eastAsiaTheme="minorEastAsia"/>
                <w:noProof/>
                <w:lang w:eastAsia="en-ZA"/>
              </w:rPr>
              <w:tab/>
            </w:r>
            <w:r w:rsidRPr="006038E2">
              <w:rPr>
                <w:rStyle w:val="Hyperlink"/>
                <w:noProof/>
              </w:rPr>
              <w:t>Testing</w:t>
            </w:r>
            <w:r>
              <w:rPr>
                <w:noProof/>
                <w:webHidden/>
              </w:rPr>
              <w:tab/>
            </w:r>
            <w:r>
              <w:rPr>
                <w:noProof/>
                <w:webHidden/>
              </w:rPr>
              <w:fldChar w:fldCharType="begin"/>
            </w:r>
            <w:r>
              <w:rPr>
                <w:noProof/>
                <w:webHidden/>
              </w:rPr>
              <w:instrText xml:space="preserve"> PAGEREF _Toc529173541 \h </w:instrText>
            </w:r>
            <w:r>
              <w:rPr>
                <w:noProof/>
                <w:webHidden/>
              </w:rPr>
            </w:r>
            <w:r>
              <w:rPr>
                <w:noProof/>
                <w:webHidden/>
              </w:rPr>
              <w:fldChar w:fldCharType="separate"/>
            </w:r>
            <w:r>
              <w:rPr>
                <w:noProof/>
                <w:webHidden/>
              </w:rPr>
              <w:t>26</w:t>
            </w:r>
            <w:r>
              <w:rPr>
                <w:noProof/>
                <w:webHidden/>
              </w:rPr>
              <w:fldChar w:fldCharType="end"/>
            </w:r>
          </w:hyperlink>
        </w:p>
        <w:p w14:paraId="614ED912" w14:textId="66C429A6" w:rsidR="00112616" w:rsidRDefault="00112616">
          <w:pPr>
            <w:pStyle w:val="TOC3"/>
            <w:tabs>
              <w:tab w:val="left" w:pos="1320"/>
              <w:tab w:val="right" w:leader="dot" w:pos="9016"/>
            </w:tabs>
            <w:rPr>
              <w:rFonts w:eastAsiaTheme="minorEastAsia"/>
              <w:noProof/>
              <w:lang w:eastAsia="en-ZA"/>
            </w:rPr>
          </w:pPr>
          <w:hyperlink w:anchor="_Toc529173542" w:history="1">
            <w:r w:rsidRPr="006038E2">
              <w:rPr>
                <w:rStyle w:val="Hyperlink"/>
                <w:noProof/>
              </w:rPr>
              <w:t>5.2.1</w:t>
            </w:r>
            <w:r>
              <w:rPr>
                <w:rFonts w:eastAsiaTheme="minorEastAsia"/>
                <w:noProof/>
                <w:lang w:eastAsia="en-ZA"/>
              </w:rPr>
              <w:tab/>
            </w:r>
            <w:r w:rsidRPr="006038E2">
              <w:rPr>
                <w:rStyle w:val="Hyperlink"/>
                <w:noProof/>
              </w:rPr>
              <w:t>Test Cases</w:t>
            </w:r>
            <w:r>
              <w:rPr>
                <w:noProof/>
                <w:webHidden/>
              </w:rPr>
              <w:tab/>
            </w:r>
            <w:r>
              <w:rPr>
                <w:noProof/>
                <w:webHidden/>
              </w:rPr>
              <w:fldChar w:fldCharType="begin"/>
            </w:r>
            <w:r>
              <w:rPr>
                <w:noProof/>
                <w:webHidden/>
              </w:rPr>
              <w:instrText xml:space="preserve"> PAGEREF _Toc529173542 \h </w:instrText>
            </w:r>
            <w:r>
              <w:rPr>
                <w:noProof/>
                <w:webHidden/>
              </w:rPr>
            </w:r>
            <w:r>
              <w:rPr>
                <w:noProof/>
                <w:webHidden/>
              </w:rPr>
              <w:fldChar w:fldCharType="separate"/>
            </w:r>
            <w:r>
              <w:rPr>
                <w:noProof/>
                <w:webHidden/>
              </w:rPr>
              <w:t>26</w:t>
            </w:r>
            <w:r>
              <w:rPr>
                <w:noProof/>
                <w:webHidden/>
              </w:rPr>
              <w:fldChar w:fldCharType="end"/>
            </w:r>
          </w:hyperlink>
        </w:p>
        <w:p w14:paraId="28EA6F3E" w14:textId="3CED81DA" w:rsidR="00112616" w:rsidRDefault="00112616">
          <w:pPr>
            <w:pStyle w:val="TOC3"/>
            <w:tabs>
              <w:tab w:val="left" w:pos="1320"/>
              <w:tab w:val="right" w:leader="dot" w:pos="9016"/>
            </w:tabs>
            <w:rPr>
              <w:rFonts w:eastAsiaTheme="minorEastAsia"/>
              <w:noProof/>
              <w:lang w:eastAsia="en-ZA"/>
            </w:rPr>
          </w:pPr>
          <w:hyperlink w:anchor="_Toc529173543" w:history="1">
            <w:r w:rsidRPr="006038E2">
              <w:rPr>
                <w:rStyle w:val="Hyperlink"/>
                <w:noProof/>
              </w:rPr>
              <w:t>5.2.2</w:t>
            </w:r>
            <w:r>
              <w:rPr>
                <w:rFonts w:eastAsiaTheme="minorEastAsia"/>
                <w:noProof/>
                <w:lang w:eastAsia="en-ZA"/>
              </w:rPr>
              <w:tab/>
            </w:r>
            <w:r w:rsidRPr="006038E2">
              <w:rPr>
                <w:rStyle w:val="Hyperlink"/>
                <w:noProof/>
              </w:rPr>
              <w:t>Code Testing</w:t>
            </w:r>
            <w:r>
              <w:rPr>
                <w:noProof/>
                <w:webHidden/>
              </w:rPr>
              <w:tab/>
            </w:r>
            <w:r>
              <w:rPr>
                <w:noProof/>
                <w:webHidden/>
              </w:rPr>
              <w:fldChar w:fldCharType="begin"/>
            </w:r>
            <w:r>
              <w:rPr>
                <w:noProof/>
                <w:webHidden/>
              </w:rPr>
              <w:instrText xml:space="preserve"> PAGEREF _Toc529173543 \h </w:instrText>
            </w:r>
            <w:r>
              <w:rPr>
                <w:noProof/>
                <w:webHidden/>
              </w:rPr>
            </w:r>
            <w:r>
              <w:rPr>
                <w:noProof/>
                <w:webHidden/>
              </w:rPr>
              <w:fldChar w:fldCharType="separate"/>
            </w:r>
            <w:r>
              <w:rPr>
                <w:noProof/>
                <w:webHidden/>
              </w:rPr>
              <w:t>31</w:t>
            </w:r>
            <w:r>
              <w:rPr>
                <w:noProof/>
                <w:webHidden/>
              </w:rPr>
              <w:fldChar w:fldCharType="end"/>
            </w:r>
          </w:hyperlink>
        </w:p>
        <w:p w14:paraId="44BA5FFC" w14:textId="3871F251" w:rsidR="00112616" w:rsidRDefault="00112616">
          <w:pPr>
            <w:pStyle w:val="TOC2"/>
            <w:tabs>
              <w:tab w:val="left" w:pos="880"/>
              <w:tab w:val="right" w:leader="dot" w:pos="9016"/>
            </w:tabs>
            <w:rPr>
              <w:rFonts w:eastAsiaTheme="minorEastAsia"/>
              <w:noProof/>
              <w:lang w:eastAsia="en-ZA"/>
            </w:rPr>
          </w:pPr>
          <w:hyperlink w:anchor="_Toc529173544" w:history="1">
            <w:r w:rsidRPr="006038E2">
              <w:rPr>
                <w:rStyle w:val="Hyperlink"/>
                <w:noProof/>
              </w:rPr>
              <w:t>5.3</w:t>
            </w:r>
            <w:r>
              <w:rPr>
                <w:rFonts w:eastAsiaTheme="minorEastAsia"/>
                <w:noProof/>
                <w:lang w:eastAsia="en-ZA"/>
              </w:rPr>
              <w:tab/>
            </w:r>
            <w:r w:rsidRPr="006038E2">
              <w:rPr>
                <w:rStyle w:val="Hyperlink"/>
                <w:noProof/>
              </w:rPr>
              <w:t>User Interface Evaluation</w:t>
            </w:r>
            <w:r>
              <w:rPr>
                <w:noProof/>
                <w:webHidden/>
              </w:rPr>
              <w:tab/>
            </w:r>
            <w:r>
              <w:rPr>
                <w:noProof/>
                <w:webHidden/>
              </w:rPr>
              <w:fldChar w:fldCharType="begin"/>
            </w:r>
            <w:r>
              <w:rPr>
                <w:noProof/>
                <w:webHidden/>
              </w:rPr>
              <w:instrText xml:space="preserve"> PAGEREF _Toc529173544 \h </w:instrText>
            </w:r>
            <w:r>
              <w:rPr>
                <w:noProof/>
                <w:webHidden/>
              </w:rPr>
            </w:r>
            <w:r>
              <w:rPr>
                <w:noProof/>
                <w:webHidden/>
              </w:rPr>
              <w:fldChar w:fldCharType="separate"/>
            </w:r>
            <w:r>
              <w:rPr>
                <w:noProof/>
                <w:webHidden/>
              </w:rPr>
              <w:t>32</w:t>
            </w:r>
            <w:r>
              <w:rPr>
                <w:noProof/>
                <w:webHidden/>
              </w:rPr>
              <w:fldChar w:fldCharType="end"/>
            </w:r>
          </w:hyperlink>
        </w:p>
        <w:p w14:paraId="3D0124CF" w14:textId="305FC240" w:rsidR="00112616" w:rsidRDefault="00112616">
          <w:pPr>
            <w:pStyle w:val="TOC3"/>
            <w:tabs>
              <w:tab w:val="left" w:pos="1320"/>
              <w:tab w:val="right" w:leader="dot" w:pos="9016"/>
            </w:tabs>
            <w:rPr>
              <w:rFonts w:eastAsiaTheme="minorEastAsia"/>
              <w:noProof/>
              <w:lang w:eastAsia="en-ZA"/>
            </w:rPr>
          </w:pPr>
          <w:hyperlink w:anchor="_Toc529173545" w:history="1">
            <w:r w:rsidRPr="006038E2">
              <w:rPr>
                <w:rStyle w:val="Hyperlink"/>
                <w:noProof/>
              </w:rPr>
              <w:t>5.3.1</w:t>
            </w:r>
            <w:r>
              <w:rPr>
                <w:rFonts w:eastAsiaTheme="minorEastAsia"/>
                <w:noProof/>
                <w:lang w:eastAsia="en-ZA"/>
              </w:rPr>
              <w:tab/>
            </w:r>
            <w:r w:rsidRPr="006038E2">
              <w:rPr>
                <w:rStyle w:val="Hyperlink"/>
                <w:noProof/>
              </w:rPr>
              <w:t>Informal User Testing</w:t>
            </w:r>
            <w:r>
              <w:rPr>
                <w:noProof/>
                <w:webHidden/>
              </w:rPr>
              <w:tab/>
            </w:r>
            <w:r>
              <w:rPr>
                <w:noProof/>
                <w:webHidden/>
              </w:rPr>
              <w:fldChar w:fldCharType="begin"/>
            </w:r>
            <w:r>
              <w:rPr>
                <w:noProof/>
                <w:webHidden/>
              </w:rPr>
              <w:instrText xml:space="preserve"> PAGEREF _Toc529173545 \h </w:instrText>
            </w:r>
            <w:r>
              <w:rPr>
                <w:noProof/>
                <w:webHidden/>
              </w:rPr>
            </w:r>
            <w:r>
              <w:rPr>
                <w:noProof/>
                <w:webHidden/>
              </w:rPr>
              <w:fldChar w:fldCharType="separate"/>
            </w:r>
            <w:r>
              <w:rPr>
                <w:noProof/>
                <w:webHidden/>
              </w:rPr>
              <w:t>32</w:t>
            </w:r>
            <w:r>
              <w:rPr>
                <w:noProof/>
                <w:webHidden/>
              </w:rPr>
              <w:fldChar w:fldCharType="end"/>
            </w:r>
          </w:hyperlink>
        </w:p>
        <w:p w14:paraId="6FEDE001" w14:textId="6FE2100A" w:rsidR="00112616" w:rsidRDefault="00112616">
          <w:pPr>
            <w:pStyle w:val="TOC3"/>
            <w:tabs>
              <w:tab w:val="left" w:pos="1320"/>
              <w:tab w:val="right" w:leader="dot" w:pos="9016"/>
            </w:tabs>
            <w:rPr>
              <w:rFonts w:eastAsiaTheme="minorEastAsia"/>
              <w:noProof/>
              <w:lang w:eastAsia="en-ZA"/>
            </w:rPr>
          </w:pPr>
          <w:hyperlink w:anchor="_Toc529173546" w:history="1">
            <w:r w:rsidRPr="006038E2">
              <w:rPr>
                <w:rStyle w:val="Hyperlink"/>
                <w:noProof/>
              </w:rPr>
              <w:t>5.3.2</w:t>
            </w:r>
            <w:r>
              <w:rPr>
                <w:rFonts w:eastAsiaTheme="minorEastAsia"/>
                <w:noProof/>
                <w:lang w:eastAsia="en-ZA"/>
              </w:rPr>
              <w:tab/>
            </w:r>
            <w:r w:rsidRPr="006038E2">
              <w:rPr>
                <w:rStyle w:val="Hyperlink"/>
                <w:noProof/>
              </w:rPr>
              <w:t>User Satisfaction</w:t>
            </w:r>
            <w:r>
              <w:rPr>
                <w:noProof/>
                <w:webHidden/>
              </w:rPr>
              <w:tab/>
            </w:r>
            <w:r>
              <w:rPr>
                <w:noProof/>
                <w:webHidden/>
              </w:rPr>
              <w:fldChar w:fldCharType="begin"/>
            </w:r>
            <w:r>
              <w:rPr>
                <w:noProof/>
                <w:webHidden/>
              </w:rPr>
              <w:instrText xml:space="preserve"> PAGEREF _Toc529173546 \h </w:instrText>
            </w:r>
            <w:r>
              <w:rPr>
                <w:noProof/>
                <w:webHidden/>
              </w:rPr>
            </w:r>
            <w:r>
              <w:rPr>
                <w:noProof/>
                <w:webHidden/>
              </w:rPr>
              <w:fldChar w:fldCharType="separate"/>
            </w:r>
            <w:r>
              <w:rPr>
                <w:noProof/>
                <w:webHidden/>
              </w:rPr>
              <w:t>32</w:t>
            </w:r>
            <w:r>
              <w:rPr>
                <w:noProof/>
                <w:webHidden/>
              </w:rPr>
              <w:fldChar w:fldCharType="end"/>
            </w:r>
          </w:hyperlink>
        </w:p>
        <w:p w14:paraId="13B77928" w14:textId="104CE98C" w:rsidR="00112616" w:rsidRDefault="00112616">
          <w:pPr>
            <w:pStyle w:val="TOC2"/>
            <w:tabs>
              <w:tab w:val="left" w:pos="880"/>
              <w:tab w:val="right" w:leader="dot" w:pos="9016"/>
            </w:tabs>
            <w:rPr>
              <w:rFonts w:eastAsiaTheme="minorEastAsia"/>
              <w:noProof/>
              <w:lang w:eastAsia="en-ZA"/>
            </w:rPr>
          </w:pPr>
          <w:hyperlink w:anchor="_Toc529173547" w:history="1">
            <w:r w:rsidRPr="006038E2">
              <w:rPr>
                <w:rStyle w:val="Hyperlink"/>
                <w:noProof/>
              </w:rPr>
              <w:t>5.4</w:t>
            </w:r>
            <w:r>
              <w:rPr>
                <w:rFonts w:eastAsiaTheme="minorEastAsia"/>
                <w:noProof/>
                <w:lang w:eastAsia="en-ZA"/>
              </w:rPr>
              <w:tab/>
            </w:r>
            <w:r w:rsidRPr="006038E2">
              <w:rPr>
                <w:rStyle w:val="Hyperlink"/>
                <w:noProof/>
              </w:rPr>
              <w:t>Changes Implemented</w:t>
            </w:r>
            <w:r>
              <w:rPr>
                <w:noProof/>
                <w:webHidden/>
              </w:rPr>
              <w:tab/>
            </w:r>
            <w:r>
              <w:rPr>
                <w:noProof/>
                <w:webHidden/>
              </w:rPr>
              <w:fldChar w:fldCharType="begin"/>
            </w:r>
            <w:r>
              <w:rPr>
                <w:noProof/>
                <w:webHidden/>
              </w:rPr>
              <w:instrText xml:space="preserve"> PAGEREF _Toc529173547 \h </w:instrText>
            </w:r>
            <w:r>
              <w:rPr>
                <w:noProof/>
                <w:webHidden/>
              </w:rPr>
            </w:r>
            <w:r>
              <w:rPr>
                <w:noProof/>
                <w:webHidden/>
              </w:rPr>
              <w:fldChar w:fldCharType="separate"/>
            </w:r>
            <w:r>
              <w:rPr>
                <w:noProof/>
                <w:webHidden/>
              </w:rPr>
              <w:t>33</w:t>
            </w:r>
            <w:r>
              <w:rPr>
                <w:noProof/>
                <w:webHidden/>
              </w:rPr>
              <w:fldChar w:fldCharType="end"/>
            </w:r>
          </w:hyperlink>
        </w:p>
        <w:p w14:paraId="00AFB180" w14:textId="7D69EFC4" w:rsidR="00112616" w:rsidRDefault="00112616">
          <w:pPr>
            <w:pStyle w:val="TOC3"/>
            <w:tabs>
              <w:tab w:val="left" w:pos="1320"/>
              <w:tab w:val="right" w:leader="dot" w:pos="9016"/>
            </w:tabs>
            <w:rPr>
              <w:rFonts w:eastAsiaTheme="minorEastAsia"/>
              <w:noProof/>
              <w:lang w:eastAsia="en-ZA"/>
            </w:rPr>
          </w:pPr>
          <w:hyperlink w:anchor="_Toc529173548" w:history="1">
            <w:r w:rsidRPr="006038E2">
              <w:rPr>
                <w:rStyle w:val="Hyperlink"/>
                <w:noProof/>
              </w:rPr>
              <w:t>5.4.1</w:t>
            </w:r>
            <w:r>
              <w:rPr>
                <w:rFonts w:eastAsiaTheme="minorEastAsia"/>
                <w:noProof/>
                <w:lang w:eastAsia="en-ZA"/>
              </w:rPr>
              <w:tab/>
            </w:r>
            <w:r w:rsidRPr="006038E2">
              <w:rPr>
                <w:rStyle w:val="Hyperlink"/>
                <w:noProof/>
              </w:rPr>
              <w:t>Implementation</w:t>
            </w:r>
            <w:r>
              <w:rPr>
                <w:noProof/>
                <w:webHidden/>
              </w:rPr>
              <w:tab/>
            </w:r>
            <w:r>
              <w:rPr>
                <w:noProof/>
                <w:webHidden/>
              </w:rPr>
              <w:fldChar w:fldCharType="begin"/>
            </w:r>
            <w:r>
              <w:rPr>
                <w:noProof/>
                <w:webHidden/>
              </w:rPr>
              <w:instrText xml:space="preserve"> PAGEREF _Toc529173548 \h </w:instrText>
            </w:r>
            <w:r>
              <w:rPr>
                <w:noProof/>
                <w:webHidden/>
              </w:rPr>
            </w:r>
            <w:r>
              <w:rPr>
                <w:noProof/>
                <w:webHidden/>
              </w:rPr>
              <w:fldChar w:fldCharType="separate"/>
            </w:r>
            <w:r>
              <w:rPr>
                <w:noProof/>
                <w:webHidden/>
              </w:rPr>
              <w:t>33</w:t>
            </w:r>
            <w:r>
              <w:rPr>
                <w:noProof/>
                <w:webHidden/>
              </w:rPr>
              <w:fldChar w:fldCharType="end"/>
            </w:r>
          </w:hyperlink>
        </w:p>
        <w:p w14:paraId="6F39374A" w14:textId="4736B9FA" w:rsidR="00112616" w:rsidRDefault="00112616">
          <w:pPr>
            <w:pStyle w:val="TOC3"/>
            <w:tabs>
              <w:tab w:val="left" w:pos="1320"/>
              <w:tab w:val="right" w:leader="dot" w:pos="9016"/>
            </w:tabs>
            <w:rPr>
              <w:rFonts w:eastAsiaTheme="minorEastAsia"/>
              <w:noProof/>
              <w:lang w:eastAsia="en-ZA"/>
            </w:rPr>
          </w:pPr>
          <w:hyperlink w:anchor="_Toc529173549" w:history="1">
            <w:r w:rsidRPr="006038E2">
              <w:rPr>
                <w:rStyle w:val="Hyperlink"/>
                <w:noProof/>
              </w:rPr>
              <w:t>5.4.2</w:t>
            </w:r>
            <w:r>
              <w:rPr>
                <w:rFonts w:eastAsiaTheme="minorEastAsia"/>
                <w:noProof/>
                <w:lang w:eastAsia="en-ZA"/>
              </w:rPr>
              <w:tab/>
            </w:r>
            <w:r w:rsidRPr="006038E2">
              <w:rPr>
                <w:rStyle w:val="Hyperlink"/>
                <w:noProof/>
              </w:rPr>
              <w:t>Design</w:t>
            </w:r>
            <w:r>
              <w:rPr>
                <w:noProof/>
                <w:webHidden/>
              </w:rPr>
              <w:tab/>
            </w:r>
            <w:r>
              <w:rPr>
                <w:noProof/>
                <w:webHidden/>
              </w:rPr>
              <w:fldChar w:fldCharType="begin"/>
            </w:r>
            <w:r>
              <w:rPr>
                <w:noProof/>
                <w:webHidden/>
              </w:rPr>
              <w:instrText xml:space="preserve"> PAGEREF _Toc529173549 \h </w:instrText>
            </w:r>
            <w:r>
              <w:rPr>
                <w:noProof/>
                <w:webHidden/>
              </w:rPr>
            </w:r>
            <w:r>
              <w:rPr>
                <w:noProof/>
                <w:webHidden/>
              </w:rPr>
              <w:fldChar w:fldCharType="separate"/>
            </w:r>
            <w:r>
              <w:rPr>
                <w:noProof/>
                <w:webHidden/>
              </w:rPr>
              <w:t>33</w:t>
            </w:r>
            <w:r>
              <w:rPr>
                <w:noProof/>
                <w:webHidden/>
              </w:rPr>
              <w:fldChar w:fldCharType="end"/>
            </w:r>
          </w:hyperlink>
        </w:p>
        <w:p w14:paraId="010B1024" w14:textId="1A7FADFB" w:rsidR="00112616" w:rsidRDefault="00112616">
          <w:pPr>
            <w:pStyle w:val="TOC2"/>
            <w:tabs>
              <w:tab w:val="left" w:pos="880"/>
              <w:tab w:val="right" w:leader="dot" w:pos="9016"/>
            </w:tabs>
            <w:rPr>
              <w:rFonts w:eastAsiaTheme="minorEastAsia"/>
              <w:noProof/>
              <w:lang w:eastAsia="en-ZA"/>
            </w:rPr>
          </w:pPr>
          <w:hyperlink w:anchor="_Toc529173550" w:history="1">
            <w:r w:rsidRPr="006038E2">
              <w:rPr>
                <w:rStyle w:val="Hyperlink"/>
                <w:noProof/>
              </w:rPr>
              <w:t>5.5</w:t>
            </w:r>
            <w:r>
              <w:rPr>
                <w:rFonts w:eastAsiaTheme="minorEastAsia"/>
                <w:noProof/>
                <w:lang w:eastAsia="en-ZA"/>
              </w:rPr>
              <w:tab/>
            </w:r>
            <w:r w:rsidRPr="006038E2">
              <w:rPr>
                <w:rStyle w:val="Hyperlink"/>
                <w:noProof/>
              </w:rPr>
              <w:t>Conclusion</w:t>
            </w:r>
            <w:r>
              <w:rPr>
                <w:noProof/>
                <w:webHidden/>
              </w:rPr>
              <w:tab/>
            </w:r>
            <w:r>
              <w:rPr>
                <w:noProof/>
                <w:webHidden/>
              </w:rPr>
              <w:fldChar w:fldCharType="begin"/>
            </w:r>
            <w:r>
              <w:rPr>
                <w:noProof/>
                <w:webHidden/>
              </w:rPr>
              <w:instrText xml:space="preserve"> PAGEREF _Toc529173550 \h </w:instrText>
            </w:r>
            <w:r>
              <w:rPr>
                <w:noProof/>
                <w:webHidden/>
              </w:rPr>
            </w:r>
            <w:r>
              <w:rPr>
                <w:noProof/>
                <w:webHidden/>
              </w:rPr>
              <w:fldChar w:fldCharType="separate"/>
            </w:r>
            <w:r>
              <w:rPr>
                <w:noProof/>
                <w:webHidden/>
              </w:rPr>
              <w:t>33</w:t>
            </w:r>
            <w:r>
              <w:rPr>
                <w:noProof/>
                <w:webHidden/>
              </w:rPr>
              <w:fldChar w:fldCharType="end"/>
            </w:r>
          </w:hyperlink>
        </w:p>
        <w:p w14:paraId="2076F6A5" w14:textId="492D0B73" w:rsidR="00112616" w:rsidRDefault="00112616">
          <w:pPr>
            <w:pStyle w:val="TOC1"/>
            <w:tabs>
              <w:tab w:val="left" w:pos="440"/>
              <w:tab w:val="right" w:leader="dot" w:pos="9016"/>
            </w:tabs>
            <w:rPr>
              <w:rFonts w:eastAsiaTheme="minorEastAsia"/>
              <w:noProof/>
              <w:lang w:eastAsia="en-ZA"/>
            </w:rPr>
          </w:pPr>
          <w:hyperlink w:anchor="_Toc529173551" w:history="1">
            <w:r w:rsidRPr="006038E2">
              <w:rPr>
                <w:rStyle w:val="Hyperlink"/>
                <w:noProof/>
              </w:rPr>
              <w:t>6</w:t>
            </w:r>
            <w:r>
              <w:rPr>
                <w:rFonts w:eastAsiaTheme="minorEastAsia"/>
                <w:noProof/>
                <w:lang w:eastAsia="en-ZA"/>
              </w:rPr>
              <w:tab/>
            </w:r>
            <w:r w:rsidRPr="006038E2">
              <w:rPr>
                <w:rStyle w:val="Hyperlink"/>
                <w:noProof/>
              </w:rPr>
              <w:t>Chapter 6: Deployment Documentation/Installation Guide</w:t>
            </w:r>
            <w:r>
              <w:rPr>
                <w:noProof/>
                <w:webHidden/>
              </w:rPr>
              <w:tab/>
            </w:r>
            <w:r>
              <w:rPr>
                <w:noProof/>
                <w:webHidden/>
              </w:rPr>
              <w:fldChar w:fldCharType="begin"/>
            </w:r>
            <w:r>
              <w:rPr>
                <w:noProof/>
                <w:webHidden/>
              </w:rPr>
              <w:instrText xml:space="preserve"> PAGEREF _Toc529173551 \h </w:instrText>
            </w:r>
            <w:r>
              <w:rPr>
                <w:noProof/>
                <w:webHidden/>
              </w:rPr>
            </w:r>
            <w:r>
              <w:rPr>
                <w:noProof/>
                <w:webHidden/>
              </w:rPr>
              <w:fldChar w:fldCharType="separate"/>
            </w:r>
            <w:r>
              <w:rPr>
                <w:noProof/>
                <w:webHidden/>
              </w:rPr>
              <w:t>34</w:t>
            </w:r>
            <w:r>
              <w:rPr>
                <w:noProof/>
                <w:webHidden/>
              </w:rPr>
              <w:fldChar w:fldCharType="end"/>
            </w:r>
          </w:hyperlink>
        </w:p>
        <w:p w14:paraId="0EE0C8F3" w14:textId="4EFA3053" w:rsidR="00112616" w:rsidRDefault="00112616">
          <w:pPr>
            <w:pStyle w:val="TOC2"/>
            <w:tabs>
              <w:tab w:val="left" w:pos="880"/>
              <w:tab w:val="right" w:leader="dot" w:pos="9016"/>
            </w:tabs>
            <w:rPr>
              <w:rFonts w:eastAsiaTheme="minorEastAsia"/>
              <w:noProof/>
              <w:lang w:eastAsia="en-ZA"/>
            </w:rPr>
          </w:pPr>
          <w:hyperlink w:anchor="_Toc529173552" w:history="1">
            <w:r w:rsidRPr="006038E2">
              <w:rPr>
                <w:rStyle w:val="Hyperlink"/>
                <w:noProof/>
              </w:rPr>
              <w:t>6.1</w:t>
            </w:r>
            <w:r>
              <w:rPr>
                <w:rFonts w:eastAsiaTheme="minorEastAsia"/>
                <w:noProof/>
                <w:lang w:eastAsia="en-ZA"/>
              </w:rPr>
              <w:tab/>
            </w:r>
            <w:r w:rsidRPr="006038E2">
              <w:rPr>
                <w:rStyle w:val="Hyperlink"/>
                <w:noProof/>
              </w:rPr>
              <w:t>Introduction</w:t>
            </w:r>
            <w:r>
              <w:rPr>
                <w:noProof/>
                <w:webHidden/>
              </w:rPr>
              <w:tab/>
            </w:r>
            <w:r>
              <w:rPr>
                <w:noProof/>
                <w:webHidden/>
              </w:rPr>
              <w:fldChar w:fldCharType="begin"/>
            </w:r>
            <w:r>
              <w:rPr>
                <w:noProof/>
                <w:webHidden/>
              </w:rPr>
              <w:instrText xml:space="preserve"> PAGEREF _Toc529173552 \h </w:instrText>
            </w:r>
            <w:r>
              <w:rPr>
                <w:noProof/>
                <w:webHidden/>
              </w:rPr>
            </w:r>
            <w:r>
              <w:rPr>
                <w:noProof/>
                <w:webHidden/>
              </w:rPr>
              <w:fldChar w:fldCharType="separate"/>
            </w:r>
            <w:r>
              <w:rPr>
                <w:noProof/>
                <w:webHidden/>
              </w:rPr>
              <w:t>34</w:t>
            </w:r>
            <w:r>
              <w:rPr>
                <w:noProof/>
                <w:webHidden/>
              </w:rPr>
              <w:fldChar w:fldCharType="end"/>
            </w:r>
          </w:hyperlink>
        </w:p>
        <w:p w14:paraId="6089C94F" w14:textId="63D23024" w:rsidR="00112616" w:rsidRDefault="00112616">
          <w:pPr>
            <w:pStyle w:val="TOC2"/>
            <w:tabs>
              <w:tab w:val="left" w:pos="880"/>
              <w:tab w:val="right" w:leader="dot" w:pos="9016"/>
            </w:tabs>
            <w:rPr>
              <w:rFonts w:eastAsiaTheme="minorEastAsia"/>
              <w:noProof/>
              <w:lang w:eastAsia="en-ZA"/>
            </w:rPr>
          </w:pPr>
          <w:hyperlink w:anchor="_Toc529173553" w:history="1">
            <w:r w:rsidRPr="006038E2">
              <w:rPr>
                <w:rStyle w:val="Hyperlink"/>
                <w:noProof/>
              </w:rPr>
              <w:t>6.2</w:t>
            </w:r>
            <w:r>
              <w:rPr>
                <w:rFonts w:eastAsiaTheme="minorEastAsia"/>
                <w:noProof/>
                <w:lang w:eastAsia="en-ZA"/>
              </w:rPr>
              <w:tab/>
            </w:r>
            <w:r w:rsidRPr="006038E2">
              <w:rPr>
                <w:rStyle w:val="Hyperlink"/>
                <w:noProof/>
              </w:rPr>
              <w:t>Operating System used</w:t>
            </w:r>
            <w:r>
              <w:rPr>
                <w:noProof/>
                <w:webHidden/>
              </w:rPr>
              <w:tab/>
            </w:r>
            <w:r>
              <w:rPr>
                <w:noProof/>
                <w:webHidden/>
              </w:rPr>
              <w:fldChar w:fldCharType="begin"/>
            </w:r>
            <w:r>
              <w:rPr>
                <w:noProof/>
                <w:webHidden/>
              </w:rPr>
              <w:instrText xml:space="preserve"> PAGEREF _Toc529173553 \h </w:instrText>
            </w:r>
            <w:r>
              <w:rPr>
                <w:noProof/>
                <w:webHidden/>
              </w:rPr>
            </w:r>
            <w:r>
              <w:rPr>
                <w:noProof/>
                <w:webHidden/>
              </w:rPr>
              <w:fldChar w:fldCharType="separate"/>
            </w:r>
            <w:r>
              <w:rPr>
                <w:noProof/>
                <w:webHidden/>
              </w:rPr>
              <w:t>34</w:t>
            </w:r>
            <w:r>
              <w:rPr>
                <w:noProof/>
                <w:webHidden/>
              </w:rPr>
              <w:fldChar w:fldCharType="end"/>
            </w:r>
          </w:hyperlink>
        </w:p>
        <w:p w14:paraId="20FCD8A5" w14:textId="6A24CE71" w:rsidR="00112616" w:rsidRDefault="00112616">
          <w:pPr>
            <w:pStyle w:val="TOC2"/>
            <w:tabs>
              <w:tab w:val="left" w:pos="880"/>
              <w:tab w:val="right" w:leader="dot" w:pos="9016"/>
            </w:tabs>
            <w:rPr>
              <w:rFonts w:eastAsiaTheme="minorEastAsia"/>
              <w:noProof/>
              <w:lang w:eastAsia="en-ZA"/>
            </w:rPr>
          </w:pPr>
          <w:hyperlink w:anchor="_Toc529173554" w:history="1">
            <w:r w:rsidRPr="006038E2">
              <w:rPr>
                <w:rStyle w:val="Hyperlink"/>
                <w:noProof/>
              </w:rPr>
              <w:t>6.3</w:t>
            </w:r>
            <w:r>
              <w:rPr>
                <w:rFonts w:eastAsiaTheme="minorEastAsia"/>
                <w:noProof/>
                <w:lang w:eastAsia="en-ZA"/>
              </w:rPr>
              <w:tab/>
            </w:r>
            <w:r w:rsidRPr="006038E2">
              <w:rPr>
                <w:rStyle w:val="Hyperlink"/>
                <w:noProof/>
              </w:rPr>
              <w:t>Development Environment</w:t>
            </w:r>
            <w:r>
              <w:rPr>
                <w:noProof/>
                <w:webHidden/>
              </w:rPr>
              <w:tab/>
            </w:r>
            <w:r>
              <w:rPr>
                <w:noProof/>
                <w:webHidden/>
              </w:rPr>
              <w:fldChar w:fldCharType="begin"/>
            </w:r>
            <w:r>
              <w:rPr>
                <w:noProof/>
                <w:webHidden/>
              </w:rPr>
              <w:instrText xml:space="preserve"> PAGEREF _Toc529173554 \h </w:instrText>
            </w:r>
            <w:r>
              <w:rPr>
                <w:noProof/>
                <w:webHidden/>
              </w:rPr>
            </w:r>
            <w:r>
              <w:rPr>
                <w:noProof/>
                <w:webHidden/>
              </w:rPr>
              <w:fldChar w:fldCharType="separate"/>
            </w:r>
            <w:r>
              <w:rPr>
                <w:noProof/>
                <w:webHidden/>
              </w:rPr>
              <w:t>34</w:t>
            </w:r>
            <w:r>
              <w:rPr>
                <w:noProof/>
                <w:webHidden/>
              </w:rPr>
              <w:fldChar w:fldCharType="end"/>
            </w:r>
          </w:hyperlink>
        </w:p>
        <w:p w14:paraId="1F0FF42E" w14:textId="400CF7EE" w:rsidR="00112616" w:rsidRDefault="00112616">
          <w:pPr>
            <w:pStyle w:val="TOC2"/>
            <w:tabs>
              <w:tab w:val="left" w:pos="880"/>
              <w:tab w:val="right" w:leader="dot" w:pos="9016"/>
            </w:tabs>
            <w:rPr>
              <w:rFonts w:eastAsiaTheme="minorEastAsia"/>
              <w:noProof/>
              <w:lang w:eastAsia="en-ZA"/>
            </w:rPr>
          </w:pPr>
          <w:hyperlink w:anchor="_Toc529173555" w:history="1">
            <w:r w:rsidRPr="006038E2">
              <w:rPr>
                <w:rStyle w:val="Hyperlink"/>
                <w:noProof/>
              </w:rPr>
              <w:t>6.4</w:t>
            </w:r>
            <w:r>
              <w:rPr>
                <w:rFonts w:eastAsiaTheme="minorEastAsia"/>
                <w:noProof/>
                <w:lang w:eastAsia="en-ZA"/>
              </w:rPr>
              <w:tab/>
            </w:r>
            <w:r w:rsidRPr="006038E2">
              <w:rPr>
                <w:rStyle w:val="Hyperlink"/>
                <w:noProof/>
              </w:rPr>
              <w:t>Components Needed</w:t>
            </w:r>
            <w:r>
              <w:rPr>
                <w:noProof/>
                <w:webHidden/>
              </w:rPr>
              <w:tab/>
            </w:r>
            <w:r>
              <w:rPr>
                <w:noProof/>
                <w:webHidden/>
              </w:rPr>
              <w:fldChar w:fldCharType="begin"/>
            </w:r>
            <w:r>
              <w:rPr>
                <w:noProof/>
                <w:webHidden/>
              </w:rPr>
              <w:instrText xml:space="preserve"> PAGEREF _Toc529173555 \h </w:instrText>
            </w:r>
            <w:r>
              <w:rPr>
                <w:noProof/>
                <w:webHidden/>
              </w:rPr>
            </w:r>
            <w:r>
              <w:rPr>
                <w:noProof/>
                <w:webHidden/>
              </w:rPr>
              <w:fldChar w:fldCharType="separate"/>
            </w:r>
            <w:r>
              <w:rPr>
                <w:noProof/>
                <w:webHidden/>
              </w:rPr>
              <w:t>34</w:t>
            </w:r>
            <w:r>
              <w:rPr>
                <w:noProof/>
                <w:webHidden/>
              </w:rPr>
              <w:fldChar w:fldCharType="end"/>
            </w:r>
          </w:hyperlink>
        </w:p>
        <w:p w14:paraId="42175211" w14:textId="016271B4" w:rsidR="00112616" w:rsidRDefault="00112616">
          <w:pPr>
            <w:pStyle w:val="TOC2"/>
            <w:tabs>
              <w:tab w:val="left" w:pos="880"/>
              <w:tab w:val="right" w:leader="dot" w:pos="9016"/>
            </w:tabs>
            <w:rPr>
              <w:rFonts w:eastAsiaTheme="minorEastAsia"/>
              <w:noProof/>
              <w:lang w:eastAsia="en-ZA"/>
            </w:rPr>
          </w:pPr>
          <w:hyperlink w:anchor="_Toc529173556" w:history="1">
            <w:r w:rsidRPr="006038E2">
              <w:rPr>
                <w:rStyle w:val="Hyperlink"/>
                <w:noProof/>
              </w:rPr>
              <w:t>6.5</w:t>
            </w:r>
            <w:r>
              <w:rPr>
                <w:rFonts w:eastAsiaTheme="minorEastAsia"/>
                <w:noProof/>
                <w:lang w:eastAsia="en-ZA"/>
              </w:rPr>
              <w:tab/>
            </w:r>
            <w:r w:rsidRPr="006038E2">
              <w:rPr>
                <w:rStyle w:val="Hyperlink"/>
                <w:noProof/>
              </w:rPr>
              <w:t>User Guide</w:t>
            </w:r>
            <w:r>
              <w:rPr>
                <w:noProof/>
                <w:webHidden/>
              </w:rPr>
              <w:tab/>
            </w:r>
            <w:r>
              <w:rPr>
                <w:noProof/>
                <w:webHidden/>
              </w:rPr>
              <w:fldChar w:fldCharType="begin"/>
            </w:r>
            <w:r>
              <w:rPr>
                <w:noProof/>
                <w:webHidden/>
              </w:rPr>
              <w:instrText xml:space="preserve"> PAGEREF _Toc529173556 \h </w:instrText>
            </w:r>
            <w:r>
              <w:rPr>
                <w:noProof/>
                <w:webHidden/>
              </w:rPr>
            </w:r>
            <w:r>
              <w:rPr>
                <w:noProof/>
                <w:webHidden/>
              </w:rPr>
              <w:fldChar w:fldCharType="separate"/>
            </w:r>
            <w:r>
              <w:rPr>
                <w:noProof/>
                <w:webHidden/>
              </w:rPr>
              <w:t>34</w:t>
            </w:r>
            <w:r>
              <w:rPr>
                <w:noProof/>
                <w:webHidden/>
              </w:rPr>
              <w:fldChar w:fldCharType="end"/>
            </w:r>
          </w:hyperlink>
        </w:p>
        <w:p w14:paraId="13B42959" w14:textId="5CCE0AF0" w:rsidR="00112616" w:rsidRDefault="00112616">
          <w:pPr>
            <w:pStyle w:val="TOC1"/>
            <w:tabs>
              <w:tab w:val="left" w:pos="440"/>
              <w:tab w:val="right" w:leader="dot" w:pos="9016"/>
            </w:tabs>
            <w:rPr>
              <w:rFonts w:eastAsiaTheme="minorEastAsia"/>
              <w:noProof/>
              <w:lang w:eastAsia="en-ZA"/>
            </w:rPr>
          </w:pPr>
          <w:hyperlink w:anchor="_Toc529173557" w:history="1">
            <w:r w:rsidRPr="006038E2">
              <w:rPr>
                <w:rStyle w:val="Hyperlink"/>
                <w:noProof/>
              </w:rPr>
              <w:t>7</w:t>
            </w:r>
            <w:r>
              <w:rPr>
                <w:rFonts w:eastAsiaTheme="minorEastAsia"/>
                <w:noProof/>
                <w:lang w:eastAsia="en-ZA"/>
              </w:rPr>
              <w:tab/>
            </w:r>
            <w:r w:rsidRPr="006038E2">
              <w:rPr>
                <w:rStyle w:val="Hyperlink"/>
                <w:noProof/>
              </w:rPr>
              <w:t>Chapter 7: Conclusion</w:t>
            </w:r>
            <w:r>
              <w:rPr>
                <w:noProof/>
                <w:webHidden/>
              </w:rPr>
              <w:tab/>
            </w:r>
            <w:r>
              <w:rPr>
                <w:noProof/>
                <w:webHidden/>
              </w:rPr>
              <w:fldChar w:fldCharType="begin"/>
            </w:r>
            <w:r>
              <w:rPr>
                <w:noProof/>
                <w:webHidden/>
              </w:rPr>
              <w:instrText xml:space="preserve"> PAGEREF _Toc529173557 \h </w:instrText>
            </w:r>
            <w:r>
              <w:rPr>
                <w:noProof/>
                <w:webHidden/>
              </w:rPr>
            </w:r>
            <w:r>
              <w:rPr>
                <w:noProof/>
                <w:webHidden/>
              </w:rPr>
              <w:fldChar w:fldCharType="separate"/>
            </w:r>
            <w:r>
              <w:rPr>
                <w:noProof/>
                <w:webHidden/>
              </w:rPr>
              <w:t>46</w:t>
            </w:r>
            <w:r>
              <w:rPr>
                <w:noProof/>
                <w:webHidden/>
              </w:rPr>
              <w:fldChar w:fldCharType="end"/>
            </w:r>
          </w:hyperlink>
        </w:p>
        <w:p w14:paraId="01A306A4" w14:textId="016B87C7" w:rsidR="00112616" w:rsidRDefault="00112616">
          <w:pPr>
            <w:pStyle w:val="TOC2"/>
            <w:tabs>
              <w:tab w:val="left" w:pos="880"/>
              <w:tab w:val="right" w:leader="dot" w:pos="9016"/>
            </w:tabs>
            <w:rPr>
              <w:rFonts w:eastAsiaTheme="minorEastAsia"/>
              <w:noProof/>
              <w:lang w:eastAsia="en-ZA"/>
            </w:rPr>
          </w:pPr>
          <w:hyperlink w:anchor="_Toc529173558" w:history="1">
            <w:r w:rsidRPr="006038E2">
              <w:rPr>
                <w:rStyle w:val="Hyperlink"/>
                <w:noProof/>
              </w:rPr>
              <w:t>7.1</w:t>
            </w:r>
            <w:r>
              <w:rPr>
                <w:rFonts w:eastAsiaTheme="minorEastAsia"/>
                <w:noProof/>
                <w:lang w:eastAsia="en-ZA"/>
              </w:rPr>
              <w:tab/>
            </w:r>
            <w:r w:rsidRPr="006038E2">
              <w:rPr>
                <w:rStyle w:val="Hyperlink"/>
                <w:noProof/>
              </w:rPr>
              <w:t>Introduction</w:t>
            </w:r>
            <w:r>
              <w:rPr>
                <w:noProof/>
                <w:webHidden/>
              </w:rPr>
              <w:tab/>
            </w:r>
            <w:r>
              <w:rPr>
                <w:noProof/>
                <w:webHidden/>
              </w:rPr>
              <w:fldChar w:fldCharType="begin"/>
            </w:r>
            <w:r>
              <w:rPr>
                <w:noProof/>
                <w:webHidden/>
              </w:rPr>
              <w:instrText xml:space="preserve"> PAGEREF _Toc529173558 \h </w:instrText>
            </w:r>
            <w:r>
              <w:rPr>
                <w:noProof/>
                <w:webHidden/>
              </w:rPr>
            </w:r>
            <w:r>
              <w:rPr>
                <w:noProof/>
                <w:webHidden/>
              </w:rPr>
              <w:fldChar w:fldCharType="separate"/>
            </w:r>
            <w:r>
              <w:rPr>
                <w:noProof/>
                <w:webHidden/>
              </w:rPr>
              <w:t>46</w:t>
            </w:r>
            <w:r>
              <w:rPr>
                <w:noProof/>
                <w:webHidden/>
              </w:rPr>
              <w:fldChar w:fldCharType="end"/>
            </w:r>
          </w:hyperlink>
        </w:p>
        <w:p w14:paraId="664263BE" w14:textId="517E7E98" w:rsidR="00112616" w:rsidRDefault="00112616">
          <w:pPr>
            <w:pStyle w:val="TOC2"/>
            <w:tabs>
              <w:tab w:val="left" w:pos="880"/>
              <w:tab w:val="right" w:leader="dot" w:pos="9016"/>
            </w:tabs>
            <w:rPr>
              <w:rFonts w:eastAsiaTheme="minorEastAsia"/>
              <w:noProof/>
              <w:lang w:eastAsia="en-ZA"/>
            </w:rPr>
          </w:pPr>
          <w:hyperlink w:anchor="_Toc529173559" w:history="1">
            <w:r w:rsidRPr="006038E2">
              <w:rPr>
                <w:rStyle w:val="Hyperlink"/>
                <w:noProof/>
              </w:rPr>
              <w:t>7.2</w:t>
            </w:r>
            <w:r>
              <w:rPr>
                <w:rFonts w:eastAsiaTheme="minorEastAsia"/>
                <w:noProof/>
                <w:lang w:eastAsia="en-ZA"/>
              </w:rPr>
              <w:tab/>
            </w:r>
            <w:r w:rsidRPr="006038E2">
              <w:rPr>
                <w:rStyle w:val="Hyperlink"/>
                <w:noProof/>
              </w:rPr>
              <w:t>Project Goals</w:t>
            </w:r>
            <w:r>
              <w:rPr>
                <w:noProof/>
                <w:webHidden/>
              </w:rPr>
              <w:tab/>
            </w:r>
            <w:r>
              <w:rPr>
                <w:noProof/>
                <w:webHidden/>
              </w:rPr>
              <w:fldChar w:fldCharType="begin"/>
            </w:r>
            <w:r>
              <w:rPr>
                <w:noProof/>
                <w:webHidden/>
              </w:rPr>
              <w:instrText xml:space="preserve"> PAGEREF _Toc529173559 \h </w:instrText>
            </w:r>
            <w:r>
              <w:rPr>
                <w:noProof/>
                <w:webHidden/>
              </w:rPr>
            </w:r>
            <w:r>
              <w:rPr>
                <w:noProof/>
                <w:webHidden/>
              </w:rPr>
              <w:fldChar w:fldCharType="separate"/>
            </w:r>
            <w:r>
              <w:rPr>
                <w:noProof/>
                <w:webHidden/>
              </w:rPr>
              <w:t>46</w:t>
            </w:r>
            <w:r>
              <w:rPr>
                <w:noProof/>
                <w:webHidden/>
              </w:rPr>
              <w:fldChar w:fldCharType="end"/>
            </w:r>
          </w:hyperlink>
        </w:p>
        <w:p w14:paraId="1BF969A3" w14:textId="5F730DE9" w:rsidR="00112616" w:rsidRDefault="00112616">
          <w:pPr>
            <w:pStyle w:val="TOC2"/>
            <w:tabs>
              <w:tab w:val="left" w:pos="880"/>
              <w:tab w:val="right" w:leader="dot" w:pos="9016"/>
            </w:tabs>
            <w:rPr>
              <w:rFonts w:eastAsiaTheme="minorEastAsia"/>
              <w:noProof/>
              <w:lang w:eastAsia="en-ZA"/>
            </w:rPr>
          </w:pPr>
          <w:hyperlink w:anchor="_Toc529173560" w:history="1">
            <w:r w:rsidRPr="006038E2">
              <w:rPr>
                <w:rStyle w:val="Hyperlink"/>
                <w:noProof/>
              </w:rPr>
              <w:t>7.3</w:t>
            </w:r>
            <w:r>
              <w:rPr>
                <w:rFonts w:eastAsiaTheme="minorEastAsia"/>
                <w:noProof/>
                <w:lang w:eastAsia="en-ZA"/>
              </w:rPr>
              <w:tab/>
            </w:r>
            <w:r w:rsidRPr="006038E2">
              <w:rPr>
                <w:rStyle w:val="Hyperlink"/>
                <w:noProof/>
              </w:rPr>
              <w:t>Achievements</w:t>
            </w:r>
            <w:r>
              <w:rPr>
                <w:noProof/>
                <w:webHidden/>
              </w:rPr>
              <w:tab/>
            </w:r>
            <w:r>
              <w:rPr>
                <w:noProof/>
                <w:webHidden/>
              </w:rPr>
              <w:fldChar w:fldCharType="begin"/>
            </w:r>
            <w:r>
              <w:rPr>
                <w:noProof/>
                <w:webHidden/>
              </w:rPr>
              <w:instrText xml:space="preserve"> PAGEREF _Toc529173560 \h </w:instrText>
            </w:r>
            <w:r>
              <w:rPr>
                <w:noProof/>
                <w:webHidden/>
              </w:rPr>
            </w:r>
            <w:r>
              <w:rPr>
                <w:noProof/>
                <w:webHidden/>
              </w:rPr>
              <w:fldChar w:fldCharType="separate"/>
            </w:r>
            <w:r>
              <w:rPr>
                <w:noProof/>
                <w:webHidden/>
              </w:rPr>
              <w:t>46</w:t>
            </w:r>
            <w:r>
              <w:rPr>
                <w:noProof/>
                <w:webHidden/>
              </w:rPr>
              <w:fldChar w:fldCharType="end"/>
            </w:r>
          </w:hyperlink>
        </w:p>
        <w:p w14:paraId="4A564996" w14:textId="57EB48EF" w:rsidR="00112616" w:rsidRDefault="00112616">
          <w:pPr>
            <w:pStyle w:val="TOC2"/>
            <w:tabs>
              <w:tab w:val="left" w:pos="880"/>
              <w:tab w:val="right" w:leader="dot" w:pos="9016"/>
            </w:tabs>
            <w:rPr>
              <w:rFonts w:eastAsiaTheme="minorEastAsia"/>
              <w:noProof/>
              <w:lang w:eastAsia="en-ZA"/>
            </w:rPr>
          </w:pPr>
          <w:hyperlink w:anchor="_Toc529173561" w:history="1">
            <w:r w:rsidRPr="006038E2">
              <w:rPr>
                <w:rStyle w:val="Hyperlink"/>
                <w:noProof/>
              </w:rPr>
              <w:t>7.4</w:t>
            </w:r>
            <w:r>
              <w:rPr>
                <w:rFonts w:eastAsiaTheme="minorEastAsia"/>
                <w:noProof/>
                <w:lang w:eastAsia="en-ZA"/>
              </w:rPr>
              <w:tab/>
            </w:r>
            <w:r w:rsidRPr="006038E2">
              <w:rPr>
                <w:rStyle w:val="Hyperlink"/>
                <w:noProof/>
              </w:rPr>
              <w:t>Problems Encountered</w:t>
            </w:r>
            <w:r>
              <w:rPr>
                <w:noProof/>
                <w:webHidden/>
              </w:rPr>
              <w:tab/>
            </w:r>
            <w:r>
              <w:rPr>
                <w:noProof/>
                <w:webHidden/>
              </w:rPr>
              <w:fldChar w:fldCharType="begin"/>
            </w:r>
            <w:r>
              <w:rPr>
                <w:noProof/>
                <w:webHidden/>
              </w:rPr>
              <w:instrText xml:space="preserve"> PAGEREF _Toc529173561 \h </w:instrText>
            </w:r>
            <w:r>
              <w:rPr>
                <w:noProof/>
                <w:webHidden/>
              </w:rPr>
            </w:r>
            <w:r>
              <w:rPr>
                <w:noProof/>
                <w:webHidden/>
              </w:rPr>
              <w:fldChar w:fldCharType="separate"/>
            </w:r>
            <w:r>
              <w:rPr>
                <w:noProof/>
                <w:webHidden/>
              </w:rPr>
              <w:t>46</w:t>
            </w:r>
            <w:r>
              <w:rPr>
                <w:noProof/>
                <w:webHidden/>
              </w:rPr>
              <w:fldChar w:fldCharType="end"/>
            </w:r>
          </w:hyperlink>
        </w:p>
        <w:p w14:paraId="6B51E23F" w14:textId="20595DEB" w:rsidR="00112616" w:rsidRDefault="00112616">
          <w:pPr>
            <w:pStyle w:val="TOC2"/>
            <w:tabs>
              <w:tab w:val="left" w:pos="880"/>
              <w:tab w:val="right" w:leader="dot" w:pos="9016"/>
            </w:tabs>
            <w:rPr>
              <w:rFonts w:eastAsiaTheme="minorEastAsia"/>
              <w:noProof/>
              <w:lang w:eastAsia="en-ZA"/>
            </w:rPr>
          </w:pPr>
          <w:hyperlink w:anchor="_Toc529173562" w:history="1">
            <w:r w:rsidRPr="006038E2">
              <w:rPr>
                <w:rStyle w:val="Hyperlink"/>
                <w:noProof/>
              </w:rPr>
              <w:t>7.5</w:t>
            </w:r>
            <w:r>
              <w:rPr>
                <w:rFonts w:eastAsiaTheme="minorEastAsia"/>
                <w:noProof/>
                <w:lang w:eastAsia="en-ZA"/>
              </w:rPr>
              <w:tab/>
            </w:r>
            <w:r w:rsidRPr="006038E2">
              <w:rPr>
                <w:rStyle w:val="Hyperlink"/>
                <w:noProof/>
              </w:rPr>
              <w:t>Future Research</w:t>
            </w:r>
            <w:r>
              <w:rPr>
                <w:noProof/>
                <w:webHidden/>
              </w:rPr>
              <w:tab/>
            </w:r>
            <w:r>
              <w:rPr>
                <w:noProof/>
                <w:webHidden/>
              </w:rPr>
              <w:fldChar w:fldCharType="begin"/>
            </w:r>
            <w:r>
              <w:rPr>
                <w:noProof/>
                <w:webHidden/>
              </w:rPr>
              <w:instrText xml:space="preserve"> PAGEREF _Toc529173562 \h </w:instrText>
            </w:r>
            <w:r>
              <w:rPr>
                <w:noProof/>
                <w:webHidden/>
              </w:rPr>
            </w:r>
            <w:r>
              <w:rPr>
                <w:noProof/>
                <w:webHidden/>
              </w:rPr>
              <w:fldChar w:fldCharType="separate"/>
            </w:r>
            <w:r>
              <w:rPr>
                <w:noProof/>
                <w:webHidden/>
              </w:rPr>
              <w:t>47</w:t>
            </w:r>
            <w:r>
              <w:rPr>
                <w:noProof/>
                <w:webHidden/>
              </w:rPr>
              <w:fldChar w:fldCharType="end"/>
            </w:r>
          </w:hyperlink>
        </w:p>
        <w:p w14:paraId="3F617429" w14:textId="7C8B5AE8" w:rsidR="00112616" w:rsidRDefault="00112616">
          <w:pPr>
            <w:pStyle w:val="TOC2"/>
            <w:tabs>
              <w:tab w:val="left" w:pos="880"/>
              <w:tab w:val="right" w:leader="dot" w:pos="9016"/>
            </w:tabs>
            <w:rPr>
              <w:rFonts w:eastAsiaTheme="minorEastAsia"/>
              <w:noProof/>
              <w:lang w:eastAsia="en-ZA"/>
            </w:rPr>
          </w:pPr>
          <w:hyperlink w:anchor="_Toc529173563" w:history="1">
            <w:r w:rsidRPr="006038E2">
              <w:rPr>
                <w:rStyle w:val="Hyperlink"/>
                <w:noProof/>
              </w:rPr>
              <w:t>7.6</w:t>
            </w:r>
            <w:r>
              <w:rPr>
                <w:rFonts w:eastAsiaTheme="minorEastAsia"/>
                <w:noProof/>
                <w:lang w:eastAsia="en-ZA"/>
              </w:rPr>
              <w:tab/>
            </w:r>
            <w:r w:rsidRPr="006038E2">
              <w:rPr>
                <w:rStyle w:val="Hyperlink"/>
                <w:noProof/>
              </w:rPr>
              <w:t>Conclusions</w:t>
            </w:r>
            <w:r>
              <w:rPr>
                <w:noProof/>
                <w:webHidden/>
              </w:rPr>
              <w:tab/>
            </w:r>
            <w:r>
              <w:rPr>
                <w:noProof/>
                <w:webHidden/>
              </w:rPr>
              <w:fldChar w:fldCharType="begin"/>
            </w:r>
            <w:r>
              <w:rPr>
                <w:noProof/>
                <w:webHidden/>
              </w:rPr>
              <w:instrText xml:space="preserve"> PAGEREF _Toc529173563 \h </w:instrText>
            </w:r>
            <w:r>
              <w:rPr>
                <w:noProof/>
                <w:webHidden/>
              </w:rPr>
            </w:r>
            <w:r>
              <w:rPr>
                <w:noProof/>
                <w:webHidden/>
              </w:rPr>
              <w:fldChar w:fldCharType="separate"/>
            </w:r>
            <w:r>
              <w:rPr>
                <w:noProof/>
                <w:webHidden/>
              </w:rPr>
              <w:t>47</w:t>
            </w:r>
            <w:r>
              <w:rPr>
                <w:noProof/>
                <w:webHidden/>
              </w:rPr>
              <w:fldChar w:fldCharType="end"/>
            </w:r>
          </w:hyperlink>
        </w:p>
        <w:p w14:paraId="18B22AAE" w14:textId="073453B6" w:rsidR="00112616" w:rsidRDefault="00112616">
          <w:pPr>
            <w:pStyle w:val="TOC1"/>
            <w:tabs>
              <w:tab w:val="left" w:pos="440"/>
              <w:tab w:val="right" w:leader="dot" w:pos="9016"/>
            </w:tabs>
            <w:rPr>
              <w:rFonts w:eastAsiaTheme="minorEastAsia"/>
              <w:noProof/>
              <w:lang w:eastAsia="en-ZA"/>
            </w:rPr>
          </w:pPr>
          <w:hyperlink w:anchor="_Toc529173564" w:history="1">
            <w:r w:rsidRPr="006038E2">
              <w:rPr>
                <w:rStyle w:val="Hyperlink"/>
                <w:noProof/>
              </w:rPr>
              <w:t>8</w:t>
            </w:r>
            <w:r>
              <w:rPr>
                <w:rFonts w:eastAsiaTheme="minorEastAsia"/>
                <w:noProof/>
                <w:lang w:eastAsia="en-ZA"/>
              </w:rPr>
              <w:tab/>
            </w:r>
            <w:r w:rsidRPr="006038E2">
              <w:rPr>
                <w:rStyle w:val="Hyperlink"/>
                <w:noProof/>
              </w:rPr>
              <w:t>Progress Report</w:t>
            </w:r>
            <w:r>
              <w:rPr>
                <w:noProof/>
                <w:webHidden/>
              </w:rPr>
              <w:tab/>
            </w:r>
            <w:r>
              <w:rPr>
                <w:noProof/>
                <w:webHidden/>
              </w:rPr>
              <w:fldChar w:fldCharType="begin"/>
            </w:r>
            <w:r>
              <w:rPr>
                <w:noProof/>
                <w:webHidden/>
              </w:rPr>
              <w:instrText xml:space="preserve"> PAGEREF _Toc529173564 \h </w:instrText>
            </w:r>
            <w:r>
              <w:rPr>
                <w:noProof/>
                <w:webHidden/>
              </w:rPr>
            </w:r>
            <w:r>
              <w:rPr>
                <w:noProof/>
                <w:webHidden/>
              </w:rPr>
              <w:fldChar w:fldCharType="separate"/>
            </w:r>
            <w:r>
              <w:rPr>
                <w:noProof/>
                <w:webHidden/>
              </w:rPr>
              <w:t>48</w:t>
            </w:r>
            <w:r>
              <w:rPr>
                <w:noProof/>
                <w:webHidden/>
              </w:rPr>
              <w:fldChar w:fldCharType="end"/>
            </w:r>
          </w:hyperlink>
        </w:p>
        <w:p w14:paraId="061C0A44" w14:textId="4D97A5CE" w:rsidR="00112616" w:rsidRDefault="00112616">
          <w:pPr>
            <w:pStyle w:val="TOC1"/>
            <w:tabs>
              <w:tab w:val="left" w:pos="440"/>
              <w:tab w:val="right" w:leader="dot" w:pos="9016"/>
            </w:tabs>
            <w:rPr>
              <w:rFonts w:eastAsiaTheme="minorEastAsia"/>
              <w:noProof/>
              <w:lang w:eastAsia="en-ZA"/>
            </w:rPr>
          </w:pPr>
          <w:hyperlink w:anchor="_Toc529173565" w:history="1">
            <w:r w:rsidRPr="006038E2">
              <w:rPr>
                <w:rStyle w:val="Hyperlink"/>
                <w:noProof/>
              </w:rPr>
              <w:t>9</w:t>
            </w:r>
            <w:r>
              <w:rPr>
                <w:rFonts w:eastAsiaTheme="minorEastAsia"/>
                <w:noProof/>
                <w:lang w:eastAsia="en-ZA"/>
              </w:rPr>
              <w:tab/>
            </w:r>
            <w:r w:rsidRPr="006038E2">
              <w:rPr>
                <w:rStyle w:val="Hyperlink"/>
                <w:noProof/>
              </w:rPr>
              <w:t>References</w:t>
            </w:r>
            <w:r>
              <w:rPr>
                <w:noProof/>
                <w:webHidden/>
              </w:rPr>
              <w:tab/>
            </w:r>
            <w:r>
              <w:rPr>
                <w:noProof/>
                <w:webHidden/>
              </w:rPr>
              <w:fldChar w:fldCharType="begin"/>
            </w:r>
            <w:r>
              <w:rPr>
                <w:noProof/>
                <w:webHidden/>
              </w:rPr>
              <w:instrText xml:space="preserve"> PAGEREF _Toc529173565 \h </w:instrText>
            </w:r>
            <w:r>
              <w:rPr>
                <w:noProof/>
                <w:webHidden/>
              </w:rPr>
            </w:r>
            <w:r>
              <w:rPr>
                <w:noProof/>
                <w:webHidden/>
              </w:rPr>
              <w:fldChar w:fldCharType="separate"/>
            </w:r>
            <w:r>
              <w:rPr>
                <w:noProof/>
                <w:webHidden/>
              </w:rPr>
              <w:t>48</w:t>
            </w:r>
            <w:r>
              <w:rPr>
                <w:noProof/>
                <w:webHidden/>
              </w:rPr>
              <w:fldChar w:fldCharType="end"/>
            </w:r>
          </w:hyperlink>
        </w:p>
        <w:p w14:paraId="29D96215" w14:textId="34644AD8" w:rsidR="00AF01B1" w:rsidRPr="005803E0" w:rsidRDefault="00046534" w:rsidP="00A81ADD">
          <w:pPr>
            <w:pStyle w:val="TOC1"/>
            <w:tabs>
              <w:tab w:val="left" w:pos="660"/>
              <w:tab w:val="right" w:leader="dot" w:pos="9016"/>
            </w:tabs>
            <w:spacing w:afterLines="160" w:after="384" w:line="360" w:lineRule="auto"/>
            <w:jc w:val="both"/>
            <w:rPr>
              <w:b/>
              <w:bCs/>
              <w:noProof/>
              <w:lang w:val="en-US"/>
            </w:rPr>
          </w:pPr>
          <w:r>
            <w:rPr>
              <w:b/>
              <w:bCs/>
              <w:noProof/>
              <w:lang w:val="en-US"/>
            </w:rPr>
            <w:fldChar w:fldCharType="end"/>
          </w:r>
        </w:p>
      </w:sdtContent>
    </w:sdt>
    <w:p w14:paraId="6DDC6D74" w14:textId="77777777" w:rsidR="006C2BF8" w:rsidRPr="006C2BF8" w:rsidRDefault="006C2BF8" w:rsidP="00A81ADD">
      <w:pPr>
        <w:spacing w:afterLines="160" w:after="384" w:line="360" w:lineRule="auto"/>
        <w:jc w:val="both"/>
        <w:rPr>
          <w:sz w:val="24"/>
        </w:rPr>
      </w:pPr>
    </w:p>
    <w:p w14:paraId="710D7388" w14:textId="77777777" w:rsidR="002C5341" w:rsidRPr="002C5341" w:rsidRDefault="002C5341" w:rsidP="00A81ADD">
      <w:pPr>
        <w:pStyle w:val="BodyText"/>
        <w:spacing w:afterLines="160" w:after="384"/>
        <w:sectPr w:rsidR="002C5341" w:rsidRPr="002C5341" w:rsidSect="00D0269C">
          <w:headerReference w:type="default" r:id="rId9"/>
          <w:pgSz w:w="11906" w:h="16838"/>
          <w:pgMar w:top="1440" w:right="1440" w:bottom="1440" w:left="1440" w:header="709" w:footer="709" w:gutter="0"/>
          <w:pgNumType w:start="1"/>
          <w:cols w:space="708"/>
          <w:docGrid w:linePitch="360"/>
        </w:sectPr>
      </w:pPr>
    </w:p>
    <w:p w14:paraId="41371B2A" w14:textId="26C31C32" w:rsidR="00A81ADD" w:rsidRDefault="00A81ADD" w:rsidP="00A81ADD">
      <w:pPr>
        <w:pStyle w:val="Heading2"/>
        <w:numPr>
          <w:ilvl w:val="0"/>
          <w:numId w:val="32"/>
        </w:numPr>
        <w:jc w:val="both"/>
      </w:pPr>
      <w:bookmarkStart w:id="0" w:name="_Toc517122471"/>
      <w:bookmarkStart w:id="1" w:name="_Toc529173506"/>
      <w:r>
        <w:lastRenderedPageBreak/>
        <w:t>Chapter 1: Business Case</w:t>
      </w:r>
      <w:bookmarkEnd w:id="1"/>
    </w:p>
    <w:p w14:paraId="50F7C598" w14:textId="25517661" w:rsidR="00A81ADD" w:rsidRPr="00455C9C" w:rsidRDefault="00A81ADD" w:rsidP="005824B8">
      <w:pPr>
        <w:pStyle w:val="Heading2"/>
      </w:pPr>
      <w:bookmarkStart w:id="2" w:name="_Toc529173507"/>
      <w:r w:rsidRPr="005824B8">
        <w:t>Introduction</w:t>
      </w:r>
      <w:bookmarkEnd w:id="0"/>
      <w:bookmarkEnd w:id="2"/>
    </w:p>
    <w:p w14:paraId="4C6444F0" w14:textId="77777777" w:rsidR="00A81ADD" w:rsidRPr="0037568A" w:rsidRDefault="00A81ADD" w:rsidP="00A81ADD">
      <w:pPr>
        <w:pStyle w:val="BodyText"/>
      </w:pPr>
      <w:r>
        <w:t xml:space="preserve">This document is written to make people aware of the issue that is faced by students, but even beyond focusing on varsity students alone, this issue is faced by every person who owns a USB flash drive and stores valuable data on it. </w:t>
      </w:r>
      <w:r w:rsidRPr="009D56F5">
        <w:fldChar w:fldCharType="begin" w:fldLock="1"/>
      </w:r>
      <w:r w:rsidRPr="009D56F5">
        <w:instrText>ADDIN CSL_CITATION { "citationItems" : [ { "id" : "ITEM-1", "itemData" : { "DOI" : "10.1109/MTDT.2007.4547620", "ISBN" : "9781424416561", "ISSN" : "10874852", "abstract" : "USB flash drive without any security function causes the exposure of private information. So new USB flash drive supported security function was invented to compensate for the problem. In this paper, we analyze vulnerability of 6 famous secure USB flash drives, and demonstrate that password can be exposed on communication between the secure USB flash drive and PC. Also we show the vulnerability on the data recovery and the S/W bug of secure USB flash drive.", "author" : [ { "dropping-particle" : "", "family" : "Jeong", "given" : "Hanjae", "non-dropping-particle" : "", "parse-names" : false, "suffix" : "" }, { "dropping-particle" : "", "family" : "Choi", "given" : "Younsung", "non-dropping-particle" : "", "parse-names" : false, "suffix" : "" }, { "dropping-particle" : "", "family" : "Jeon", "given" : "Woongryel", "non-dropping-particle" : "", "parse-names" : false, "suffix" : "" }, { "dropping-particle" : "", "family" : "Yang", "given" : "Fei", "non-dropping-particle" : "", "parse-names" : false, "suffix" : "" }, { "dropping-particle" : "", "family" : "Lee", "given" : "Yunho", "non-dropping-particle" : "", "parse-names" : false, "suffix" : "" }, { "dropping-particle" : "", "family" : "Kim", "given" : "Seungjoo", "non-dropping-particle" : "", "parse-names" : false, "suffix" : "" }, { "dropping-particle" : "", "family" : "Won", "given" : "Dongho", "non-dropping-particle" : "", "parse-names" : false, "suffix" : "" } ], "container-title" : "Records of the IEEE International Workshop on Memory Technology, Design and Testing", "id" : "ITEM-1", "issued" : { "date-parts" : [ [ "2007" ] ] }, "page" : "61-64", "title" : "Vulnerability analysis of secure USB flash drives", "type" : "article-journal" }, "uris" : [ "http://www.mendeley.com/documents/?uuid=fcfe0bd7-d3a1-4c9b-9c25-9d1818f9db72" ] } ], "mendeley" : { "formattedCitation" : "(Jeong et al., 2007)", "plainTextFormattedCitation" : "(Jeong et al., 2007)", "previouslyFormattedCitation" : "(Jeong et al., 2007)" }, "properties" : {  }, "schema" : "https://github.com/citation-style-language/schema/raw/master/csl-citation.json" }</w:instrText>
      </w:r>
      <w:r w:rsidRPr="009D56F5">
        <w:fldChar w:fldCharType="separate"/>
      </w:r>
      <w:r w:rsidRPr="009D56F5">
        <w:rPr>
          <w:noProof/>
        </w:rPr>
        <w:t>(Jeong et al., 2007)</w:t>
      </w:r>
      <w:r w:rsidRPr="009D56F5">
        <w:fldChar w:fldCharType="end"/>
      </w:r>
      <w:r>
        <w:t xml:space="preserve"> says “</w:t>
      </w:r>
      <w:r w:rsidRPr="009D56F5">
        <w:t xml:space="preserve">The various problems related security </w:t>
      </w:r>
      <w:proofErr w:type="gramStart"/>
      <w:r w:rsidRPr="009D56F5">
        <w:t>have</w:t>
      </w:r>
      <w:proofErr w:type="gramEnd"/>
      <w:r w:rsidRPr="009D56F5">
        <w:t xml:space="preserve"> been occurred as it is used widely. </w:t>
      </w:r>
      <w:proofErr w:type="gramStart"/>
      <w:r w:rsidRPr="009D56F5">
        <w:t>Nevertheless</w:t>
      </w:r>
      <w:proofErr w:type="gramEnd"/>
      <w:r w:rsidRPr="009D56F5">
        <w:t xml:space="preserve"> most USB flash drives do not include the security mechanism, an attacker can easily acquire the private information in the USB flash drive</w:t>
      </w:r>
      <w:r>
        <w:t>”.</w:t>
      </w:r>
    </w:p>
    <w:p w14:paraId="3DB59A88" w14:textId="77777777" w:rsidR="00A81ADD" w:rsidRPr="00EA73FB" w:rsidRDefault="00A81ADD" w:rsidP="00A81ADD">
      <w:pPr>
        <w:pStyle w:val="BodyText"/>
      </w:pPr>
      <w:r>
        <w:t>On this document I will cover the issue that is faced by students (in particular NMU students) of losing their USB flash drives. I will provide my insight on USB flash drives, what is the purpose it, risks and solutions. After reading this document one should understand my goal which is: more than anything but to protect the information contained on a USB flash drive device.</w:t>
      </w:r>
    </w:p>
    <w:p w14:paraId="7AF62A18" w14:textId="77777777" w:rsidR="00A81ADD" w:rsidRDefault="00A81ADD" w:rsidP="005824B8">
      <w:pPr>
        <w:pStyle w:val="Heading2"/>
      </w:pPr>
      <w:bookmarkStart w:id="3" w:name="_Ref479257875"/>
      <w:bookmarkStart w:id="4" w:name="_Toc517122472"/>
      <w:bookmarkStart w:id="5" w:name="_Toc529173508"/>
      <w:r>
        <w:t xml:space="preserve">Literature </w:t>
      </w:r>
      <w:r w:rsidRPr="005824B8">
        <w:t>review</w:t>
      </w:r>
      <w:bookmarkEnd w:id="3"/>
      <w:bookmarkEnd w:id="4"/>
      <w:bookmarkEnd w:id="5"/>
    </w:p>
    <w:p w14:paraId="50B9E0FD" w14:textId="77777777" w:rsidR="00A81ADD" w:rsidRDefault="00A81ADD" w:rsidP="00A81ADD">
      <w:pPr>
        <w:pStyle w:val="BodyText"/>
      </w:pPr>
      <w:r>
        <w:t xml:space="preserve">USB flash drives are used by many people on daily basis. USB Flash Drives (UFD) or “USB sticks” are becoming popular means of storing and transporting data and applications. UFD sales worldwide reached $2 billion US Dollars in 2005, according to Gartner research </w:t>
      </w:r>
      <w:r>
        <w:fldChar w:fldCharType="begin" w:fldLock="1"/>
      </w:r>
      <w:r>
        <w:instrText>ADDIN CSL_CITATION { "citationItems" : [ { "id" : "ITEM-1", "itemData" : { "DOI" : "10.4225/75/57b6543434762", "ISBN" : "0729806251", "author" : [ { "dropping-particle" : "", "family" : "Al-zarouni", "given" : "Marwan", "non-dropping-particle" : "", "parse-names" : false, "suffix" : "" } ], "id" : "ITEM-1", "issued" : { "date-parts" : [ [ "2006" ] ] }, "title" : "The Reality of Risks from Consented use of USB Devices", "type" : "article-journal" }, "uris" : [ "http://www.mendeley.com/documents/?uuid=56e0ae40-400b-46a3-80b3-e6b9f71f1bfd", "http://www.mendeley.com/documents/?uuid=1f15105e-f2c0-4387-aaed-e0c97c007263" ] } ], "mendeley" : { "formattedCitation" : "(Al-zarouni, 2006)", "plainTextFormattedCitation" : "(Al-zarouni, 2006)", "previouslyFormattedCitation" : "(Al-zarouni, 2006)" }, "properties" : {  }, "schema" : "https://github.com/citation-style-language/schema/raw/master/csl-citation.json" }</w:instrText>
      </w:r>
      <w:r>
        <w:fldChar w:fldCharType="separate"/>
      </w:r>
      <w:r w:rsidRPr="001E5DE1">
        <w:rPr>
          <w:noProof/>
        </w:rPr>
        <w:t>(Al-zarouni, 2006)</w:t>
      </w:r>
      <w:r>
        <w:fldChar w:fldCharType="end"/>
      </w:r>
      <w:r>
        <w:t>. This popularity of this device makes it v</w:t>
      </w:r>
      <w:r w:rsidRPr="003A003B">
        <w:t>ul</w:t>
      </w:r>
      <w:r>
        <w:t xml:space="preserve">nerable to information security. As </w:t>
      </w:r>
      <w:r>
        <w:fldChar w:fldCharType="begin" w:fldLock="1"/>
      </w:r>
      <w:r>
        <w:instrText>ADDIN CSL_CITATION { "citationItems" : [ { "id" : "ITEM-1", "itemData" : { "DOI" : "10.1109/MTDT.2007.4547620", "ISBN" : "9781424416561", "ISSN" : "10874852", "abstract" : "USB flash drive without any security function causes the exposure of private information. So new USB flash drive supported security function was invented to compensate for the problem. In this paper, we analyze vulnerability of 6 famous secure USB flash drives, and demonstrate that password can be exposed on communication between the secure USB flash drive and PC. Also we show the vulnerability on the data recovery and the S/W bug of secure USB flash drive.", "author" : [ { "dropping-particle" : "", "family" : "Jeong", "given" : "Hanjae", "non-dropping-particle" : "", "parse-names" : false, "suffix" : "" }, { "dropping-particle" : "", "family" : "Choi", "given" : "Younsung", "non-dropping-particle" : "", "parse-names" : false, "suffix" : "" }, { "dropping-particle" : "", "family" : "Jeon", "given" : "Woongryel", "non-dropping-particle" : "", "parse-names" : false, "suffix" : "" }, { "dropping-particle" : "", "family" : "Yang", "given" : "Fei", "non-dropping-particle" : "", "parse-names" : false, "suffix" : "" }, { "dropping-particle" : "", "family" : "Lee", "given" : "Yunho", "non-dropping-particle" : "", "parse-names" : false, "suffix" : "" }, { "dropping-particle" : "", "family" : "Kim", "given" : "Seungjoo", "non-dropping-particle" : "", "parse-names" : false, "suffix" : "" }, { "dropping-particle" : "", "family" : "Won", "given" : "Dongho", "non-dropping-particle" : "", "parse-names" : false, "suffix" : "" } ], "container-title" : "Records of the IEEE International Workshop on Memory Technology, Design and Testing", "id" : "ITEM-1", "issued" : { "date-parts" : [ [ "2007" ] ] }, "page" : "61-64", "title" : "Vulnerability analysis of secure USB flash drives", "type" : "article-journal" }, "uris" : [ "http://www.mendeley.com/documents/?uuid=fcfe0bd7-d3a1-4c9b-9c25-9d1818f9db72" ] } ], "mendeley" : { "formattedCitation" : "(Jeong et al., 2007)", "plainTextFormattedCitation" : "(Jeong et al., 2007)", "previouslyFormattedCitation" : "(Jeong et al., 2007)" }, "properties" : {  }, "schema" : "https://github.com/citation-style-language/schema/raw/master/csl-citation.json" }</w:instrText>
      </w:r>
      <w:r>
        <w:fldChar w:fldCharType="separate"/>
      </w:r>
      <w:r w:rsidRPr="007370F4">
        <w:rPr>
          <w:noProof/>
        </w:rPr>
        <w:t>(Jeong et al., 2007)</w:t>
      </w:r>
      <w:r>
        <w:fldChar w:fldCharType="end"/>
      </w:r>
      <w:r>
        <w:t xml:space="preserve"> stated on his article, Nevertheless most USB flash drives do not include the security mechanism, an attacker can easily acquire the private information in the USB flash drive.</w:t>
      </w:r>
    </w:p>
    <w:p w14:paraId="05F936EF" w14:textId="77777777" w:rsidR="00A81ADD" w:rsidRDefault="00A81ADD" w:rsidP="00A81ADD">
      <w:pPr>
        <w:pStyle w:val="BodyText"/>
      </w:pPr>
      <w:r>
        <w:t xml:space="preserve">There </w:t>
      </w:r>
      <w:proofErr w:type="gramStart"/>
      <w:r>
        <w:t>are</w:t>
      </w:r>
      <w:proofErr w:type="gramEnd"/>
      <w:r>
        <w:t xml:space="preserve"> available drive encryption software we can find online. </w:t>
      </w:r>
      <w:r w:rsidRPr="007D7DD0">
        <w:t>BitLocker is a computer hard drive encryption and security program released by Microsoft Corporation as a native application in its Windows 7 Enterprise and Ultimate editions, Windows Vista Enterprise and Ultimate, and Windows Server 2008, R2 and 2012 operating system versions. It is a drive security and encryption program that protects drive content a</w:t>
      </w:r>
      <w:r>
        <w:t>nd data from any offline attack</w:t>
      </w:r>
      <w:sdt>
        <w:sdtPr>
          <w:id w:val="1174375942"/>
          <w:citation/>
        </w:sdtPr>
        <w:sdtContent>
          <w:r>
            <w:fldChar w:fldCharType="begin"/>
          </w:r>
          <w:r>
            <w:rPr>
              <w:lang w:val="en-US"/>
            </w:rPr>
            <w:instrText xml:space="preserve"> CITATION Tec18 \l 1033 </w:instrText>
          </w:r>
          <w:r>
            <w:fldChar w:fldCharType="separate"/>
          </w:r>
          <w:r>
            <w:rPr>
              <w:noProof/>
              <w:lang w:val="en-US"/>
            </w:rPr>
            <w:t xml:space="preserve"> (Techopedia, 2018)</w:t>
          </w:r>
          <w:r>
            <w:fldChar w:fldCharType="end"/>
          </w:r>
        </w:sdtContent>
      </w:sdt>
      <w:r>
        <w:t xml:space="preserve">. The aim of BitLocker is to provide for greater data security by encrypting the entirety of a hard drive, as opposed to the current systems available which only provide limited encryption </w:t>
      </w:r>
      <w:r>
        <w:fldChar w:fldCharType="begin" w:fldLock="1"/>
      </w:r>
      <w:r>
        <w:instrText>ADDIN CSL_CITATION { "citationItems" : [ { "id" : "ITEM-1", "itemData" : { "DOI" : "10.4225/75/57b265fc40cb3", "ISBN" : "0729806243", "abstract" : "Microsoft\u2019s upcoming operating system release, Windows Vista, contains the option to encrypt all information on a hard drive. Previous versions of Windows have used the encrypting file system (EFS), allowing users to selectively encrypt files and folders on a drive. The technology is called BitLocker, and poses a problem for forensic investigators, as all information on the drive will be encrypted, and therefore unreadable. The technology has some limitations, such as only 2 versions out of the 5 available contain this technology and it also requires a trusted platform module (TPM) in order to operate. Other inherent limitations, along with possible interjection by security agencies, suggest that while this may create problems in some cases, it is unlikely that there will be widespread adoption of this technology. The likely result is that digital forensics will not end with the release of Windows Vista.", "author" : [ { "dropping-particle" : "", "family" : "Woodward", "given" : "Andrew", "non-dropping-particle" : "", "parse-names" : false, "suffix" : "" } ], "container-title" : "Australian Digital Forensics Conference", "id" : "ITEM-1", "issued" : { "date-parts" : [ [ "2006" ] ] }, "title" : "BitLocker-the end of digital forensics?", "type" : "article-journal" }, "uris" : [ "http://www.mendeley.com/documents/?uuid=350bf34f-73ab-4b24-8fa7-f12629961dfc" ] } ], "mendeley" : { "formattedCitation" : "(Woodward, 2006)", "plainTextFormattedCitation" : "(Woodward, 2006)", "previouslyFormattedCitation" : "(Woodward, 2006)" }, "properties" : {  }, "schema" : "https://github.com/citation-style-language/schema/raw/master/csl-citation.json" }</w:instrText>
      </w:r>
      <w:r>
        <w:fldChar w:fldCharType="separate"/>
      </w:r>
      <w:r w:rsidRPr="007D7DD0">
        <w:rPr>
          <w:noProof/>
        </w:rPr>
        <w:t>(Woodward, 2006)</w:t>
      </w:r>
      <w:r>
        <w:fldChar w:fldCharType="end"/>
      </w:r>
      <w:r>
        <w:t xml:space="preserve">. We can use software encryption such as BitLocker to protect information in our USB flash drive too by password/pin protecting it. This will protect information in your drive from being easily accessed by intruders. Of cause this technology is </w:t>
      </w:r>
      <w:r>
        <w:lastRenderedPageBreak/>
        <w:t>very useful and I have nothing against it. Infect I believe USB flash drive uses should be aware of such benefit and use it to protect their information. But I want more than that alone, after a student loses his/her USB Flash Drive I want them to be able to retrieve their information as well, Infect I want them to be able to get their USB Flash Drive device back.</w:t>
      </w:r>
    </w:p>
    <w:p w14:paraId="44BD2D51" w14:textId="77777777" w:rsidR="00A81ADD" w:rsidRPr="007370F4" w:rsidRDefault="00A81ADD" w:rsidP="00A81ADD">
      <w:pPr>
        <w:pStyle w:val="BodyText"/>
      </w:pPr>
      <w:r>
        <w:t>This project is focusing on allocating a unique Identifier (in a string format) as a USB ID on each USB of each student and retrieve the login details of that student and store this information on a database (provided that a student has agreed to a screen prompt that he/she is the original owner of the USB), then once the USB of that student gets lost and student reports it as missing, the program will flag the missing USB as “missing”, using its USB ID the program will compare every USB that has been inserted on NMU computer to see if the ID matches the ID of the flagged USB as missing, if these IDs match we can confirm the USB is found and also check which student is using the USB that has been found by retrieving his/her logged in details from the computer he/she is using. I also want to password protect the USB by encrypting them to protect the information contained in it.</w:t>
      </w:r>
    </w:p>
    <w:p w14:paraId="288042A3" w14:textId="77777777" w:rsidR="00A81ADD" w:rsidRPr="00203612" w:rsidRDefault="00A81ADD" w:rsidP="005824B8">
      <w:pPr>
        <w:pStyle w:val="Heading2"/>
      </w:pPr>
      <w:bookmarkStart w:id="6" w:name="_Ref479257905"/>
      <w:bookmarkStart w:id="7" w:name="_Toc517122473"/>
      <w:bookmarkStart w:id="8" w:name="_Toc529173509"/>
      <w:r w:rsidRPr="008206C4">
        <w:t xml:space="preserve">Related </w:t>
      </w:r>
      <w:r w:rsidRPr="005824B8">
        <w:t>system</w:t>
      </w:r>
      <w:r w:rsidRPr="008206C4">
        <w:t xml:space="preserve"> analysis</w:t>
      </w:r>
      <w:bookmarkEnd w:id="6"/>
      <w:bookmarkEnd w:id="7"/>
      <w:bookmarkEnd w:id="8"/>
    </w:p>
    <w:p w14:paraId="5B892242" w14:textId="77777777" w:rsidR="00A81ADD" w:rsidRDefault="00A81ADD" w:rsidP="00A81ADD">
      <w:pPr>
        <w:pStyle w:val="BodyText"/>
      </w:pPr>
      <w:r>
        <w:t>Google find my phone is a system related to this system. It uses your phone Geographical Positioning System (GPS) to locate your lost phone.</w:t>
      </w:r>
    </w:p>
    <w:p w14:paraId="36F41CE9" w14:textId="77777777" w:rsidR="00A81ADD" w:rsidRDefault="00A81ADD" w:rsidP="00A81ADD">
      <w:pPr>
        <w:pStyle w:val="BodyText"/>
      </w:pPr>
      <w:r w:rsidRPr="000B23A0">
        <w:t xml:space="preserve">Most Android phones now come with Find My Device (formerly Android Device Manager) built in. This service will automatically track your phone's location, so if it ever goes missing you can hop on your laptop </w:t>
      </w:r>
      <w:r>
        <w:t>or a friend's phone and find it i</w:t>
      </w:r>
      <w:r w:rsidRPr="000B23A0">
        <w:t>s last known location, ring your phone if it's nearby and you need a hint, or lock and/or erase your phone if you fear it has been stolen</w:t>
      </w:r>
      <w:r>
        <w:t xml:space="preserve"> </w:t>
      </w:r>
      <w:sdt>
        <w:sdtPr>
          <w:id w:val="1117339220"/>
          <w:citation/>
        </w:sdtPr>
        <w:sdtContent>
          <w:r>
            <w:fldChar w:fldCharType="begin"/>
          </w:r>
          <w:r>
            <w:rPr>
              <w:lang w:val="en-US"/>
            </w:rPr>
            <w:instrText xml:space="preserve"> CITATION Mar18 \l 1033 </w:instrText>
          </w:r>
          <w:r>
            <w:fldChar w:fldCharType="separate"/>
          </w:r>
          <w:r>
            <w:rPr>
              <w:noProof/>
              <w:lang w:val="en-US"/>
            </w:rPr>
            <w:t>(Lagace, 2018)</w:t>
          </w:r>
          <w:r>
            <w:fldChar w:fldCharType="end"/>
          </w:r>
        </w:sdtContent>
      </w:sdt>
      <w:r w:rsidRPr="000B23A0">
        <w:t>.</w:t>
      </w:r>
      <w:r>
        <w:t xml:space="preserve"> Figure 1 show a picture of find my phone interface.</w:t>
      </w:r>
    </w:p>
    <w:p w14:paraId="4E05F5CE" w14:textId="77777777" w:rsidR="00A81ADD" w:rsidRDefault="00A81ADD" w:rsidP="00A81ADD">
      <w:pPr>
        <w:pStyle w:val="BodyText"/>
        <w:keepNext/>
      </w:pPr>
      <w:r>
        <w:rPr>
          <w:noProof/>
          <w:lang w:eastAsia="en-ZA"/>
        </w:rPr>
        <w:lastRenderedPageBreak/>
        <w:drawing>
          <wp:inline distT="0" distB="0" distL="0" distR="0" wp14:anchorId="7B37435B" wp14:editId="1220020E">
            <wp:extent cx="5731510" cy="2885440"/>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 my pho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55B3AD89" w14:textId="43562EA1" w:rsidR="00A81ADD" w:rsidRDefault="00A81ADD" w:rsidP="00A81ADD">
      <w:pPr>
        <w:pStyle w:val="Caption"/>
        <w:spacing w:line="360" w:lineRule="auto"/>
        <w:jc w:val="both"/>
      </w:pPr>
      <w:r>
        <w:t xml:space="preserve">Figure </w:t>
      </w:r>
      <w:r>
        <w:rPr>
          <w:noProof/>
        </w:rPr>
        <w:fldChar w:fldCharType="begin"/>
      </w:r>
      <w:r>
        <w:rPr>
          <w:noProof/>
        </w:rPr>
        <w:instrText xml:space="preserve"> SEQ Figure \* ARABIC </w:instrText>
      </w:r>
      <w:r>
        <w:rPr>
          <w:noProof/>
        </w:rPr>
        <w:fldChar w:fldCharType="separate"/>
      </w:r>
      <w:r w:rsidR="00753564">
        <w:rPr>
          <w:noProof/>
        </w:rPr>
        <w:t>1</w:t>
      </w:r>
      <w:r>
        <w:rPr>
          <w:noProof/>
        </w:rPr>
        <w:fldChar w:fldCharType="end"/>
      </w:r>
    </w:p>
    <w:p w14:paraId="69154878" w14:textId="7ADCEE6E" w:rsidR="00A81ADD" w:rsidRDefault="00A81ADD" w:rsidP="00A81ADD">
      <w:pPr>
        <w:pStyle w:val="BodyText"/>
      </w:pPr>
      <w:r>
        <w:t xml:space="preserve">One of the related </w:t>
      </w:r>
      <w:r w:rsidR="005824B8">
        <w:t>systems</w:t>
      </w:r>
      <w:r>
        <w:t xml:space="preserve"> to my system is BitLocker.</w:t>
      </w:r>
    </w:p>
    <w:p w14:paraId="708A0C6A" w14:textId="77777777" w:rsidR="00A81ADD" w:rsidRDefault="00A81ADD" w:rsidP="00A81ADD">
      <w:pPr>
        <w:pStyle w:val="BodyText"/>
      </w:pPr>
      <w:r>
        <w:t xml:space="preserve">Figure 2 shows how you can use BitLocker to unlock your drive, from </w:t>
      </w:r>
      <w:sdt>
        <w:sdtPr>
          <w:id w:val="-1478530855"/>
          <w:citation/>
        </w:sdtPr>
        <w:sdtContent>
          <w:r>
            <w:fldChar w:fldCharType="begin"/>
          </w:r>
          <w:r>
            <w:rPr>
              <w:lang w:val="en-US"/>
            </w:rPr>
            <w:instrText xml:space="preserve"> CITATION How18 \l 1033 </w:instrText>
          </w:r>
          <w:r>
            <w:fldChar w:fldCharType="separate"/>
          </w:r>
          <w:r>
            <w:rPr>
              <w:noProof/>
              <w:lang w:val="en-US"/>
            </w:rPr>
            <w:t>(How to Securely Encrypt a USB Flash Drive, 2018)</w:t>
          </w:r>
          <w:r>
            <w:fldChar w:fldCharType="end"/>
          </w:r>
        </w:sdtContent>
      </w:sdt>
    </w:p>
    <w:p w14:paraId="7B0B4321" w14:textId="77777777" w:rsidR="00A81ADD" w:rsidRDefault="00A81ADD" w:rsidP="00A81ADD">
      <w:pPr>
        <w:pStyle w:val="BodyText"/>
        <w:keepNext/>
      </w:pPr>
      <w:r>
        <w:rPr>
          <w:noProof/>
          <w:lang w:eastAsia="en-ZA"/>
        </w:rPr>
        <w:drawing>
          <wp:inline distT="0" distB="0" distL="0" distR="0" wp14:anchorId="70FBA0A2" wp14:editId="004E66FC">
            <wp:extent cx="5731510" cy="3648075"/>
            <wp:effectExtent l="0" t="0" r="254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 to unlock.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14:paraId="7A1B364E" w14:textId="4A619BC9" w:rsidR="00A81ADD" w:rsidRDefault="00A81ADD" w:rsidP="00A81ADD">
      <w:pPr>
        <w:pStyle w:val="Caption"/>
        <w:spacing w:line="360" w:lineRule="auto"/>
        <w:jc w:val="both"/>
        <w:rPr>
          <w:noProof/>
        </w:rPr>
      </w:pPr>
      <w:r>
        <w:t xml:space="preserve">Figure </w:t>
      </w:r>
      <w:r>
        <w:rPr>
          <w:noProof/>
        </w:rPr>
        <w:fldChar w:fldCharType="begin"/>
      </w:r>
      <w:r>
        <w:rPr>
          <w:noProof/>
        </w:rPr>
        <w:instrText xml:space="preserve"> SEQ Figure \* ARABIC </w:instrText>
      </w:r>
      <w:r>
        <w:rPr>
          <w:noProof/>
        </w:rPr>
        <w:fldChar w:fldCharType="separate"/>
      </w:r>
      <w:r w:rsidR="00753564">
        <w:rPr>
          <w:noProof/>
        </w:rPr>
        <w:t>2</w:t>
      </w:r>
      <w:r>
        <w:rPr>
          <w:noProof/>
        </w:rPr>
        <w:fldChar w:fldCharType="end"/>
      </w:r>
    </w:p>
    <w:p w14:paraId="00FF4F24" w14:textId="77777777" w:rsidR="00A81ADD" w:rsidRDefault="00A81ADD" w:rsidP="005E03F3">
      <w:pPr>
        <w:pStyle w:val="Heading2"/>
      </w:pPr>
      <w:bookmarkStart w:id="9" w:name="_Toc516871107"/>
      <w:bookmarkStart w:id="10" w:name="_Toc517122474"/>
      <w:bookmarkStart w:id="11" w:name="_Toc529173510"/>
      <w:r>
        <w:lastRenderedPageBreak/>
        <w:t xml:space="preserve">Problem </w:t>
      </w:r>
      <w:r w:rsidRPr="005E03F3">
        <w:t>Statement</w:t>
      </w:r>
      <w:r>
        <w:t xml:space="preserve"> / Opportunity / Directive</w:t>
      </w:r>
      <w:bookmarkEnd w:id="9"/>
      <w:bookmarkEnd w:id="10"/>
      <w:bookmarkEnd w:id="11"/>
    </w:p>
    <w:p w14:paraId="5D8BD4D8" w14:textId="77777777" w:rsidR="00A81ADD" w:rsidRDefault="00A81ADD" w:rsidP="00A81ADD">
      <w:pPr>
        <w:pStyle w:val="BodyText"/>
      </w:pPr>
      <w:r>
        <w:t xml:space="preserve">The idea of </w:t>
      </w:r>
      <w:r w:rsidRPr="009B3219">
        <w:rPr>
          <w:b/>
        </w:rPr>
        <w:t>up</w:t>
      </w:r>
      <w:r>
        <w:t xml:space="preserve"> originated from a frustration of losing a USB. I have lost many of my USBs over the previous years, other students lost even much more USBs then I did. Originally, the idea was to create an application that finds a USB when it is lost.</w:t>
      </w:r>
    </w:p>
    <w:p w14:paraId="58714839" w14:textId="77777777" w:rsidR="00A81ADD" w:rsidRDefault="00A81ADD" w:rsidP="00A81ADD">
      <w:pPr>
        <w:pStyle w:val="BodyText"/>
      </w:pPr>
      <w:r>
        <w:t xml:space="preserve">For this section I have decided not to use a Problem Statement Matrix Table, since I already have described the problems using it on my Business Case document. But this time around I want to have more words and figures that describe exactly what the problems are. </w:t>
      </w:r>
    </w:p>
    <w:p w14:paraId="0CEC8B47" w14:textId="77777777" w:rsidR="00A81ADD" w:rsidRDefault="00A81ADD" w:rsidP="00A81ADD">
      <w:pPr>
        <w:pStyle w:val="BodyText"/>
        <w:rPr>
          <w:sz w:val="23"/>
          <w:szCs w:val="23"/>
        </w:rPr>
      </w:pPr>
      <w:r>
        <w:rPr>
          <w:sz w:val="23"/>
          <w:szCs w:val="23"/>
        </w:rPr>
        <w:fldChar w:fldCharType="begin" w:fldLock="1"/>
      </w:r>
      <w:r>
        <w:rPr>
          <w:sz w:val="23"/>
          <w:szCs w:val="23"/>
        </w:rPr>
        <w:instrText>ADDIN CSL_CITATION { "citationItems" : [ { "id" : "ITEM-1", "itemData" : { "author" : [ { "dropping-particle" : "", "family" : "Solms", "given" : "Prof Rossouw", "non-dropping-particle" : "Von", "parse-names" : false, "suffix" : "" } ], "id" : "ITEM-1", "issued" : { "date-parts" : [ [ "0" ] ] }, "title" : "INFORMATION SECURITY GOVERNANCE : A MODEL BASED ON THE DIRECT-CONTROL CYCLE", "type" : "article-journal" }, "uris" : [ "http://www.mendeley.com/documents/?uuid=18fa3f6e-0ecd-4603-9124-264bec2854a7" ] } ], "mendeley" : { "formattedCitation" : "(Von Solms, n.d.)", "plainTextFormattedCitation" : "(Von Solms, n.d.)", "previouslyFormattedCitation" : "(Von Solms, n.d.)" }, "properties" : {  }, "schema" : "https://github.com/citation-style-language/schema/raw/master/csl-citation.json" }</w:instrText>
      </w:r>
      <w:r>
        <w:rPr>
          <w:sz w:val="23"/>
          <w:szCs w:val="23"/>
        </w:rPr>
        <w:fldChar w:fldCharType="separate"/>
      </w:r>
      <w:r w:rsidRPr="00764F9F">
        <w:rPr>
          <w:noProof/>
          <w:sz w:val="23"/>
          <w:szCs w:val="23"/>
        </w:rPr>
        <w:t>(Von Solms, n.d.)</w:t>
      </w:r>
      <w:r>
        <w:rPr>
          <w:sz w:val="23"/>
          <w:szCs w:val="23"/>
        </w:rPr>
        <w:fldChar w:fldCharType="end"/>
      </w:r>
      <w:r>
        <w:rPr>
          <w:sz w:val="23"/>
          <w:szCs w:val="23"/>
        </w:rPr>
        <w:t xml:space="preserve"> says “Business information and the systems processing such information has become a key asset in most organizations today”. But is information an asset only to an organization?</w:t>
      </w:r>
    </w:p>
    <w:p w14:paraId="69A7CABA" w14:textId="77777777" w:rsidR="00A81ADD" w:rsidRDefault="00A81ADD" w:rsidP="00A81ADD">
      <w:pPr>
        <w:pStyle w:val="BodyText"/>
        <w:rPr>
          <w:sz w:val="23"/>
          <w:szCs w:val="23"/>
        </w:rPr>
      </w:pPr>
      <w:r>
        <w:rPr>
          <w:sz w:val="23"/>
          <w:szCs w:val="23"/>
        </w:rPr>
        <w:t>Can information be an important asset to students too?</w:t>
      </w:r>
    </w:p>
    <w:p w14:paraId="65193AA7" w14:textId="77777777" w:rsidR="00A81ADD" w:rsidRDefault="00A81ADD" w:rsidP="00A81ADD">
      <w:pPr>
        <w:pStyle w:val="BodyText"/>
        <w:rPr>
          <w:sz w:val="23"/>
          <w:szCs w:val="23"/>
        </w:rPr>
      </w:pPr>
      <w:r>
        <w:rPr>
          <w:sz w:val="23"/>
          <w:szCs w:val="23"/>
        </w:rPr>
        <w:t xml:space="preserve">Figure 3 is a picture I have taken at </w:t>
      </w:r>
      <w:proofErr w:type="spellStart"/>
      <w:r>
        <w:rPr>
          <w:sz w:val="23"/>
          <w:szCs w:val="23"/>
        </w:rPr>
        <w:t>missionvale</w:t>
      </w:r>
      <w:proofErr w:type="spellEnd"/>
      <w:r>
        <w:rPr>
          <w:sz w:val="23"/>
          <w:szCs w:val="23"/>
        </w:rPr>
        <w:t xml:space="preserve"> campus on 07 May 2018, it is a paper that was posted on the walls around the campus.</w:t>
      </w:r>
    </w:p>
    <w:p w14:paraId="13EC06E4" w14:textId="77777777" w:rsidR="00A81ADD" w:rsidRDefault="00A81ADD" w:rsidP="00A81ADD">
      <w:pPr>
        <w:pStyle w:val="BodyText"/>
        <w:keepNext/>
      </w:pPr>
      <w:r>
        <w:rPr>
          <w:noProof/>
          <w:sz w:val="23"/>
          <w:szCs w:val="23"/>
        </w:rPr>
        <w:drawing>
          <wp:inline distT="0" distB="0" distL="0" distR="0" wp14:anchorId="5AD17609" wp14:editId="30AA22B8">
            <wp:extent cx="3377517" cy="5317490"/>
            <wp:effectExtent l="127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st USB paper.jpg"/>
                    <pic:cNvPicPr/>
                  </pic:nvPicPr>
                  <pic:blipFill rotWithShape="1">
                    <a:blip r:embed="rId12" cstate="print">
                      <a:extLst>
                        <a:ext uri="{28A0092B-C50C-407E-A947-70E740481C1C}">
                          <a14:useLocalDpi xmlns:a14="http://schemas.microsoft.com/office/drawing/2010/main" val="0"/>
                        </a:ext>
                      </a:extLst>
                    </a:blip>
                    <a:srcRect l="29334" r="32555"/>
                    <a:stretch/>
                  </pic:blipFill>
                  <pic:spPr bwMode="auto">
                    <a:xfrm rot="5400000">
                      <a:off x="0" y="0"/>
                      <a:ext cx="3377919" cy="5318123"/>
                    </a:xfrm>
                    <a:prstGeom prst="rect">
                      <a:avLst/>
                    </a:prstGeom>
                    <a:ln>
                      <a:noFill/>
                    </a:ln>
                    <a:extLst>
                      <a:ext uri="{53640926-AAD7-44D8-BBD7-CCE9431645EC}">
                        <a14:shadowObscured xmlns:a14="http://schemas.microsoft.com/office/drawing/2010/main"/>
                      </a:ext>
                    </a:extLst>
                  </pic:spPr>
                </pic:pic>
              </a:graphicData>
            </a:graphic>
          </wp:inline>
        </w:drawing>
      </w:r>
    </w:p>
    <w:p w14:paraId="60D113B8" w14:textId="48211BFC" w:rsidR="00A81ADD" w:rsidRDefault="00A81ADD" w:rsidP="00A81ADD">
      <w:pPr>
        <w:pStyle w:val="Caption"/>
        <w:spacing w:line="360" w:lineRule="auto"/>
        <w:jc w:val="both"/>
      </w:pPr>
      <w:r>
        <w:t xml:space="preserve">Figure </w:t>
      </w:r>
      <w:r>
        <w:rPr>
          <w:noProof/>
        </w:rPr>
        <w:fldChar w:fldCharType="begin"/>
      </w:r>
      <w:r>
        <w:rPr>
          <w:noProof/>
        </w:rPr>
        <w:instrText xml:space="preserve"> SEQ Figure \* ARABIC </w:instrText>
      </w:r>
      <w:r>
        <w:rPr>
          <w:noProof/>
        </w:rPr>
        <w:fldChar w:fldCharType="separate"/>
      </w:r>
      <w:r w:rsidR="00753564">
        <w:rPr>
          <w:noProof/>
        </w:rPr>
        <w:t>3</w:t>
      </w:r>
      <w:r>
        <w:rPr>
          <w:noProof/>
        </w:rPr>
        <w:fldChar w:fldCharType="end"/>
      </w:r>
    </w:p>
    <w:p w14:paraId="4FEE7134" w14:textId="2504C2FD" w:rsidR="00A81ADD" w:rsidRPr="00283E75" w:rsidRDefault="00A81ADD" w:rsidP="00A81ADD">
      <w:pPr>
        <w:pStyle w:val="BodyText"/>
      </w:pPr>
      <w:r w:rsidRPr="00283E75">
        <w:t xml:space="preserve">Figure </w:t>
      </w:r>
      <w:r>
        <w:t>3</w:t>
      </w:r>
      <w:r w:rsidRPr="00283E75">
        <w:t xml:space="preserve"> shows how important information can be to a student. Some students use a USB as their main resource of storing information (mostly school work). If the</w:t>
      </w:r>
      <w:r>
        <w:t>y</w:t>
      </w:r>
      <w:r w:rsidRPr="00283E75">
        <w:t xml:space="preserve"> loss that information it may cost them on their academics. So, my point is information is important to an </w:t>
      </w:r>
      <w:r w:rsidRPr="00283E75">
        <w:lastRenderedPageBreak/>
        <w:t>organization for their processes, but we should also look at how information is important to students or any other user as an individual.</w:t>
      </w:r>
    </w:p>
    <w:p w14:paraId="0979BF4C" w14:textId="77777777" w:rsidR="00A81ADD" w:rsidRPr="00283E75" w:rsidRDefault="00A81ADD" w:rsidP="00A81ADD">
      <w:pPr>
        <w:pStyle w:val="BodyText"/>
      </w:pPr>
      <w:r w:rsidRPr="00283E75">
        <w:t xml:space="preserve">Since USBs are small, they are easy to loss. At NMU North campus on the school of ICT, on the Lost Items records for 2017, USBs are the most reported items on the list. Infect they make it number one in each year. Figure </w:t>
      </w:r>
      <w:r>
        <w:t>4</w:t>
      </w:r>
      <w:r w:rsidRPr="00283E75">
        <w:t xml:space="preserve"> illustrates the reported lost items on the School of ICT at North campus on the year of 2017.</w:t>
      </w:r>
    </w:p>
    <w:p w14:paraId="1EAC6D33" w14:textId="77777777" w:rsidR="00A81ADD" w:rsidRDefault="00A81ADD" w:rsidP="00A81ADD">
      <w:pPr>
        <w:pStyle w:val="BodyText"/>
        <w:keepNext/>
      </w:pPr>
      <w:r>
        <w:rPr>
          <w:noProof/>
        </w:rPr>
        <w:drawing>
          <wp:inline distT="0" distB="0" distL="0" distR="0" wp14:anchorId="0A02C0D8" wp14:editId="26ACC356">
            <wp:extent cx="5731510" cy="4254408"/>
            <wp:effectExtent l="0" t="0" r="2540" b="13335"/>
            <wp:docPr id="223" name="Chart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7E605E8" w14:textId="6481A224" w:rsidR="00A81ADD" w:rsidRPr="007521BE" w:rsidRDefault="00A81ADD" w:rsidP="00A81ADD">
      <w:pPr>
        <w:pStyle w:val="Caption"/>
        <w:spacing w:line="360" w:lineRule="auto"/>
        <w:jc w:val="both"/>
      </w:pPr>
      <w:r>
        <w:t xml:space="preserve">Figure </w:t>
      </w:r>
      <w:r>
        <w:rPr>
          <w:noProof/>
        </w:rPr>
        <w:fldChar w:fldCharType="begin"/>
      </w:r>
      <w:r>
        <w:rPr>
          <w:noProof/>
        </w:rPr>
        <w:instrText xml:space="preserve"> SEQ Figure \* ARABIC </w:instrText>
      </w:r>
      <w:r>
        <w:rPr>
          <w:noProof/>
        </w:rPr>
        <w:fldChar w:fldCharType="separate"/>
      </w:r>
      <w:r w:rsidR="00753564">
        <w:rPr>
          <w:noProof/>
        </w:rPr>
        <w:t>4</w:t>
      </w:r>
      <w:r>
        <w:rPr>
          <w:noProof/>
        </w:rPr>
        <w:fldChar w:fldCharType="end"/>
      </w:r>
    </w:p>
    <w:p w14:paraId="2E7D80F4" w14:textId="77777777" w:rsidR="00A81ADD" w:rsidRDefault="00A81ADD" w:rsidP="00A81ADD">
      <w:pPr>
        <w:pStyle w:val="BodyText"/>
      </w:pPr>
      <w:r>
        <w:t xml:space="preserve">There is currently no system in place similar to “find my phone” (To locate your lost smartphone) that locates lost USBs. If there is a such a system in any place, we as students are not aware of such. </w:t>
      </w:r>
    </w:p>
    <w:p w14:paraId="1FC8EB28" w14:textId="77777777" w:rsidR="00A81ADD" w:rsidRDefault="00A81ADD" w:rsidP="00A81ADD">
      <w:pPr>
        <w:pStyle w:val="BodyText"/>
      </w:pPr>
      <w:r>
        <w:t xml:space="preserve">Which brings me to my other concern. </w:t>
      </w:r>
      <w:r w:rsidRPr="0032467D">
        <w:rPr>
          <w:b/>
        </w:rPr>
        <w:t>up</w:t>
      </w:r>
      <w:r>
        <w:t xml:space="preserve"> is also willing to make students aware of information protection. Some students are not aware that there are software applications that encrypt USBs to protect your information. Similar to Microsoft’s BitLocker (</w:t>
      </w:r>
      <w:r w:rsidRPr="00A36070">
        <w:t xml:space="preserve">BitLocker is a full disk encryption solution, says </w:t>
      </w:r>
      <w:r w:rsidRPr="00A36070">
        <w:fldChar w:fldCharType="begin" w:fldLock="1"/>
      </w:r>
      <w:r w:rsidRPr="00A36070">
        <w:instrText>ADDIN CSL_CITATION { "citationItems" : [ { "id" : "ITEM-1", "itemData" : { "author" : [ { "dropping-particle" : "", "family" : "Jackson", "given" : "Eddie S", "non-dropping-particle" : "", "parse-names" : false, "suffix" : "" } ], "container-title" : "BITLOCKER PORTFOLIO", "id" : "ITEM-1", "issued" : { "date-parts" : [ [ "2015" ] ] }, "page" : "1-62", "title" : "Running head : BITLOCKER PORTFOLIO IT599 : MASTER \u2019 S PROJECT IN APPLIED TECHNOLOGY BITLOCKER PORTFOLIO Submitted by Eddie S . Jackson In partial fulfillment of the requirements for the degree of \u201c Master of Science in Information Technology \u201d in the Grad", "type" : "article-journal" }, "uris" : [ "http://www.mendeley.com/documents/?uuid=93a29ba0-b787-4bda-b62d-913fc971bf08" ] } ], "mendeley" : { "formattedCitation" : "(Jackson, 2015)", "plainTextFormattedCitation" : "(Jackson, 2015)", "previouslyFormattedCitation" : "(Jackson, 2015)" }, "properties" : {  }, "schema" : "https://github.com/citation-style-language/schema/raw/master/csl-citation.json" }</w:instrText>
      </w:r>
      <w:r w:rsidRPr="00A36070">
        <w:fldChar w:fldCharType="separate"/>
      </w:r>
      <w:r w:rsidRPr="00A36070">
        <w:t>(Jackson, 2015)</w:t>
      </w:r>
      <w:r w:rsidRPr="00A36070">
        <w:fldChar w:fldCharType="end"/>
      </w:r>
      <w:r w:rsidRPr="00A36070">
        <w:t>.</w:t>
      </w:r>
      <w:r>
        <w:t xml:space="preserve">) that has an option to encrypt your USB </w:t>
      </w:r>
      <w:r>
        <w:lastRenderedPageBreak/>
        <w:t>that comes for free on windows 10. But some students are not aware of this feature and are not using this benefit.</w:t>
      </w:r>
    </w:p>
    <w:p w14:paraId="79F22130" w14:textId="77777777" w:rsidR="00A81ADD" w:rsidRDefault="00A81ADD" w:rsidP="005E03F3">
      <w:pPr>
        <w:pStyle w:val="Heading2"/>
      </w:pPr>
      <w:bookmarkStart w:id="12" w:name="_Toc516871108"/>
      <w:bookmarkStart w:id="13" w:name="_Toc517122475"/>
      <w:bookmarkStart w:id="14" w:name="_Toc529173511"/>
      <w:r>
        <w:t xml:space="preserve">Objectives / </w:t>
      </w:r>
      <w:r w:rsidRPr="005E03F3">
        <w:t>Proposed</w:t>
      </w:r>
      <w:r>
        <w:t xml:space="preserve"> solution</w:t>
      </w:r>
      <w:bookmarkEnd w:id="12"/>
      <w:bookmarkEnd w:id="13"/>
      <w:bookmarkEnd w:id="14"/>
    </w:p>
    <w:p w14:paraId="58F02F76" w14:textId="53623DCB" w:rsidR="00A81ADD" w:rsidRDefault="001A6D1F" w:rsidP="00A81ADD">
      <w:pPr>
        <w:pStyle w:val="BodyText"/>
      </w:pPr>
      <w:r>
        <w:rPr>
          <w:noProof/>
        </w:rPr>
        <mc:AlternateContent>
          <mc:Choice Requires="wps">
            <w:drawing>
              <wp:anchor distT="0" distB="0" distL="114300" distR="114300" simplePos="0" relativeHeight="251717632" behindDoc="0" locked="0" layoutInCell="1" allowOverlap="1" wp14:anchorId="7AE97F11" wp14:editId="20EBDA1F">
                <wp:simplePos x="0" y="0"/>
                <wp:positionH relativeFrom="column">
                  <wp:posOffset>-333375</wp:posOffset>
                </wp:positionH>
                <wp:positionV relativeFrom="paragraph">
                  <wp:posOffset>4643755</wp:posOffset>
                </wp:positionV>
                <wp:extent cx="6238875" cy="63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14:paraId="55C37B45" w14:textId="4FF1A54C" w:rsidR="00112616" w:rsidRPr="009F4416" w:rsidRDefault="00112616" w:rsidP="001A6D1F">
                            <w:pPr>
                              <w:pStyle w:val="Caption"/>
                              <w:rPr>
                                <w:noProof/>
                                <w:sz w:val="24"/>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7F11" id="Text Box 229" o:spid="_x0000_s1030" type="#_x0000_t202" style="position:absolute;left:0;text-align:left;margin-left:-26.25pt;margin-top:365.65pt;width:491.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z2MAIAAGg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" stroked="f">
                <v:textbox style="mso-fit-shape-to-text:t" inset="0,0,0,0">
                  <w:txbxContent>
                    <w:p w14:paraId="55C37B45" w14:textId="4FF1A54C" w:rsidR="00112616" w:rsidRPr="009F4416" w:rsidRDefault="00112616" w:rsidP="001A6D1F">
                      <w:pPr>
                        <w:pStyle w:val="Caption"/>
                        <w:rPr>
                          <w:noProof/>
                          <w:sz w:val="24"/>
                        </w:rPr>
                      </w:pPr>
                      <w:r>
                        <w:t xml:space="preserve">Figure </w:t>
                      </w:r>
                      <w:fldSimple w:instr=" SEQ Figure \* ARABIC ">
                        <w:r>
                          <w:rPr>
                            <w:noProof/>
                          </w:rPr>
                          <w:t>5</w:t>
                        </w:r>
                      </w:fldSimple>
                    </w:p>
                  </w:txbxContent>
                </v:textbox>
              </v:shape>
            </w:pict>
          </mc:Fallback>
        </mc:AlternateContent>
      </w:r>
      <w:r w:rsidR="00A81ADD">
        <w:rPr>
          <w:noProof/>
        </w:rPr>
        <mc:AlternateContent>
          <mc:Choice Requires="wps">
            <w:drawing>
              <wp:anchor distT="0" distB="0" distL="114300" distR="114300" simplePos="0" relativeHeight="251700224" behindDoc="0" locked="0" layoutInCell="1" allowOverlap="1" wp14:anchorId="4CCE7BCE" wp14:editId="28706534">
                <wp:simplePos x="0" y="0"/>
                <wp:positionH relativeFrom="column">
                  <wp:posOffset>-333375</wp:posOffset>
                </wp:positionH>
                <wp:positionV relativeFrom="paragraph">
                  <wp:posOffset>1424305</wp:posOffset>
                </wp:positionV>
                <wp:extent cx="6238875" cy="3162300"/>
                <wp:effectExtent l="0" t="0" r="28575" b="19050"/>
                <wp:wrapNone/>
                <wp:docPr id="204" name="Rectangle 204"/>
                <wp:cNvGraphicFramePr/>
                <a:graphic xmlns:a="http://schemas.openxmlformats.org/drawingml/2006/main">
                  <a:graphicData uri="http://schemas.microsoft.com/office/word/2010/wordprocessingShape">
                    <wps:wsp>
                      <wps:cNvSpPr/>
                      <wps:spPr>
                        <a:xfrm>
                          <a:off x="0" y="0"/>
                          <a:ext cx="6238875" cy="3162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7B9B" id="Rectangle 204" o:spid="_x0000_s1026" style="position:absolute;margin-left:-26.25pt;margin-top:112.15pt;width:491.25pt;height:2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" filled="f" strokecolor="black [3200]">
                <v:stroke joinstyle="round"/>
              </v:rect>
            </w:pict>
          </mc:Fallback>
        </mc:AlternateContent>
      </w:r>
      <w:r w:rsidR="00A81ADD">
        <w:rPr>
          <w:noProof/>
        </w:rPr>
        <mc:AlternateContent>
          <mc:Choice Requires="wps">
            <w:drawing>
              <wp:anchor distT="0" distB="0" distL="114300" distR="114300" simplePos="0" relativeHeight="251702272" behindDoc="0" locked="0" layoutInCell="1" allowOverlap="1" wp14:anchorId="7AE74DC9" wp14:editId="16A00651">
                <wp:simplePos x="0" y="0"/>
                <wp:positionH relativeFrom="column">
                  <wp:posOffset>2809240</wp:posOffset>
                </wp:positionH>
                <wp:positionV relativeFrom="paragraph">
                  <wp:posOffset>1424305</wp:posOffset>
                </wp:positionV>
                <wp:extent cx="9525" cy="3162300"/>
                <wp:effectExtent l="0" t="0" r="28575" b="19050"/>
                <wp:wrapNone/>
                <wp:docPr id="205" name="Straight Connector 205"/>
                <wp:cNvGraphicFramePr/>
                <a:graphic xmlns:a="http://schemas.openxmlformats.org/drawingml/2006/main">
                  <a:graphicData uri="http://schemas.microsoft.com/office/word/2010/wordprocessingShape">
                    <wps:wsp>
                      <wps:cNvCnPr/>
                      <wps:spPr>
                        <a:xfrm flipH="1">
                          <a:off x="0" y="0"/>
                          <a:ext cx="9525" cy="316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17D56" id="Straight Connector 205"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pt,112.15pt" to="221.95pt,3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" strokecolor="black [3200]" strokeweight=".5pt">
                <v:stroke joinstyle="miter"/>
              </v:line>
            </w:pict>
          </mc:Fallback>
        </mc:AlternateContent>
      </w:r>
      <w:r w:rsidR="00A81ADD">
        <w:t xml:space="preserve">My idea is to create a software system that locates a student USB after it was reported as a lost item within the campus. </w:t>
      </w:r>
      <w:r w:rsidR="00A81ADD" w:rsidRPr="00833F06">
        <w:t xml:space="preserve">This would be achieved by using a unique string as an ID to identify a USB, link that USB to its rightful own on the database and if the USB has been reported as lost </w:t>
      </w:r>
      <w:r w:rsidR="00A81ADD" w:rsidRPr="00833F06">
        <w:rPr>
          <w:b/>
        </w:rPr>
        <w:t>up</w:t>
      </w:r>
      <w:r w:rsidR="00A81ADD" w:rsidRPr="00833F06">
        <w:t xml:space="preserve"> would pick it up within the network and show details of where it is found and on who is using it.</w:t>
      </w:r>
      <w:r w:rsidR="00A81ADD">
        <w:t xml:space="preserve"> Figure 5 illustrates a structure of how </w:t>
      </w:r>
      <w:r w:rsidR="00A81ADD" w:rsidRPr="0099779E">
        <w:rPr>
          <w:b/>
        </w:rPr>
        <w:t>up</w:t>
      </w:r>
      <w:r w:rsidR="00A81ADD">
        <w:t xml:space="preserve"> should work in the campus.</w:t>
      </w:r>
    </w:p>
    <w:p w14:paraId="1159B9FB" w14:textId="77777777" w:rsidR="00A81ADD" w:rsidRPr="00A35EA4" w:rsidRDefault="00A81ADD" w:rsidP="00A81ADD">
      <w:pPr>
        <w:spacing w:line="360" w:lineRule="auto"/>
        <w:jc w:val="both"/>
      </w:pPr>
      <w:r>
        <w:rPr>
          <w:noProof/>
        </w:rPr>
        <mc:AlternateContent>
          <mc:Choice Requires="wps">
            <w:drawing>
              <wp:anchor distT="0" distB="0" distL="114300" distR="114300" simplePos="0" relativeHeight="251707392" behindDoc="0" locked="0" layoutInCell="1" allowOverlap="1" wp14:anchorId="141F134A" wp14:editId="0733CAC3">
                <wp:simplePos x="0" y="0"/>
                <wp:positionH relativeFrom="column">
                  <wp:posOffset>2855067</wp:posOffset>
                </wp:positionH>
                <wp:positionV relativeFrom="paragraph">
                  <wp:posOffset>2047064</wp:posOffset>
                </wp:positionV>
                <wp:extent cx="496111" cy="238125"/>
                <wp:effectExtent l="0" t="0" r="0" b="9525"/>
                <wp:wrapNone/>
                <wp:docPr id="206" name="Text Box 206"/>
                <wp:cNvGraphicFramePr/>
                <a:graphic xmlns:a="http://schemas.openxmlformats.org/drawingml/2006/main">
                  <a:graphicData uri="http://schemas.microsoft.com/office/word/2010/wordprocessingShape">
                    <wps:wsp>
                      <wps:cNvSpPr txBox="1"/>
                      <wps:spPr>
                        <a:xfrm>
                          <a:off x="0" y="0"/>
                          <a:ext cx="496111" cy="238125"/>
                        </a:xfrm>
                        <a:prstGeom prst="rect">
                          <a:avLst/>
                        </a:prstGeom>
                        <a:solidFill>
                          <a:schemeClr val="lt1"/>
                        </a:solidFill>
                        <a:ln w="6350">
                          <a:noFill/>
                        </a:ln>
                      </wps:spPr>
                      <wps:txbx>
                        <w:txbxContent>
                          <w:p w14:paraId="336D731F" w14:textId="77777777" w:rsidR="00112616" w:rsidRDefault="00112616" w:rsidP="00A81ADD">
                            <w:proofErr w:type="gramStart"/>
                            <w:r>
                              <w:t>PC  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F134A" id="Text Box 206" o:spid="_x0000_s1031" type="#_x0000_t202" style="position:absolute;left:0;text-align:left;margin-left:224.8pt;margin-top:161.2pt;width:39.0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" fillcolor="white [3201]" stroked="f" strokeweight=".5pt">
                <v:textbox>
                  <w:txbxContent>
                    <w:p w14:paraId="336D731F" w14:textId="77777777" w:rsidR="00112616" w:rsidRDefault="00112616" w:rsidP="00A81ADD">
                      <w:proofErr w:type="gramStart"/>
                      <w:r>
                        <w:t>PC  D</w:t>
                      </w:r>
                      <w:proofErr w:type="gram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8F65C40" wp14:editId="4E3DF30B">
                <wp:simplePos x="0" y="0"/>
                <wp:positionH relativeFrom="column">
                  <wp:posOffset>4475966</wp:posOffset>
                </wp:positionH>
                <wp:positionV relativeFrom="paragraph">
                  <wp:posOffset>713740</wp:posOffset>
                </wp:positionV>
                <wp:extent cx="1241289" cy="4000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241289" cy="400050"/>
                        </a:xfrm>
                        <a:prstGeom prst="rect">
                          <a:avLst/>
                        </a:prstGeom>
                        <a:solidFill>
                          <a:schemeClr val="lt1"/>
                        </a:solidFill>
                        <a:ln w="6350">
                          <a:noFill/>
                        </a:ln>
                      </wps:spPr>
                      <wps:txbx>
                        <w:txbxContent>
                          <w:p w14:paraId="08E6389E" w14:textId="77777777" w:rsidR="00112616" w:rsidRPr="0012399D" w:rsidRDefault="00112616" w:rsidP="00A81ADD">
                            <w:pPr>
                              <w:rPr>
                                <w:sz w:val="18"/>
                              </w:rPr>
                            </w:pPr>
                            <w:r w:rsidRPr="0012399D">
                              <w:rPr>
                                <w:sz w:val="18"/>
                              </w:rPr>
                              <w:t>USB (ID 123), Found in LAB 2 – PC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65C40" id="Text Box 207" o:spid="_x0000_s1032" type="#_x0000_t202" style="position:absolute;left:0;text-align:left;margin-left:352.45pt;margin-top:56.2pt;width:97.7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" fillcolor="white [3201]" stroked="f" strokeweight=".5pt">
                <v:textbox>
                  <w:txbxContent>
                    <w:p w14:paraId="08E6389E" w14:textId="77777777" w:rsidR="00112616" w:rsidRPr="0012399D" w:rsidRDefault="00112616" w:rsidP="00A81ADD">
                      <w:pPr>
                        <w:rPr>
                          <w:sz w:val="18"/>
                        </w:rPr>
                      </w:pPr>
                      <w:r w:rsidRPr="0012399D">
                        <w:rPr>
                          <w:sz w:val="18"/>
                        </w:rPr>
                        <w:t>USB (ID 123), Found in LAB 2 – PC C</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9A1C723" wp14:editId="0E6150E6">
                <wp:simplePos x="0" y="0"/>
                <wp:positionH relativeFrom="column">
                  <wp:posOffset>2609850</wp:posOffset>
                </wp:positionH>
                <wp:positionV relativeFrom="paragraph">
                  <wp:posOffset>2876550</wp:posOffset>
                </wp:positionV>
                <wp:extent cx="152400" cy="552450"/>
                <wp:effectExtent l="57150" t="38100" r="19050"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1524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833878" id="_x0000_t32" coordsize="21600,21600" o:spt="32" o:oned="t" path="m,l21600,21600e" filled="f">
                <v:path arrowok="t" fillok="f" o:connecttype="none"/>
                <o:lock v:ext="edit" shapetype="t"/>
              </v:shapetype>
              <v:shape id="Straight Arrow Connector 208" o:spid="_x0000_s1026" type="#_x0000_t32" style="position:absolute;margin-left:205.5pt;margin-top:226.5pt;width:12pt;height:43.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6695076" wp14:editId="51408E97">
                <wp:simplePos x="0" y="0"/>
                <wp:positionH relativeFrom="column">
                  <wp:posOffset>3790950</wp:posOffset>
                </wp:positionH>
                <wp:positionV relativeFrom="paragraph">
                  <wp:posOffset>2876550</wp:posOffset>
                </wp:positionV>
                <wp:extent cx="361950" cy="552450"/>
                <wp:effectExtent l="38100" t="38100" r="19050" b="19050"/>
                <wp:wrapNone/>
                <wp:docPr id="209" name="Straight Arrow Connector 209"/>
                <wp:cNvGraphicFramePr/>
                <a:graphic xmlns:a="http://schemas.openxmlformats.org/drawingml/2006/main">
                  <a:graphicData uri="http://schemas.microsoft.com/office/word/2010/wordprocessingShape">
                    <wps:wsp>
                      <wps:cNvCnPr/>
                      <wps:spPr>
                        <a:xfrm flipH="1" flipV="1">
                          <a:off x="0" y="0"/>
                          <a:ext cx="36195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0D297" id="Straight Arrow Connector 209" o:spid="_x0000_s1026" type="#_x0000_t32" style="position:absolute;margin-left:298.5pt;margin-top:226.5pt;width:28.5pt;height:43.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34AB1AE3" wp14:editId="23333CC0">
                <wp:simplePos x="0" y="0"/>
                <wp:positionH relativeFrom="column">
                  <wp:posOffset>4905375</wp:posOffset>
                </wp:positionH>
                <wp:positionV relativeFrom="paragraph">
                  <wp:posOffset>2047240</wp:posOffset>
                </wp:positionV>
                <wp:extent cx="495300" cy="238125"/>
                <wp:effectExtent l="0" t="0" r="0" b="9525"/>
                <wp:wrapNone/>
                <wp:docPr id="210" name="Text Box 210"/>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0316BC66" w14:textId="77777777" w:rsidR="00112616" w:rsidRDefault="00112616" w:rsidP="00A81ADD">
                            <w:proofErr w:type="gramStart"/>
                            <w:r>
                              <w:t>PC  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B1AE3" id="Text Box 210" o:spid="_x0000_s1033" type="#_x0000_t202" style="position:absolute;left:0;text-align:left;margin-left:386.25pt;margin-top:161.2pt;width:39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" fillcolor="white [3201]" stroked="f" strokeweight=".5pt">
                <v:textbox>
                  <w:txbxContent>
                    <w:p w14:paraId="0316BC66" w14:textId="77777777" w:rsidR="00112616" w:rsidRDefault="00112616" w:rsidP="00A81ADD">
                      <w:proofErr w:type="gramStart"/>
                      <w:r>
                        <w:t>PC  A</w:t>
                      </w:r>
                      <w:proofErr w:type="gramEnd"/>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FAE53C2" wp14:editId="5DD03AA7">
                <wp:simplePos x="0" y="0"/>
                <wp:positionH relativeFrom="column">
                  <wp:posOffset>4305300</wp:posOffset>
                </wp:positionH>
                <wp:positionV relativeFrom="paragraph">
                  <wp:posOffset>2056765</wp:posOffset>
                </wp:positionV>
                <wp:extent cx="495300" cy="238125"/>
                <wp:effectExtent l="0" t="0" r="0" b="9525"/>
                <wp:wrapNone/>
                <wp:docPr id="211" name="Text Box 211"/>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1A4654F9" w14:textId="77777777" w:rsidR="00112616" w:rsidRDefault="00112616" w:rsidP="00A81ADD">
                            <w:proofErr w:type="gramStart"/>
                            <w:r>
                              <w:t>PC  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E53C2" id="Text Box 211" o:spid="_x0000_s1034" type="#_x0000_t202" style="position:absolute;left:0;text-align:left;margin-left:339pt;margin-top:161.95pt;width:39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" fillcolor="white [3201]" stroked="f" strokeweight=".5pt">
                <v:textbox>
                  <w:txbxContent>
                    <w:p w14:paraId="1A4654F9" w14:textId="77777777" w:rsidR="00112616" w:rsidRDefault="00112616" w:rsidP="00A81ADD">
                      <w:proofErr w:type="gramStart"/>
                      <w:r>
                        <w:t>PC  B</w:t>
                      </w:r>
                      <w:proofErr w:type="gramEnd"/>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866F834" wp14:editId="414CAD12">
                <wp:simplePos x="0" y="0"/>
                <wp:positionH relativeFrom="column">
                  <wp:posOffset>3400425</wp:posOffset>
                </wp:positionH>
                <wp:positionV relativeFrom="paragraph">
                  <wp:posOffset>2037715</wp:posOffset>
                </wp:positionV>
                <wp:extent cx="495300" cy="2381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1736859D" w14:textId="77777777" w:rsidR="00112616" w:rsidRDefault="00112616" w:rsidP="00A81ADD">
                            <w:proofErr w:type="gramStart"/>
                            <w:r>
                              <w:t>PC  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F834" id="Text Box 212" o:spid="_x0000_s1035" type="#_x0000_t202" style="position:absolute;left:0;text-align:left;margin-left:267.75pt;margin-top:160.45pt;width:39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" fillcolor="white [3201]" stroked="f" strokeweight=".5pt">
                <v:textbox>
                  <w:txbxContent>
                    <w:p w14:paraId="1736859D" w14:textId="77777777" w:rsidR="00112616" w:rsidRDefault="00112616" w:rsidP="00A81ADD">
                      <w:proofErr w:type="gramStart"/>
                      <w:r>
                        <w:t>PC  C</w:t>
                      </w:r>
                      <w:proofErr w:type="gramEnd"/>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5985EA3" wp14:editId="3173578D">
                <wp:simplePos x="0" y="0"/>
                <wp:positionH relativeFrom="column">
                  <wp:posOffset>2266950</wp:posOffset>
                </wp:positionH>
                <wp:positionV relativeFrom="paragraph">
                  <wp:posOffset>2047240</wp:posOffset>
                </wp:positionV>
                <wp:extent cx="495300" cy="23812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21B0A883" w14:textId="77777777" w:rsidR="00112616" w:rsidRDefault="00112616" w:rsidP="00A81ADD">
                            <w:proofErr w:type="gramStart"/>
                            <w:r>
                              <w:t>PC  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85EA3" id="Text Box 213" o:spid="_x0000_s1036" type="#_x0000_t202" style="position:absolute;left:0;text-align:left;margin-left:178.5pt;margin-top:161.2pt;width:39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" fillcolor="white [3201]" stroked="f" strokeweight=".5pt">
                <v:textbox>
                  <w:txbxContent>
                    <w:p w14:paraId="21B0A883" w14:textId="77777777" w:rsidR="00112616" w:rsidRDefault="00112616" w:rsidP="00A81ADD">
                      <w:proofErr w:type="gramStart"/>
                      <w:r>
                        <w:t>PC  A</w:t>
                      </w:r>
                      <w:proofErr w:type="gramEnd"/>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0F288E0" wp14:editId="6379CC3E">
                <wp:simplePos x="0" y="0"/>
                <wp:positionH relativeFrom="column">
                  <wp:posOffset>1657350</wp:posOffset>
                </wp:positionH>
                <wp:positionV relativeFrom="paragraph">
                  <wp:posOffset>2052320</wp:posOffset>
                </wp:positionV>
                <wp:extent cx="495300" cy="238125"/>
                <wp:effectExtent l="0" t="0" r="0" b="9525"/>
                <wp:wrapNone/>
                <wp:docPr id="214" name="Text Box 214"/>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113D6037" w14:textId="77777777" w:rsidR="00112616" w:rsidRDefault="00112616" w:rsidP="00A81ADD">
                            <w:proofErr w:type="gramStart"/>
                            <w:r>
                              <w:t>PC  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288E0" id="Text Box 214" o:spid="_x0000_s1037" type="#_x0000_t202" style="position:absolute;left:0;text-align:left;margin-left:130.5pt;margin-top:161.6pt;width:39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" fillcolor="white [3201]" stroked="f" strokeweight=".5pt">
                <v:textbox>
                  <w:txbxContent>
                    <w:p w14:paraId="113D6037" w14:textId="77777777" w:rsidR="00112616" w:rsidRDefault="00112616" w:rsidP="00A81ADD">
                      <w:proofErr w:type="gramStart"/>
                      <w:r>
                        <w:t>PC  B</w:t>
                      </w:r>
                      <w:proofErr w:type="gramEnd"/>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29D62AE" wp14:editId="7ADF8639">
                <wp:simplePos x="0" y="0"/>
                <wp:positionH relativeFrom="column">
                  <wp:posOffset>57150</wp:posOffset>
                </wp:positionH>
                <wp:positionV relativeFrom="paragraph">
                  <wp:posOffset>2056765</wp:posOffset>
                </wp:positionV>
                <wp:extent cx="495300" cy="238125"/>
                <wp:effectExtent l="0" t="0" r="0" b="9525"/>
                <wp:wrapNone/>
                <wp:docPr id="215" name="Text Box 215"/>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7AA0E16A" w14:textId="77777777" w:rsidR="00112616" w:rsidRDefault="00112616" w:rsidP="00A81ADD">
                            <w:proofErr w:type="gramStart"/>
                            <w:r>
                              <w:t>PC  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62AE" id="Text Box 215" o:spid="_x0000_s1038" type="#_x0000_t202" style="position:absolute;left:0;text-align:left;margin-left:4.5pt;margin-top:161.95pt;width:39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" fillcolor="white [3201]" stroked="f" strokeweight=".5pt">
                <v:textbox>
                  <w:txbxContent>
                    <w:p w14:paraId="7AA0E16A" w14:textId="77777777" w:rsidR="00112616" w:rsidRDefault="00112616" w:rsidP="00A81ADD">
                      <w:proofErr w:type="gramStart"/>
                      <w:r>
                        <w:t>PC  D</w:t>
                      </w:r>
                      <w:proofErr w:type="gramEnd"/>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6C2D30D1" wp14:editId="1CB6A25C">
                <wp:simplePos x="0" y="0"/>
                <wp:positionH relativeFrom="column">
                  <wp:posOffset>647700</wp:posOffset>
                </wp:positionH>
                <wp:positionV relativeFrom="paragraph">
                  <wp:posOffset>2038350</wp:posOffset>
                </wp:positionV>
                <wp:extent cx="495300" cy="238125"/>
                <wp:effectExtent l="0" t="0" r="0" b="9525"/>
                <wp:wrapNone/>
                <wp:docPr id="216" name="Text Box 216"/>
                <wp:cNvGraphicFramePr/>
                <a:graphic xmlns:a="http://schemas.openxmlformats.org/drawingml/2006/main">
                  <a:graphicData uri="http://schemas.microsoft.com/office/word/2010/wordprocessingShape">
                    <wps:wsp>
                      <wps:cNvSpPr txBox="1"/>
                      <wps:spPr>
                        <a:xfrm>
                          <a:off x="0" y="0"/>
                          <a:ext cx="495300" cy="238125"/>
                        </a:xfrm>
                        <a:prstGeom prst="rect">
                          <a:avLst/>
                        </a:prstGeom>
                        <a:solidFill>
                          <a:schemeClr val="lt1"/>
                        </a:solidFill>
                        <a:ln w="6350">
                          <a:noFill/>
                        </a:ln>
                      </wps:spPr>
                      <wps:txbx>
                        <w:txbxContent>
                          <w:p w14:paraId="08F48BA2" w14:textId="77777777" w:rsidR="00112616" w:rsidRDefault="00112616" w:rsidP="00A81ADD">
                            <w:proofErr w:type="gramStart"/>
                            <w:r>
                              <w:t>PC  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D30D1" id="Text Box 216" o:spid="_x0000_s1039" type="#_x0000_t202" style="position:absolute;left:0;text-align:left;margin-left:51pt;margin-top:160.5pt;width:39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" fillcolor="white [3201]" stroked="f" strokeweight=".5pt">
                <v:textbox>
                  <w:txbxContent>
                    <w:p w14:paraId="08F48BA2" w14:textId="77777777" w:rsidR="00112616" w:rsidRDefault="00112616" w:rsidP="00A81ADD">
                      <w:proofErr w:type="gramStart"/>
                      <w:r>
                        <w:t>PC  C</w:t>
                      </w:r>
                      <w:proofErr w:type="gramEnd"/>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257F7492" wp14:editId="25A7D404">
                <wp:simplePos x="0" y="0"/>
                <wp:positionH relativeFrom="column">
                  <wp:posOffset>-333375</wp:posOffset>
                </wp:positionH>
                <wp:positionV relativeFrom="paragraph">
                  <wp:posOffset>3162300</wp:posOffset>
                </wp:positionV>
                <wp:extent cx="6238875" cy="635"/>
                <wp:effectExtent l="0" t="0" r="9525" b="0"/>
                <wp:wrapNone/>
                <wp:docPr id="217" name="Text Box 217"/>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14:paraId="289D7D86" w14:textId="77777777" w:rsidR="00112616" w:rsidRPr="00BE7F1A" w:rsidRDefault="00112616" w:rsidP="00A81ADD">
                            <w:pPr>
                              <w:pStyle w:val="Caption"/>
                              <w:rPr>
                                <w:noProof/>
                                <w:sz w:val="24"/>
                              </w:rPr>
                            </w:pPr>
                            <w:r>
                              <w:t xml:space="preserve">Figure </w:t>
                            </w:r>
                            <w:r>
                              <w:rPr>
                                <w:noProof/>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7F7492" id="Text Box 217" o:spid="_x0000_s1040" type="#_x0000_t202" style="position:absolute;left:0;text-align:left;margin-left:-26.25pt;margin-top:249pt;width:491.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vyMgIAAGk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" stroked="f">
                <v:textbox style="mso-fit-shape-to-text:t" inset="0,0,0,0">
                  <w:txbxContent>
                    <w:p w14:paraId="289D7D86" w14:textId="77777777" w:rsidR="00112616" w:rsidRPr="00BE7F1A" w:rsidRDefault="00112616" w:rsidP="00A81ADD">
                      <w:pPr>
                        <w:pStyle w:val="Caption"/>
                        <w:rPr>
                          <w:noProof/>
                          <w:sz w:val="24"/>
                        </w:rPr>
                      </w:pPr>
                      <w:r>
                        <w:t xml:space="preserve">Figure </w:t>
                      </w:r>
                      <w:r>
                        <w:rPr>
                          <w:noProof/>
                        </w:rPr>
                        <w:t>5</w:t>
                      </w:r>
                    </w:p>
                  </w:txbxContent>
                </v:textbox>
              </v:shape>
            </w:pict>
          </mc:Fallback>
        </mc:AlternateContent>
      </w:r>
      <w:r>
        <w:rPr>
          <w:noProof/>
        </w:rPr>
        <w:drawing>
          <wp:inline distT="0" distB="0" distL="0" distR="0" wp14:anchorId="327D622A" wp14:editId="0F2BAE64">
            <wp:extent cx="2819400" cy="2926715"/>
            <wp:effectExtent l="0" t="0" r="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fore USB lo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0700" cy="2948826"/>
                    </a:xfrm>
                    <a:prstGeom prst="rect">
                      <a:avLst/>
                    </a:prstGeom>
                  </pic:spPr>
                </pic:pic>
              </a:graphicData>
            </a:graphic>
          </wp:inline>
        </w:drawing>
      </w:r>
      <w:r>
        <w:rPr>
          <w:noProof/>
        </w:rPr>
        <w:drawing>
          <wp:inline distT="0" distB="0" distL="0" distR="0" wp14:anchorId="19CDF099" wp14:editId="0C93CEE3">
            <wp:extent cx="2895600" cy="293560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 USB lo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600" cy="2935605"/>
                    </a:xfrm>
                    <a:prstGeom prst="rect">
                      <a:avLst/>
                    </a:prstGeom>
                  </pic:spPr>
                </pic:pic>
              </a:graphicData>
            </a:graphic>
          </wp:inline>
        </w:drawing>
      </w:r>
    </w:p>
    <w:p w14:paraId="3A408C2E" w14:textId="77777777" w:rsidR="00A81ADD" w:rsidRDefault="00A81ADD" w:rsidP="00A81ADD">
      <w:pPr>
        <w:spacing w:line="360" w:lineRule="auto"/>
        <w:jc w:val="both"/>
      </w:pPr>
      <w:r>
        <w:rPr>
          <w:noProof/>
        </w:rPr>
        <mc:AlternateContent>
          <mc:Choice Requires="wps">
            <w:drawing>
              <wp:anchor distT="0" distB="0" distL="114300" distR="114300" simplePos="0" relativeHeight="251715584" behindDoc="0" locked="0" layoutInCell="1" allowOverlap="1" wp14:anchorId="1D74A1E0" wp14:editId="1E72C5D3">
                <wp:simplePos x="0" y="0"/>
                <wp:positionH relativeFrom="column">
                  <wp:posOffset>2379345</wp:posOffset>
                </wp:positionH>
                <wp:positionV relativeFrom="paragraph">
                  <wp:posOffset>12815</wp:posOffset>
                </wp:positionV>
                <wp:extent cx="1024569" cy="297456"/>
                <wp:effectExtent l="0" t="0" r="4445" b="7620"/>
                <wp:wrapNone/>
                <wp:docPr id="218" name="Text Box 218"/>
                <wp:cNvGraphicFramePr/>
                <a:graphic xmlns:a="http://schemas.openxmlformats.org/drawingml/2006/main">
                  <a:graphicData uri="http://schemas.microsoft.com/office/word/2010/wordprocessingShape">
                    <wps:wsp>
                      <wps:cNvSpPr txBox="1"/>
                      <wps:spPr>
                        <a:xfrm>
                          <a:off x="0" y="0"/>
                          <a:ext cx="1024569" cy="297456"/>
                        </a:xfrm>
                        <a:prstGeom prst="rect">
                          <a:avLst/>
                        </a:prstGeom>
                        <a:solidFill>
                          <a:schemeClr val="lt1"/>
                        </a:solidFill>
                        <a:ln w="6350">
                          <a:noFill/>
                        </a:ln>
                      </wps:spPr>
                      <wps:txbx>
                        <w:txbxContent>
                          <w:p w14:paraId="3CE555F2" w14:textId="77777777" w:rsidR="00112616" w:rsidRDefault="00112616" w:rsidP="00A81ADD">
                            <w:r>
                              <w:t>USB (ID 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4A1E0" id="Text Box 218" o:spid="_x0000_s1041" type="#_x0000_t202" style="position:absolute;left:0;text-align:left;margin-left:187.35pt;margin-top:1pt;width:80.65pt;height:23.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" fillcolor="white [3201]" stroked="f" strokeweight=".5pt">
                <v:textbox>
                  <w:txbxContent>
                    <w:p w14:paraId="3CE555F2" w14:textId="77777777" w:rsidR="00112616" w:rsidRDefault="00112616" w:rsidP="00A81ADD">
                      <w:r>
                        <w:t>USB (ID 123)</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341BF304" wp14:editId="2F469F3F">
                <wp:simplePos x="0" y="0"/>
                <wp:positionH relativeFrom="column">
                  <wp:posOffset>3877999</wp:posOffset>
                </wp:positionH>
                <wp:positionV relativeFrom="paragraph">
                  <wp:posOffset>29248</wp:posOffset>
                </wp:positionV>
                <wp:extent cx="1024569" cy="297456"/>
                <wp:effectExtent l="0" t="0" r="4445" b="7620"/>
                <wp:wrapNone/>
                <wp:docPr id="219" name="Text Box 219"/>
                <wp:cNvGraphicFramePr/>
                <a:graphic xmlns:a="http://schemas.openxmlformats.org/drawingml/2006/main">
                  <a:graphicData uri="http://schemas.microsoft.com/office/word/2010/wordprocessingShape">
                    <wps:wsp>
                      <wps:cNvSpPr txBox="1"/>
                      <wps:spPr>
                        <a:xfrm>
                          <a:off x="0" y="0"/>
                          <a:ext cx="1024569" cy="297456"/>
                        </a:xfrm>
                        <a:prstGeom prst="rect">
                          <a:avLst/>
                        </a:prstGeom>
                        <a:solidFill>
                          <a:schemeClr val="lt1"/>
                        </a:solidFill>
                        <a:ln w="6350">
                          <a:noFill/>
                        </a:ln>
                      </wps:spPr>
                      <wps:txbx>
                        <w:txbxContent>
                          <w:p w14:paraId="451EFDB4" w14:textId="77777777" w:rsidR="00112616" w:rsidRDefault="00112616" w:rsidP="00A81ADD">
                            <w:r>
                              <w:t>USB (ID 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BF304" id="Text Box 219" o:spid="_x0000_s1042" type="#_x0000_t202" style="position:absolute;left:0;text-align:left;margin-left:305.35pt;margin-top:2.3pt;width:80.65pt;height:23.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" fillcolor="white [3201]" stroked="f" strokeweight=".5pt">
                <v:textbox>
                  <w:txbxContent>
                    <w:p w14:paraId="451EFDB4" w14:textId="77777777" w:rsidR="00112616" w:rsidRDefault="00112616" w:rsidP="00A81ADD">
                      <w:r>
                        <w:t>USB (ID 123)</w:t>
                      </w:r>
                    </w:p>
                  </w:txbxContent>
                </v:textbox>
              </v:shape>
            </w:pict>
          </mc:Fallback>
        </mc:AlternateContent>
      </w:r>
    </w:p>
    <w:p w14:paraId="594E8AD0" w14:textId="77777777" w:rsidR="00A81ADD" w:rsidRDefault="00A81ADD" w:rsidP="00A81ADD">
      <w:pPr>
        <w:pStyle w:val="BodyText"/>
      </w:pPr>
      <w:r>
        <w:t xml:space="preserve">On Figure 5 (Before USB reported as lost): USB (ID 123) had been inserted by the rightful owner in LAB 1 on PC A. in this instance </w:t>
      </w:r>
      <w:r w:rsidRPr="00102838">
        <w:rPr>
          <w:b/>
        </w:rPr>
        <w:t>up</w:t>
      </w:r>
      <w:r>
        <w:t xml:space="preserve"> will prompt the user if he/she is the owner of the USB, if that student says yes to the prompt, then </w:t>
      </w:r>
      <w:r w:rsidRPr="00102838">
        <w:rPr>
          <w:b/>
        </w:rPr>
        <w:t>up</w:t>
      </w:r>
      <w:r>
        <w:t xml:space="preserve"> will retrieve to student number of the student that is logged in and store a unique ID that is used to identify a USB to the records of the logged in student.  Figure 5 (After USB reported as lost) illustrates: if the USB (ID 123) has been reported as lost. If any student picked up the USB and insert it on any lab (in my example LAB 2 on PC C) </w:t>
      </w:r>
      <w:r w:rsidRPr="004A7C6D">
        <w:rPr>
          <w:b/>
        </w:rPr>
        <w:t>up</w:t>
      </w:r>
      <w:r>
        <w:t xml:space="preserve"> will detect using the USB unique ID; USB (ID 123) that was reported as lost has been found in LAB 2 – PC C. And send the student that is current using the lost USB an email like “Please return the USB to the security’s office, it does not belong to you.”.</w:t>
      </w:r>
    </w:p>
    <w:p w14:paraId="3530400E" w14:textId="21B1FFCE" w:rsidR="00A81ADD" w:rsidRDefault="00A81ADD" w:rsidP="00A81ADD">
      <w:pPr>
        <w:pStyle w:val="BodyText"/>
      </w:pPr>
      <w:r w:rsidRPr="00285819">
        <w:rPr>
          <w:b/>
        </w:rPr>
        <w:lastRenderedPageBreak/>
        <w:t>up</w:t>
      </w:r>
      <w:r>
        <w:t xml:space="preserve"> will also provide an option for students to password protect their USB so that anyone who picks it up cannot access the information on it unauthorized. And also encrypt the data so that it may not be readable to the intruder. </w:t>
      </w:r>
    </w:p>
    <w:p w14:paraId="44AF548F" w14:textId="15C8EC6B" w:rsidR="001F4D35" w:rsidRDefault="001F4D35" w:rsidP="001F4D35">
      <w:pPr>
        <w:pStyle w:val="Heading1"/>
      </w:pPr>
      <w:bookmarkStart w:id="15" w:name="_Toc529173512"/>
      <w:r>
        <w:t>Chapter 2: Requirement Specification</w:t>
      </w:r>
      <w:bookmarkEnd w:id="15"/>
    </w:p>
    <w:p w14:paraId="1716218B" w14:textId="77777777" w:rsidR="00A81ADD" w:rsidRDefault="00A81ADD" w:rsidP="005E03F3">
      <w:pPr>
        <w:pStyle w:val="Heading2"/>
      </w:pPr>
      <w:bookmarkStart w:id="16" w:name="_Toc516871109"/>
      <w:bookmarkStart w:id="17" w:name="_Toc517122476"/>
      <w:bookmarkStart w:id="18" w:name="_Toc529173513"/>
      <w:r>
        <w:t xml:space="preserve">Project </w:t>
      </w:r>
      <w:r w:rsidRPr="005E03F3">
        <w:t>Scope</w:t>
      </w:r>
      <w:bookmarkEnd w:id="16"/>
      <w:bookmarkEnd w:id="17"/>
      <w:bookmarkEnd w:id="18"/>
    </w:p>
    <w:p w14:paraId="47119DC6" w14:textId="77777777" w:rsidR="00A81ADD" w:rsidRPr="00084065" w:rsidRDefault="00A81ADD" w:rsidP="005E03F3">
      <w:pPr>
        <w:pStyle w:val="Heading3"/>
      </w:pPr>
      <w:bookmarkStart w:id="19" w:name="_Toc516871110"/>
      <w:bookmarkStart w:id="20" w:name="_Toc517122477"/>
      <w:bookmarkStart w:id="21" w:name="_Toc529173514"/>
      <w:r>
        <w:t>Information Scope</w:t>
      </w:r>
      <w:bookmarkEnd w:id="19"/>
      <w:bookmarkEnd w:id="20"/>
      <w:bookmarkEnd w:id="21"/>
    </w:p>
    <w:p w14:paraId="09DE8B53" w14:textId="77777777" w:rsidR="00A81ADD" w:rsidRDefault="00A81ADD" w:rsidP="00A81ADD">
      <w:pPr>
        <w:pStyle w:val="BodyText"/>
      </w:pPr>
      <w:r w:rsidRPr="00044189">
        <w:rPr>
          <w:b/>
        </w:rPr>
        <w:t>up</w:t>
      </w:r>
      <w:r>
        <w:t xml:space="preserve"> will need to make use of a unique USB ID. This ID may be a concatenation of a USB vendor and product ID or a hidden txt file in the USB contain a generated unique string. </w:t>
      </w:r>
      <w:r w:rsidRPr="00044189">
        <w:rPr>
          <w:b/>
        </w:rPr>
        <w:t>up</w:t>
      </w:r>
      <w:r>
        <w:t xml:space="preserve"> will protect a student’s information contained in the USB by password protecting the USB and encrypting it.</w:t>
      </w:r>
    </w:p>
    <w:p w14:paraId="3993B330" w14:textId="77777777" w:rsidR="00A81ADD" w:rsidRPr="00084065" w:rsidRDefault="00A81ADD" w:rsidP="005E03F3">
      <w:pPr>
        <w:pStyle w:val="Heading3"/>
      </w:pPr>
      <w:bookmarkStart w:id="22" w:name="_Toc516871111"/>
      <w:bookmarkStart w:id="23" w:name="_Toc517122478"/>
      <w:bookmarkStart w:id="24" w:name="_Toc529173515"/>
      <w:r>
        <w:t>Functional Scope</w:t>
      </w:r>
      <w:bookmarkEnd w:id="22"/>
      <w:bookmarkEnd w:id="23"/>
      <w:bookmarkEnd w:id="24"/>
    </w:p>
    <w:p w14:paraId="724E0F94" w14:textId="77777777" w:rsidR="00A81ADD" w:rsidRPr="00A35EA4" w:rsidRDefault="00A81ADD" w:rsidP="00A81ADD">
      <w:pPr>
        <w:pStyle w:val="BodyText"/>
      </w:pPr>
      <w:r w:rsidRPr="00102838">
        <w:rPr>
          <w:b/>
        </w:rPr>
        <w:t>up</w:t>
      </w:r>
      <w:r>
        <w:t xml:space="preserve"> will provide a client and an admin system. The client system will be working on the background to retrieve USB unique ID, student’s login details and store these details on the database. </w:t>
      </w:r>
      <w:r w:rsidRPr="00102838">
        <w:rPr>
          <w:b/>
        </w:rPr>
        <w:t>up</w:t>
      </w:r>
      <w:r>
        <w:t xml:space="preserve"> will use these details to identify lost USBs within the campus network. </w:t>
      </w:r>
      <w:r w:rsidRPr="00102838">
        <w:rPr>
          <w:b/>
        </w:rPr>
        <w:t>up</w:t>
      </w:r>
      <w:r>
        <w:t xml:space="preserve"> will also password protect students USBs and may also provide an option to encrypt data in the USB. On the admin side: the admin will use the system to flag the lost USBs after they have been reported as lost, as well as receive the notifications of found USBs, which labs the are located in, time they were located and which student used the USB that was reported.</w:t>
      </w:r>
    </w:p>
    <w:p w14:paraId="37B8841F" w14:textId="77777777" w:rsidR="00A81ADD" w:rsidRPr="00084065" w:rsidRDefault="00A81ADD" w:rsidP="005E03F3">
      <w:pPr>
        <w:pStyle w:val="Heading3"/>
      </w:pPr>
      <w:bookmarkStart w:id="25" w:name="_Toc516871112"/>
      <w:bookmarkStart w:id="26" w:name="_Toc517122479"/>
      <w:bookmarkStart w:id="27" w:name="_Toc529173516"/>
      <w:r w:rsidRPr="005E03F3">
        <w:t>Communication</w:t>
      </w:r>
      <w:r>
        <w:t xml:space="preserve"> Scope</w:t>
      </w:r>
      <w:bookmarkEnd w:id="25"/>
      <w:bookmarkEnd w:id="26"/>
      <w:bookmarkEnd w:id="27"/>
    </w:p>
    <w:p w14:paraId="3CB16DB5" w14:textId="77777777" w:rsidR="00A81ADD" w:rsidRDefault="00A81ADD" w:rsidP="00A81ADD">
      <w:pPr>
        <w:pStyle w:val="BodyText"/>
      </w:pPr>
      <w:r>
        <w:t>An email will be sent to a student that the located USB that was lost is found in. A simple windows prompt will appear on the screen to communicate with the clients(students).</w:t>
      </w:r>
    </w:p>
    <w:p w14:paraId="7DCA876D" w14:textId="77777777" w:rsidR="00A81ADD" w:rsidRDefault="00A81ADD" w:rsidP="005E03F3">
      <w:pPr>
        <w:pStyle w:val="Heading2"/>
      </w:pPr>
      <w:bookmarkStart w:id="28" w:name="_Toc516871113"/>
      <w:bookmarkStart w:id="29" w:name="_Toc517122480"/>
      <w:bookmarkStart w:id="30" w:name="_Toc529173517"/>
      <w:r>
        <w:t xml:space="preserve">Project </w:t>
      </w:r>
      <w:r w:rsidRPr="005E03F3">
        <w:t>Specification</w:t>
      </w:r>
      <w:r>
        <w:t xml:space="preserve"> (Requirements)</w:t>
      </w:r>
      <w:bookmarkEnd w:id="28"/>
      <w:bookmarkEnd w:id="29"/>
      <w:bookmarkEnd w:id="30"/>
    </w:p>
    <w:p w14:paraId="5DBA5629" w14:textId="77777777" w:rsidR="00A81ADD" w:rsidRDefault="00A81ADD" w:rsidP="005E03F3">
      <w:pPr>
        <w:pStyle w:val="Heading3"/>
      </w:pPr>
      <w:bookmarkStart w:id="31" w:name="_Toc516871115"/>
      <w:bookmarkStart w:id="32" w:name="_Toc517122481"/>
      <w:bookmarkStart w:id="33" w:name="_Toc529173518"/>
      <w:r>
        <w:t>Functional Requirements</w:t>
      </w:r>
      <w:bookmarkEnd w:id="31"/>
      <w:bookmarkEnd w:id="32"/>
      <w:bookmarkEnd w:id="33"/>
    </w:p>
    <w:p w14:paraId="50883C95" w14:textId="77777777" w:rsidR="00A81ADD" w:rsidRDefault="00A81ADD" w:rsidP="00A81ADD">
      <w:pPr>
        <w:pStyle w:val="BodyText"/>
      </w:pPr>
      <w:r>
        <w:t xml:space="preserve">The tables below illustrate the functional requirements for </w:t>
      </w:r>
      <w:r w:rsidRPr="00481C02">
        <w:rPr>
          <w:b/>
        </w:rPr>
        <w:t>up</w:t>
      </w:r>
      <w:r>
        <w:rPr>
          <w:b/>
        </w:rPr>
        <w:t xml:space="preserve">. </w:t>
      </w:r>
      <w:r w:rsidRPr="0004636D">
        <w:t>They</w:t>
      </w:r>
      <w:r>
        <w:t xml:space="preserve"> each focus on the purpose, input, the process and the output that the system will deal with, for each function.</w:t>
      </w:r>
    </w:p>
    <w:p w14:paraId="15890A3B" w14:textId="77777777" w:rsidR="00A81ADD" w:rsidRDefault="00A81ADD" w:rsidP="00A81ADD">
      <w:pPr>
        <w:pStyle w:val="BodyText"/>
      </w:pPr>
      <w:r>
        <w:t>Table 1 is a functional requirement for the ‘Locate a lost USB’ function.</w:t>
      </w:r>
    </w:p>
    <w:p w14:paraId="1E05268D" w14:textId="3323AA3F" w:rsidR="00C76FBE" w:rsidRDefault="00C76FBE" w:rsidP="00C76FBE">
      <w:pPr>
        <w:pStyle w:val="Caption"/>
        <w:keepNext/>
      </w:pPr>
      <w:r>
        <w:t xml:space="preserve">Table </w:t>
      </w:r>
      <w:fldSimple w:instr=" SEQ Table \* ARABIC ">
        <w:r w:rsidR="000D2865">
          <w:rPr>
            <w:noProof/>
          </w:rPr>
          <w:t>1</w:t>
        </w:r>
      </w:fldSimple>
    </w:p>
    <w:tbl>
      <w:tblPr>
        <w:tblStyle w:val="GridTable4-Accent1"/>
        <w:tblW w:w="0" w:type="auto"/>
        <w:tblLook w:val="04A0" w:firstRow="1" w:lastRow="0" w:firstColumn="1" w:lastColumn="0" w:noHBand="0" w:noVBand="1"/>
      </w:tblPr>
      <w:tblGrid>
        <w:gridCol w:w="1033"/>
        <w:gridCol w:w="7983"/>
      </w:tblGrid>
      <w:tr w:rsidR="00A81ADD" w14:paraId="30A4AADE" w14:textId="77777777" w:rsidTr="00D60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55A34B4" w14:textId="77777777" w:rsidR="00A81ADD" w:rsidRDefault="00A81ADD" w:rsidP="00A81ADD">
            <w:pPr>
              <w:pStyle w:val="BodyText"/>
            </w:pPr>
            <w:r>
              <w:t>Locate a lost USB</w:t>
            </w:r>
          </w:p>
        </w:tc>
      </w:tr>
      <w:tr w:rsidR="00A81ADD" w14:paraId="21FC364C"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383BD972" w14:textId="77777777" w:rsidR="00A81ADD" w:rsidRDefault="00A81ADD" w:rsidP="00A81ADD">
            <w:pPr>
              <w:pStyle w:val="BodyText"/>
            </w:pPr>
            <w:r>
              <w:t>Purpose</w:t>
            </w:r>
          </w:p>
        </w:tc>
        <w:tc>
          <w:tcPr>
            <w:tcW w:w="7983" w:type="dxa"/>
          </w:tcPr>
          <w:p w14:paraId="6B11B93C"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t>To locate a USB after it was reported as lost and bring it back to its rightful user</w:t>
            </w:r>
          </w:p>
        </w:tc>
      </w:tr>
      <w:tr w:rsidR="00A81ADD" w14:paraId="10566D6A"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63BBD30E" w14:textId="77777777" w:rsidR="00A81ADD" w:rsidRDefault="00A81ADD" w:rsidP="00A81ADD">
            <w:pPr>
              <w:pStyle w:val="BodyText"/>
            </w:pPr>
            <w:r>
              <w:lastRenderedPageBreak/>
              <w:t>Input</w:t>
            </w:r>
          </w:p>
        </w:tc>
        <w:tc>
          <w:tcPr>
            <w:tcW w:w="7983" w:type="dxa"/>
          </w:tcPr>
          <w:p w14:paraId="379CAAEF" w14:textId="77777777" w:rsidR="00A81ADD" w:rsidRDefault="00A81ADD" w:rsidP="00A81ADD">
            <w:pPr>
              <w:pStyle w:val="BodyText"/>
              <w:cnfStyle w:val="000000000000" w:firstRow="0" w:lastRow="0" w:firstColumn="0" w:lastColumn="0" w:oddVBand="0" w:evenVBand="0" w:oddHBand="0" w:evenHBand="0" w:firstRowFirstColumn="0" w:firstRowLastColumn="0" w:lastRowFirstColumn="0" w:lastRowLastColumn="0"/>
            </w:pPr>
            <w:r>
              <w:t xml:space="preserve">When the user inserts a USB in a computer. </w:t>
            </w:r>
            <w:r w:rsidRPr="00021E53">
              <w:rPr>
                <w:b/>
              </w:rPr>
              <w:t>up</w:t>
            </w:r>
            <w:r>
              <w:t xml:space="preserve"> will automatically retrieve the USB unique ID, student login details and computer details such as (PC number, lab number and time).</w:t>
            </w:r>
          </w:p>
        </w:tc>
      </w:tr>
      <w:tr w:rsidR="00A81ADD" w14:paraId="55DB4CF2"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5EB04623" w14:textId="77777777" w:rsidR="00A81ADD" w:rsidRDefault="00A81ADD" w:rsidP="00A81ADD">
            <w:pPr>
              <w:pStyle w:val="BodyText"/>
            </w:pPr>
            <w:r>
              <w:t>Process</w:t>
            </w:r>
          </w:p>
        </w:tc>
        <w:tc>
          <w:tcPr>
            <w:tcW w:w="7983" w:type="dxa"/>
          </w:tcPr>
          <w:p w14:paraId="2B7F8342"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rsidRPr="00021E53">
              <w:rPr>
                <w:b/>
              </w:rPr>
              <w:t>up</w:t>
            </w:r>
            <w:r>
              <w:t xml:space="preserve"> first checks if there is any lost USB, if there is a lost USB, the system will compare the inserted USB unique ID to the lost USB unique ID.</w:t>
            </w:r>
          </w:p>
        </w:tc>
      </w:tr>
      <w:tr w:rsidR="00A81ADD" w14:paraId="37AF4664"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5923D52D" w14:textId="77777777" w:rsidR="00A81ADD" w:rsidRDefault="00A81ADD" w:rsidP="00A81ADD">
            <w:pPr>
              <w:pStyle w:val="BodyText"/>
            </w:pPr>
            <w:r>
              <w:t>Output</w:t>
            </w:r>
          </w:p>
        </w:tc>
        <w:tc>
          <w:tcPr>
            <w:tcW w:w="7983" w:type="dxa"/>
          </w:tcPr>
          <w:p w14:paraId="4EB60374" w14:textId="77777777" w:rsidR="00A81ADD" w:rsidRDefault="00A81ADD" w:rsidP="00A81ADD">
            <w:pPr>
              <w:pStyle w:val="BodyText"/>
              <w:keepNext/>
              <w:cnfStyle w:val="000000000000" w:firstRow="0" w:lastRow="0" w:firstColumn="0" w:lastColumn="0" w:oddVBand="0" w:evenVBand="0" w:oddHBand="0" w:evenHBand="0" w:firstRowFirstColumn="0" w:firstRowLastColumn="0" w:lastRowFirstColumn="0" w:lastRowLastColumn="0"/>
            </w:pPr>
            <w:r>
              <w:t>If the inserted USB ID matches the lost USB ID. A notification on the admin system will appear to show the lost USB has been located. And a display of a USB ID, USB friendly name, student number, PC number, lab number and time of log in. and an email sent to the student the USB is found on.</w:t>
            </w:r>
          </w:p>
        </w:tc>
      </w:tr>
    </w:tbl>
    <w:p w14:paraId="70CF8550" w14:textId="77777777" w:rsidR="00A81ADD" w:rsidRDefault="00A81ADD" w:rsidP="00A81ADD">
      <w:pPr>
        <w:pStyle w:val="BodyText"/>
      </w:pPr>
      <w:r>
        <w:t>Table 2 is a functional requirement for the ‘Password Protect USB’ function.</w:t>
      </w:r>
    </w:p>
    <w:p w14:paraId="4534F430" w14:textId="10B5B61D" w:rsidR="00C76FBE" w:rsidRDefault="00C76FBE" w:rsidP="00C76FBE">
      <w:pPr>
        <w:pStyle w:val="Caption"/>
        <w:keepNext/>
      </w:pPr>
      <w:r>
        <w:t xml:space="preserve">Table </w:t>
      </w:r>
      <w:fldSimple w:instr=" SEQ Table \* ARABIC ">
        <w:r w:rsidR="000D2865">
          <w:rPr>
            <w:noProof/>
          </w:rPr>
          <w:t>2</w:t>
        </w:r>
      </w:fldSimple>
    </w:p>
    <w:tbl>
      <w:tblPr>
        <w:tblStyle w:val="GridTable4-Accent1"/>
        <w:tblW w:w="0" w:type="auto"/>
        <w:tblLook w:val="04A0" w:firstRow="1" w:lastRow="0" w:firstColumn="1" w:lastColumn="0" w:noHBand="0" w:noVBand="1"/>
      </w:tblPr>
      <w:tblGrid>
        <w:gridCol w:w="1033"/>
        <w:gridCol w:w="7983"/>
      </w:tblGrid>
      <w:tr w:rsidR="00A81ADD" w14:paraId="2C2CB4A0" w14:textId="77777777" w:rsidTr="00D60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43A5070" w14:textId="77777777" w:rsidR="00A81ADD" w:rsidRDefault="00A81ADD" w:rsidP="00A81ADD">
            <w:pPr>
              <w:pStyle w:val="BodyText"/>
            </w:pPr>
            <w:r>
              <w:t>Password Protect USB</w:t>
            </w:r>
          </w:p>
        </w:tc>
      </w:tr>
      <w:tr w:rsidR="00A81ADD" w14:paraId="7423F5E9"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4A1A3318" w14:textId="77777777" w:rsidR="00A81ADD" w:rsidRDefault="00A81ADD" w:rsidP="00A81ADD">
            <w:pPr>
              <w:pStyle w:val="BodyText"/>
            </w:pPr>
            <w:r>
              <w:t>Purpose</w:t>
            </w:r>
          </w:p>
        </w:tc>
        <w:tc>
          <w:tcPr>
            <w:tcW w:w="7983" w:type="dxa"/>
          </w:tcPr>
          <w:p w14:paraId="6A26F8CE"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t>To protect USB from unauthorize access to a student’s information.</w:t>
            </w:r>
          </w:p>
        </w:tc>
      </w:tr>
      <w:tr w:rsidR="00A81ADD" w14:paraId="17A90BA1"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229DEE3F" w14:textId="77777777" w:rsidR="00A81ADD" w:rsidRDefault="00A81ADD" w:rsidP="00A81ADD">
            <w:pPr>
              <w:pStyle w:val="BodyText"/>
            </w:pPr>
            <w:r>
              <w:t>Input</w:t>
            </w:r>
          </w:p>
        </w:tc>
        <w:tc>
          <w:tcPr>
            <w:tcW w:w="7983" w:type="dxa"/>
          </w:tcPr>
          <w:p w14:paraId="1FC9B171" w14:textId="77777777" w:rsidR="00A81ADD" w:rsidRDefault="00A81ADD" w:rsidP="00A81ADD">
            <w:pPr>
              <w:pStyle w:val="BodyText"/>
              <w:cnfStyle w:val="000000000000" w:firstRow="0" w:lastRow="0" w:firstColumn="0" w:lastColumn="0" w:oddVBand="0" w:evenVBand="0" w:oddHBand="0" w:evenHBand="0" w:firstRowFirstColumn="0" w:firstRowLastColumn="0" w:lastRowFirstColumn="0" w:lastRowLastColumn="0"/>
            </w:pPr>
            <w:r>
              <w:t>A student confirmation to allow the password protection to be active on the USB.</w:t>
            </w:r>
          </w:p>
        </w:tc>
      </w:tr>
      <w:tr w:rsidR="00A81ADD" w14:paraId="5CA9DD46"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4B2FCF38" w14:textId="77777777" w:rsidR="00A81ADD" w:rsidRDefault="00A81ADD" w:rsidP="00A81ADD">
            <w:pPr>
              <w:pStyle w:val="BodyText"/>
            </w:pPr>
            <w:r>
              <w:t>Process</w:t>
            </w:r>
          </w:p>
        </w:tc>
        <w:tc>
          <w:tcPr>
            <w:tcW w:w="7983" w:type="dxa"/>
          </w:tcPr>
          <w:p w14:paraId="042D65DF"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t xml:space="preserve">The system will use </w:t>
            </w:r>
            <w:proofErr w:type="spellStart"/>
            <w:r>
              <w:t>DiskPart</w:t>
            </w:r>
            <w:proofErr w:type="spellEnd"/>
            <w:r>
              <w:t xml:space="preserve"> command ‘REMOVE’ to unassign the drive letter to a USB so that it does not show when it is stolen until a correct password has been entered to make it show.  </w:t>
            </w:r>
          </w:p>
        </w:tc>
      </w:tr>
      <w:tr w:rsidR="00A81ADD" w14:paraId="0E78966E"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7B9AA848" w14:textId="77777777" w:rsidR="00A81ADD" w:rsidRDefault="00A81ADD" w:rsidP="00A81ADD">
            <w:pPr>
              <w:pStyle w:val="BodyText"/>
            </w:pPr>
            <w:r>
              <w:t>Output</w:t>
            </w:r>
          </w:p>
        </w:tc>
        <w:tc>
          <w:tcPr>
            <w:tcW w:w="7983" w:type="dxa"/>
          </w:tcPr>
          <w:p w14:paraId="7736DAE6" w14:textId="77777777" w:rsidR="00A81ADD" w:rsidRDefault="00A81ADD" w:rsidP="00A81ADD">
            <w:pPr>
              <w:pStyle w:val="BodyText"/>
              <w:keepNext/>
              <w:cnfStyle w:val="000000000000" w:firstRow="0" w:lastRow="0" w:firstColumn="0" w:lastColumn="0" w:oddVBand="0" w:evenVBand="0" w:oddHBand="0" w:evenHBand="0" w:firstRowFirstColumn="0" w:firstRowLastColumn="0" w:lastRowFirstColumn="0" w:lastRowLastColumn="0"/>
            </w:pPr>
            <w:r>
              <w:t>While the correct password is not entered, the USB will not be listed as one of the drives.</w:t>
            </w:r>
          </w:p>
        </w:tc>
      </w:tr>
    </w:tbl>
    <w:p w14:paraId="16B03847" w14:textId="77777777" w:rsidR="00A81ADD" w:rsidRPr="0004636D" w:rsidRDefault="00A81ADD" w:rsidP="00A81ADD">
      <w:pPr>
        <w:pStyle w:val="BodyText"/>
      </w:pPr>
      <w:r>
        <w:t>Table 3 is a functional requirement for the ‘Encrypt USB files’ function.</w:t>
      </w:r>
    </w:p>
    <w:p w14:paraId="2E14A143" w14:textId="23A6A4D0" w:rsidR="00C76FBE" w:rsidRDefault="00C76FBE" w:rsidP="00C76FBE">
      <w:pPr>
        <w:pStyle w:val="Caption"/>
        <w:keepNext/>
      </w:pPr>
      <w:r>
        <w:t xml:space="preserve">Table </w:t>
      </w:r>
      <w:fldSimple w:instr=" SEQ Table \* ARABIC ">
        <w:r w:rsidR="000D2865">
          <w:rPr>
            <w:noProof/>
          </w:rPr>
          <w:t>3</w:t>
        </w:r>
      </w:fldSimple>
    </w:p>
    <w:tbl>
      <w:tblPr>
        <w:tblStyle w:val="GridTable4-Accent1"/>
        <w:tblW w:w="0" w:type="auto"/>
        <w:tblLook w:val="04A0" w:firstRow="1" w:lastRow="0" w:firstColumn="1" w:lastColumn="0" w:noHBand="0" w:noVBand="1"/>
      </w:tblPr>
      <w:tblGrid>
        <w:gridCol w:w="1033"/>
        <w:gridCol w:w="7983"/>
      </w:tblGrid>
      <w:tr w:rsidR="00A81ADD" w14:paraId="1B973716" w14:textId="77777777" w:rsidTr="00D60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16BB1F8" w14:textId="77777777" w:rsidR="00A81ADD" w:rsidRDefault="00A81ADD" w:rsidP="00A81ADD">
            <w:pPr>
              <w:pStyle w:val="BodyText"/>
            </w:pPr>
            <w:r>
              <w:t>Encrypt USB files</w:t>
            </w:r>
          </w:p>
        </w:tc>
      </w:tr>
      <w:tr w:rsidR="00A81ADD" w14:paraId="103AAE77"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1328FF1E" w14:textId="77777777" w:rsidR="00A81ADD" w:rsidRDefault="00A81ADD" w:rsidP="00A81ADD">
            <w:pPr>
              <w:pStyle w:val="BodyText"/>
            </w:pPr>
            <w:r>
              <w:t>Purpose</w:t>
            </w:r>
          </w:p>
        </w:tc>
        <w:tc>
          <w:tcPr>
            <w:tcW w:w="7983" w:type="dxa"/>
          </w:tcPr>
          <w:p w14:paraId="26CFE2C0"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t>To prevent unauthorize access to student’s personal/school information.</w:t>
            </w:r>
          </w:p>
        </w:tc>
      </w:tr>
      <w:tr w:rsidR="00A81ADD" w14:paraId="6A014D79"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3643CABC" w14:textId="77777777" w:rsidR="00A81ADD" w:rsidRDefault="00A81ADD" w:rsidP="00A81ADD">
            <w:pPr>
              <w:pStyle w:val="BodyText"/>
            </w:pPr>
            <w:r>
              <w:t>Input</w:t>
            </w:r>
          </w:p>
        </w:tc>
        <w:tc>
          <w:tcPr>
            <w:tcW w:w="7983" w:type="dxa"/>
          </w:tcPr>
          <w:p w14:paraId="61C552AB" w14:textId="77777777" w:rsidR="00A81ADD" w:rsidRDefault="00A81ADD" w:rsidP="00A81ADD">
            <w:pPr>
              <w:pStyle w:val="BodyText"/>
              <w:cnfStyle w:val="000000000000" w:firstRow="0" w:lastRow="0" w:firstColumn="0" w:lastColumn="0" w:oddVBand="0" w:evenVBand="0" w:oddHBand="0" w:evenHBand="0" w:firstRowFirstColumn="0" w:firstRowLastColumn="0" w:lastRowFirstColumn="0" w:lastRowLastColumn="0"/>
            </w:pPr>
            <w:r>
              <w:t>A student confirmation to allow the USB file encryption to be active.</w:t>
            </w:r>
          </w:p>
        </w:tc>
      </w:tr>
      <w:tr w:rsidR="00A81ADD" w14:paraId="13E98929" w14:textId="77777777" w:rsidTr="00D60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dxa"/>
          </w:tcPr>
          <w:p w14:paraId="4F06159D" w14:textId="77777777" w:rsidR="00A81ADD" w:rsidRDefault="00A81ADD" w:rsidP="00A81ADD">
            <w:pPr>
              <w:pStyle w:val="BodyText"/>
            </w:pPr>
            <w:r>
              <w:t>Process</w:t>
            </w:r>
          </w:p>
        </w:tc>
        <w:tc>
          <w:tcPr>
            <w:tcW w:w="7983" w:type="dxa"/>
          </w:tcPr>
          <w:p w14:paraId="37780F23" w14:textId="77777777" w:rsidR="00A81ADD" w:rsidRDefault="00A81ADD" w:rsidP="00A81ADD">
            <w:pPr>
              <w:pStyle w:val="BodyText"/>
              <w:cnfStyle w:val="000000100000" w:firstRow="0" w:lastRow="0" w:firstColumn="0" w:lastColumn="0" w:oddVBand="0" w:evenVBand="0" w:oddHBand="1" w:evenHBand="0" w:firstRowFirstColumn="0" w:firstRowLastColumn="0" w:lastRowFirstColumn="0" w:lastRowLastColumn="0"/>
            </w:pPr>
            <w:r>
              <w:t xml:space="preserve">The system runs a java </w:t>
            </w:r>
            <w:proofErr w:type="spellStart"/>
            <w:r>
              <w:t>CryptoUtils</w:t>
            </w:r>
            <w:proofErr w:type="spellEnd"/>
            <w:r>
              <w:t xml:space="preserve"> to encrypt the files.  </w:t>
            </w:r>
          </w:p>
        </w:tc>
      </w:tr>
      <w:tr w:rsidR="00A81ADD" w14:paraId="7343DEE2" w14:textId="77777777" w:rsidTr="00D6006B">
        <w:tc>
          <w:tcPr>
            <w:cnfStyle w:val="001000000000" w:firstRow="0" w:lastRow="0" w:firstColumn="1" w:lastColumn="0" w:oddVBand="0" w:evenVBand="0" w:oddHBand="0" w:evenHBand="0" w:firstRowFirstColumn="0" w:firstRowLastColumn="0" w:lastRowFirstColumn="0" w:lastRowLastColumn="0"/>
            <w:tcW w:w="1033" w:type="dxa"/>
          </w:tcPr>
          <w:p w14:paraId="013F9C66" w14:textId="77777777" w:rsidR="00A81ADD" w:rsidRDefault="00A81ADD" w:rsidP="00A81ADD">
            <w:pPr>
              <w:pStyle w:val="BodyText"/>
            </w:pPr>
            <w:r>
              <w:t>Output</w:t>
            </w:r>
          </w:p>
        </w:tc>
        <w:tc>
          <w:tcPr>
            <w:tcW w:w="7983" w:type="dxa"/>
          </w:tcPr>
          <w:p w14:paraId="005FB8DE" w14:textId="77777777" w:rsidR="00A81ADD" w:rsidRDefault="00A81ADD" w:rsidP="00A81ADD">
            <w:pPr>
              <w:pStyle w:val="BodyText"/>
              <w:keepNext/>
              <w:cnfStyle w:val="000000000000" w:firstRow="0" w:lastRow="0" w:firstColumn="0" w:lastColumn="0" w:oddVBand="0" w:evenVBand="0" w:oddHBand="0" w:evenHBand="0" w:firstRowFirstColumn="0" w:firstRowLastColumn="0" w:lastRowFirstColumn="0" w:lastRowLastColumn="0"/>
            </w:pPr>
            <w:r>
              <w:t>The file’s data will not be readable.</w:t>
            </w:r>
          </w:p>
        </w:tc>
      </w:tr>
    </w:tbl>
    <w:p w14:paraId="2C833A7E" w14:textId="77777777" w:rsidR="00A81ADD" w:rsidRDefault="00A81ADD" w:rsidP="005E03F3">
      <w:pPr>
        <w:pStyle w:val="Heading3"/>
      </w:pPr>
      <w:bookmarkStart w:id="34" w:name="_Toc516871116"/>
      <w:bookmarkStart w:id="35" w:name="_Toc517122482"/>
      <w:bookmarkStart w:id="36" w:name="_Toc529173519"/>
      <w:r>
        <w:lastRenderedPageBreak/>
        <w:t>Non-functional requirements</w:t>
      </w:r>
      <w:bookmarkEnd w:id="34"/>
      <w:bookmarkEnd w:id="35"/>
      <w:bookmarkEnd w:id="36"/>
    </w:p>
    <w:p w14:paraId="4167B51C" w14:textId="77777777" w:rsidR="00A81ADD" w:rsidRDefault="00A81ADD" w:rsidP="00A81ADD">
      <w:pPr>
        <w:pStyle w:val="BodyText"/>
      </w:pPr>
      <w:r w:rsidRPr="0076764A">
        <w:rPr>
          <w:b/>
        </w:rPr>
        <w:t>up</w:t>
      </w:r>
      <w:r>
        <w:t xml:space="preserve"> should not access the information contained on the USB of the student, but only protect it. Any actions of </w:t>
      </w:r>
      <w:r w:rsidRPr="0076764A">
        <w:rPr>
          <w:b/>
        </w:rPr>
        <w:t>up</w:t>
      </w:r>
      <w:r>
        <w:t xml:space="preserve"> should be confirmed by a student before they execute. Unique USB ID should be unique and not match with any other USB. A student that lost a USB should not be informed by the system who the USB was found on, but only the administrator of the system should know. </w:t>
      </w:r>
      <w:r w:rsidRPr="00936FF3">
        <w:rPr>
          <w:b/>
        </w:rPr>
        <w:t>up</w:t>
      </w:r>
      <w:r>
        <w:t xml:space="preserve"> will be installed on each computer to work on them so </w:t>
      </w:r>
      <w:r w:rsidRPr="00936FF3">
        <w:rPr>
          <w:b/>
        </w:rPr>
        <w:t>up</w:t>
      </w:r>
      <w:r>
        <w:t xml:space="preserve"> should not access any computer resources without authorized access to them. </w:t>
      </w:r>
      <w:r w:rsidRPr="00936FF3">
        <w:rPr>
          <w:b/>
        </w:rPr>
        <w:t>up</w:t>
      </w:r>
      <w:r>
        <w:t xml:space="preserve"> should abide to the policies of an organization that it is implemented on.</w:t>
      </w:r>
    </w:p>
    <w:p w14:paraId="429BDBFF" w14:textId="77777777" w:rsidR="00A81ADD" w:rsidRDefault="00A81ADD" w:rsidP="005E03F3">
      <w:pPr>
        <w:pStyle w:val="Heading3"/>
      </w:pPr>
      <w:bookmarkStart w:id="37" w:name="_Toc516871117"/>
      <w:bookmarkStart w:id="38" w:name="_Toc517122483"/>
      <w:bookmarkStart w:id="39" w:name="_Toc529173520"/>
      <w:r>
        <w:t>User Interface Requirements</w:t>
      </w:r>
      <w:bookmarkEnd w:id="37"/>
      <w:bookmarkEnd w:id="38"/>
      <w:bookmarkEnd w:id="39"/>
    </w:p>
    <w:p w14:paraId="7053A3E5" w14:textId="77777777" w:rsidR="00A81ADD" w:rsidRDefault="00A81ADD" w:rsidP="00A81ADD">
      <w:pPr>
        <w:pStyle w:val="BodyText"/>
      </w:pPr>
      <w:r w:rsidRPr="00255FCD">
        <w:rPr>
          <w:b/>
        </w:rPr>
        <w:t>up</w:t>
      </w:r>
      <w:r>
        <w:t xml:space="preserve"> is not much of an application software where it would include a lot of user interaction, but most processes of </w:t>
      </w:r>
      <w:r w:rsidRPr="00255FCD">
        <w:rPr>
          <w:b/>
        </w:rPr>
        <w:t>up</w:t>
      </w:r>
      <w:r>
        <w:t xml:space="preserve"> work on the background without user interaction: So, I will not use most of the Nielsen’s 10 Heuristics for user interface requirements. However, there is an admin system which will interact with a user and there are prompts that the client(student) will interact with, So I might use a few of the 10 Heuristics.</w:t>
      </w:r>
    </w:p>
    <w:p w14:paraId="53C3755C" w14:textId="77777777" w:rsidR="00A81ADD" w:rsidRDefault="00A81ADD" w:rsidP="00A81ADD">
      <w:pPr>
        <w:pStyle w:val="BodyText"/>
        <w:numPr>
          <w:ilvl w:val="0"/>
          <w:numId w:val="41"/>
        </w:numPr>
      </w:pPr>
      <w:r>
        <w:t>It is very important that the prompts that the students interact with must give a very clear message that avoids misconceptions so that the student understand what they are agreeing on.</w:t>
      </w:r>
    </w:p>
    <w:p w14:paraId="0C7A3D4A" w14:textId="77777777" w:rsidR="00A81ADD" w:rsidRDefault="00A81ADD" w:rsidP="00A81ADD">
      <w:pPr>
        <w:pStyle w:val="BodyText"/>
        <w:numPr>
          <w:ilvl w:val="0"/>
          <w:numId w:val="41"/>
        </w:numPr>
      </w:pPr>
      <w:r>
        <w:t xml:space="preserve">There user should have a freedom to undo any option they accepted </w:t>
      </w:r>
      <w:r w:rsidRPr="00622E6F">
        <w:rPr>
          <w:b/>
        </w:rPr>
        <w:t>up</w:t>
      </w:r>
      <w:r>
        <w:t xml:space="preserve"> to perform on their USB. </w:t>
      </w:r>
    </w:p>
    <w:p w14:paraId="488E04D1" w14:textId="77777777" w:rsidR="00A81ADD" w:rsidRDefault="00A81ADD" w:rsidP="00A81ADD">
      <w:pPr>
        <w:pStyle w:val="BodyText"/>
        <w:numPr>
          <w:ilvl w:val="0"/>
          <w:numId w:val="41"/>
        </w:numPr>
      </w:pPr>
      <w:r>
        <w:t>There should not be any irritating pop-ups or messages to the student or the admin of the system.</w:t>
      </w:r>
    </w:p>
    <w:p w14:paraId="0B5BA3F7" w14:textId="77777777" w:rsidR="00A81ADD" w:rsidRDefault="00A81ADD" w:rsidP="00A81ADD">
      <w:pPr>
        <w:pStyle w:val="BodyText"/>
        <w:numPr>
          <w:ilvl w:val="0"/>
          <w:numId w:val="41"/>
        </w:numPr>
      </w:pPr>
      <w:r>
        <w:t>On the admin side the system should have a minimalistic design, it should look professional and not like a system that is interactive and enthusiastic.</w:t>
      </w:r>
    </w:p>
    <w:p w14:paraId="55ADECA2" w14:textId="77777777" w:rsidR="00A81ADD" w:rsidRDefault="00A81ADD" w:rsidP="007702CA">
      <w:pPr>
        <w:pStyle w:val="Heading3"/>
      </w:pPr>
      <w:bookmarkStart w:id="40" w:name="_Toc516871118"/>
      <w:bookmarkStart w:id="41" w:name="_Toc517122484"/>
      <w:bookmarkStart w:id="42" w:name="_Toc529173521"/>
      <w:r>
        <w:t>Database Requirements</w:t>
      </w:r>
      <w:bookmarkEnd w:id="40"/>
      <w:bookmarkEnd w:id="41"/>
      <w:bookmarkEnd w:id="42"/>
    </w:p>
    <w:p w14:paraId="0C5BDBA5" w14:textId="77777777" w:rsidR="00A81ADD" w:rsidRDefault="00A81ADD" w:rsidP="00A81ADD">
      <w:pPr>
        <w:pStyle w:val="BodyText"/>
      </w:pPr>
      <w:r>
        <w:t xml:space="preserve">Figure 6 is a Database structure of </w:t>
      </w:r>
      <w:r w:rsidRPr="00481C02">
        <w:rPr>
          <w:b/>
        </w:rPr>
        <w:t>up</w:t>
      </w:r>
      <w:r>
        <w:t xml:space="preserve">. The Computer and the Student details will be retrieved from the NMU Active Directory. The relationship between the Student Table and the USB Table shows that a Student can have none, one or more than one USBs attached to his/her record on the database. The Log Table will retrieve the USB ID and the Student ID from the USB Table (The Student ID is the ID of the student that the USB belongs to). The </w:t>
      </w:r>
      <w:proofErr w:type="spellStart"/>
      <w:r>
        <w:t>dateTime</w:t>
      </w:r>
      <w:proofErr w:type="spellEnd"/>
      <w:r>
        <w:t xml:space="preserve"> attribute is to save the date and time the log is created, which is every time any USB is inserted on any computer and the Status attribute on the Log table is to save a “found” status if the </w:t>
      </w:r>
      <w:r>
        <w:lastRenderedPageBreak/>
        <w:t>lost USB has been found. But the Status attribute on the USB Table is to save a “lost” status if ever the USB has been reported as lost. The Admin Table is to store the Admin details for login in the system and is connected to the Active Directory to check if the Admin is an authorized stuff member in the institution/NMU. Students will use their Student Number and Student Password to login to the system.</w:t>
      </w:r>
    </w:p>
    <w:p w14:paraId="32E221D2" w14:textId="77777777" w:rsidR="001A6D1F" w:rsidRDefault="00A81ADD" w:rsidP="001A6D1F">
      <w:pPr>
        <w:keepNext/>
        <w:spacing w:line="360" w:lineRule="auto"/>
        <w:jc w:val="both"/>
      </w:pPr>
      <w:r>
        <w:object w:dxaOrig="9915" w:dyaOrig="15121" w14:anchorId="141CA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51.5pt;height:687.75pt" o:ole="">
            <v:imagedata r:id="rId16" o:title=""/>
          </v:shape>
          <o:OLEObject Type="Embed" ProgID="Visio.Drawing.15" ShapeID="_x0000_i1041" DrawAspect="Content" ObjectID="_1602918712" r:id="rId17"/>
        </w:object>
      </w:r>
    </w:p>
    <w:p w14:paraId="7118B660" w14:textId="5CC55A9C" w:rsidR="00A81ADD" w:rsidRDefault="001A6D1F" w:rsidP="001A6D1F">
      <w:pPr>
        <w:pStyle w:val="Caption"/>
        <w:jc w:val="both"/>
      </w:pPr>
      <w:r>
        <w:lastRenderedPageBreak/>
        <w:t xml:space="preserve">Figure </w:t>
      </w:r>
      <w:fldSimple w:instr=" SEQ Figure \* ARABIC ">
        <w:r w:rsidR="00753564">
          <w:rPr>
            <w:noProof/>
          </w:rPr>
          <w:t>6</w:t>
        </w:r>
      </w:fldSimple>
    </w:p>
    <w:p w14:paraId="56F2EB2F" w14:textId="18E9323F" w:rsidR="00A81ADD" w:rsidRDefault="00A81ADD" w:rsidP="00A81ADD">
      <w:pPr>
        <w:pStyle w:val="Heading2"/>
      </w:pPr>
      <w:bookmarkStart w:id="43" w:name="_Toc516871119"/>
      <w:bookmarkStart w:id="44" w:name="_Toc529173522"/>
      <w:r w:rsidRPr="00A11858">
        <w:t>Design constraints (System Risks &amp; Control Requirements)</w:t>
      </w:r>
      <w:bookmarkEnd w:id="43"/>
      <w:bookmarkEnd w:id="44"/>
      <w:r w:rsidRPr="00A11858">
        <w:t xml:space="preserve"> </w:t>
      </w:r>
    </w:p>
    <w:p w14:paraId="403557EB" w14:textId="77777777" w:rsidR="00A81ADD" w:rsidRDefault="00A81ADD" w:rsidP="00A81ADD">
      <w:pPr>
        <w:pStyle w:val="BodyText"/>
      </w:pPr>
      <w:r>
        <w:t xml:space="preserve">The biggest limitation for </w:t>
      </w:r>
      <w:r w:rsidRPr="005F5E09">
        <w:rPr>
          <w:b/>
        </w:rPr>
        <w:t>up</w:t>
      </w:r>
      <w:r>
        <w:rPr>
          <w:b/>
        </w:rPr>
        <w:t>’s</w:t>
      </w:r>
      <w:r>
        <w:t xml:space="preserve"> locating lost USB is: </w:t>
      </w:r>
      <w:r w:rsidRPr="005F5E09">
        <w:rPr>
          <w:b/>
        </w:rPr>
        <w:t>up</w:t>
      </w:r>
      <w:r>
        <w:t xml:space="preserve"> is currently a desktop application, so it does not run on a computer that it is not installed on. Meaning that if a student picks up a lost USB and use it at home on his/her laptop; </w:t>
      </w:r>
      <w:r w:rsidRPr="005F5E09">
        <w:rPr>
          <w:b/>
        </w:rPr>
        <w:t>up</w:t>
      </w:r>
      <w:r>
        <w:t xml:space="preserve"> cannot trace the USB unless the student inserts it on one of the computers that are in the network on campus. This feature might be fixed in future by making some programs run on the USB itself and post the GPS location of the computer the USB is inserted on or some other useful details of a computer that the USB is inserted on, to track who is using the USB.</w:t>
      </w:r>
    </w:p>
    <w:p w14:paraId="597AB726" w14:textId="77777777" w:rsidR="00A81ADD" w:rsidRDefault="00A81ADD" w:rsidP="00A81ADD">
      <w:pPr>
        <w:pStyle w:val="BodyText"/>
      </w:pPr>
      <w:r w:rsidRPr="004C0E42">
        <w:rPr>
          <w:b/>
        </w:rPr>
        <w:t>up</w:t>
      </w:r>
      <w:r>
        <w:t xml:space="preserve"> also needs ‘run as server’ administrative privilege to run the </w:t>
      </w:r>
      <w:proofErr w:type="spellStart"/>
      <w:r>
        <w:t>DiskPart</w:t>
      </w:r>
      <w:proofErr w:type="spellEnd"/>
      <w:r>
        <w:t xml:space="preserve"> commands. This may be fixed by including &lt;</w:t>
      </w:r>
      <w:proofErr w:type="spellStart"/>
      <w:r w:rsidRPr="0072525A">
        <w:t>requestedExecutionLevel</w:t>
      </w:r>
      <w:proofErr w:type="spellEnd"/>
      <w:proofErr w:type="gramStart"/>
      <w:r>
        <w:t xml:space="preserve"> ..</w:t>
      </w:r>
      <w:proofErr w:type="gramEnd"/>
      <w:r>
        <w:t>&gt; code on the manifest file of the application.</w:t>
      </w:r>
    </w:p>
    <w:p w14:paraId="46248642" w14:textId="79228837" w:rsidR="00A81ADD" w:rsidRPr="007702CA" w:rsidRDefault="00A81ADD" w:rsidP="007702CA">
      <w:pPr>
        <w:pStyle w:val="BodyText"/>
      </w:pPr>
      <w:r>
        <w:t xml:space="preserve">On password protecting and file encrypting the USB may have </w:t>
      </w:r>
      <w:proofErr w:type="spellStart"/>
      <w:r>
        <w:t>draw</w:t>
      </w:r>
      <w:proofErr w:type="spellEnd"/>
      <w:r>
        <w:t xml:space="preserve"> backs: A DVD of a car mp3 player does not provide the functions to unlock the USB, so this prevents the student from accessing their information. This can also be solved by giving an option for a student to encrypt certain files. Like encrypting school work files and leave the music and video files unencrypted. </w:t>
      </w:r>
    </w:p>
    <w:p w14:paraId="576B3356" w14:textId="522752B1" w:rsidR="00A81ADD" w:rsidRDefault="00A81ADD" w:rsidP="00CA63A9">
      <w:pPr>
        <w:pStyle w:val="Heading2"/>
      </w:pPr>
      <w:bookmarkStart w:id="45" w:name="_Toc516871120"/>
      <w:bookmarkStart w:id="46" w:name="_Toc529173523"/>
      <w:r w:rsidRPr="00B24B86">
        <w:t xml:space="preserve">High level Use </w:t>
      </w:r>
      <w:r w:rsidRPr="00CA63A9">
        <w:t>Case</w:t>
      </w:r>
      <w:r w:rsidRPr="00B24B86">
        <w:t xml:space="preserve"> diagram</w:t>
      </w:r>
      <w:bookmarkEnd w:id="45"/>
      <w:bookmarkEnd w:id="46"/>
      <w:r w:rsidRPr="00B24B86">
        <w:t xml:space="preserve"> </w:t>
      </w:r>
    </w:p>
    <w:p w14:paraId="469D5012" w14:textId="79A945CE" w:rsidR="00A81ADD" w:rsidRDefault="00A81ADD" w:rsidP="007702CA">
      <w:pPr>
        <w:pStyle w:val="BodyText"/>
      </w:pPr>
      <w:r>
        <w:t xml:space="preserve">Figure </w:t>
      </w:r>
      <w:r w:rsidR="001A6D1F">
        <w:t>7</w:t>
      </w:r>
      <w:r>
        <w:t xml:space="preserve"> is a High-level Use Case diagram of </w:t>
      </w:r>
      <w:r w:rsidRPr="007702CA">
        <w:t>up</w:t>
      </w:r>
      <w:r>
        <w:t xml:space="preserve">. On uc01 the system will have a screen that describes to a student what is </w:t>
      </w:r>
      <w:r w:rsidRPr="007702CA">
        <w:t>up</w:t>
      </w:r>
      <w:r>
        <w:t xml:space="preserve"> and what are the benefits of using </w:t>
      </w:r>
      <w:r w:rsidRPr="007702CA">
        <w:t>up</w:t>
      </w:r>
      <w:r>
        <w:t xml:space="preserve">. This screen will let a student have a choice to let </w:t>
      </w:r>
      <w:r w:rsidRPr="007702CA">
        <w:t>up</w:t>
      </w:r>
      <w:r>
        <w:t xml:space="preserve"> assign a unique USB ID to his/her USB so that the unique ID can be used to locate a USB when it gets lost. uc09: the system compares the inserted USB ID with the USB ID of any lost USB ID, if the IDs match the Admin will be emailed that the lost USB has been found in a particular lab used by a particular student. The student using that lost will also receive an email warning to return the USB to the Admin’s office.</w:t>
      </w:r>
    </w:p>
    <w:p w14:paraId="5877C49C" w14:textId="77777777" w:rsidR="001A6D1F" w:rsidRDefault="00A81ADD" w:rsidP="001A6D1F">
      <w:pPr>
        <w:keepNext/>
        <w:spacing w:line="360" w:lineRule="auto"/>
        <w:jc w:val="both"/>
      </w:pPr>
      <w:r>
        <w:object w:dxaOrig="15690" w:dyaOrig="14671" w14:anchorId="2B245094">
          <v:shape id="_x0000_i1042" type="#_x0000_t75" style="width:450.75pt;height:421.5pt" o:ole="">
            <v:imagedata r:id="rId18" o:title=""/>
          </v:shape>
          <o:OLEObject Type="Embed" ProgID="Visio.Drawing.15" ShapeID="_x0000_i1042" DrawAspect="Content" ObjectID="_1602918713" r:id="rId19"/>
        </w:object>
      </w:r>
    </w:p>
    <w:p w14:paraId="1C15AD9D" w14:textId="4D600F60" w:rsidR="00A81ADD" w:rsidRDefault="001A6D1F" w:rsidP="001A6D1F">
      <w:pPr>
        <w:pStyle w:val="Caption"/>
        <w:jc w:val="both"/>
      </w:pPr>
      <w:r>
        <w:t xml:space="preserve">Figure </w:t>
      </w:r>
      <w:fldSimple w:instr=" SEQ Figure \* ARABIC ">
        <w:r w:rsidR="00753564">
          <w:rPr>
            <w:noProof/>
          </w:rPr>
          <w:t>7</w:t>
        </w:r>
      </w:fldSimple>
    </w:p>
    <w:p w14:paraId="36264AEB" w14:textId="56C84864" w:rsidR="001F4D35" w:rsidRPr="001F4D35" w:rsidRDefault="001F4D35" w:rsidP="001F4D35">
      <w:pPr>
        <w:pStyle w:val="Heading1"/>
      </w:pPr>
      <w:bookmarkStart w:id="47" w:name="_Toc529173524"/>
      <w:r>
        <w:t>Chapter 3: Detailed Technical Design</w:t>
      </w:r>
      <w:bookmarkEnd w:id="47"/>
    </w:p>
    <w:p w14:paraId="06B2292B" w14:textId="77777777" w:rsidR="00A81ADD" w:rsidRDefault="00A81ADD" w:rsidP="001F4D35">
      <w:pPr>
        <w:pStyle w:val="Heading2"/>
      </w:pPr>
      <w:bookmarkStart w:id="48" w:name="_Toc517036303"/>
      <w:bookmarkStart w:id="49" w:name="_Toc517122485"/>
      <w:bookmarkStart w:id="50" w:name="_Toc529173525"/>
      <w:r>
        <w:t xml:space="preserve">Task </w:t>
      </w:r>
      <w:r w:rsidRPr="001F4D35">
        <w:t>Analysis</w:t>
      </w:r>
      <w:bookmarkEnd w:id="48"/>
      <w:bookmarkEnd w:id="49"/>
      <w:bookmarkEnd w:id="50"/>
    </w:p>
    <w:p w14:paraId="7BE214E2" w14:textId="60A78514" w:rsidR="00A81ADD" w:rsidRDefault="00A81ADD" w:rsidP="00A81ADD">
      <w:pPr>
        <w:pStyle w:val="BodyText"/>
      </w:pPr>
      <w:r>
        <w:t xml:space="preserve">Since most of the system functions do not require a user interaction with an interface, this Task Analysis will show some of the tasks carried by the user, but some are carried by the system itself. The Task Analysis here will take a flow diagram structure. Figure </w:t>
      </w:r>
      <w:r w:rsidR="001F4D35">
        <w:t>8</w:t>
      </w:r>
      <w:r>
        <w:t xml:space="preserve"> shows the Task Analysis for </w:t>
      </w:r>
      <w:r w:rsidRPr="00595374">
        <w:rPr>
          <w:b/>
        </w:rPr>
        <w:t>up</w:t>
      </w:r>
      <w:r>
        <w:t>.</w:t>
      </w:r>
    </w:p>
    <w:p w14:paraId="1D67E8A3" w14:textId="77777777" w:rsidR="001F4D35" w:rsidRDefault="00A81ADD" w:rsidP="001F4D35">
      <w:pPr>
        <w:pStyle w:val="BodyText"/>
        <w:keepNext/>
      </w:pPr>
      <w:r>
        <w:object w:dxaOrig="14761" w:dyaOrig="11760" w14:anchorId="2B34173B">
          <v:shape id="_x0000_i1043" type="#_x0000_t75" style="width:462.75pt;height:603pt" o:ole="">
            <v:imagedata r:id="rId20" o:title=""/>
          </v:shape>
          <o:OLEObject Type="Embed" ProgID="Visio.Drawing.15" ShapeID="_x0000_i1043" DrawAspect="Content" ObjectID="_1602918714" r:id="rId21"/>
        </w:object>
      </w:r>
    </w:p>
    <w:p w14:paraId="09057FE9" w14:textId="072F82E1" w:rsidR="00A81ADD" w:rsidRDefault="001F4D35" w:rsidP="001F4D35">
      <w:pPr>
        <w:pStyle w:val="Caption"/>
        <w:jc w:val="both"/>
      </w:pPr>
      <w:r>
        <w:t xml:space="preserve">Figure </w:t>
      </w:r>
      <w:fldSimple w:instr=" SEQ Figure \* ARABIC ">
        <w:r w:rsidR="00753564">
          <w:rPr>
            <w:noProof/>
          </w:rPr>
          <w:t>8</w:t>
        </w:r>
      </w:fldSimple>
    </w:p>
    <w:p w14:paraId="3308D307" w14:textId="77777777" w:rsidR="00A81ADD" w:rsidRDefault="00A81ADD" w:rsidP="001F4D35">
      <w:pPr>
        <w:pStyle w:val="Heading2"/>
      </w:pPr>
      <w:bookmarkStart w:id="51" w:name="_Toc517036309"/>
      <w:bookmarkStart w:id="52" w:name="_Toc517122486"/>
      <w:bookmarkStart w:id="53" w:name="_Toc529173526"/>
      <w:r>
        <w:lastRenderedPageBreak/>
        <w:t xml:space="preserve">User Interface </w:t>
      </w:r>
      <w:r w:rsidRPr="001F4D35">
        <w:t>Design</w:t>
      </w:r>
      <w:bookmarkEnd w:id="51"/>
      <w:bookmarkEnd w:id="52"/>
      <w:bookmarkEnd w:id="53"/>
    </w:p>
    <w:p w14:paraId="74949506" w14:textId="54030306" w:rsidR="00A81ADD" w:rsidRDefault="00A81ADD" w:rsidP="00A81ADD">
      <w:pPr>
        <w:pStyle w:val="BodyText"/>
      </w:pPr>
      <w:r>
        <w:t xml:space="preserve">This section provides some user interfaces for </w:t>
      </w:r>
      <w:r w:rsidRPr="004867BB">
        <w:rPr>
          <w:b/>
        </w:rPr>
        <w:t>up</w:t>
      </w:r>
      <w:r>
        <w:rPr>
          <w:b/>
        </w:rPr>
        <w:t xml:space="preserve">. </w:t>
      </w:r>
      <w:r w:rsidRPr="0099075F">
        <w:t>The</w:t>
      </w:r>
      <w:r>
        <w:rPr>
          <w:b/>
        </w:rPr>
        <w:t xml:space="preserve"> </w:t>
      </w:r>
      <w:r>
        <w:t xml:space="preserve">information about </w:t>
      </w:r>
      <w:r w:rsidRPr="0099075F">
        <w:rPr>
          <w:b/>
        </w:rPr>
        <w:t>up</w:t>
      </w:r>
      <w:r>
        <w:t xml:space="preserve"> screen, Student Status screen and the Admin View USB screen</w:t>
      </w:r>
      <w:r>
        <w:rPr>
          <w:b/>
        </w:rPr>
        <w:t xml:space="preserve"> </w:t>
      </w:r>
      <w:r>
        <w:t xml:space="preserve">from Figure </w:t>
      </w:r>
      <w:r w:rsidR="009962B5">
        <w:t>9</w:t>
      </w:r>
      <w:r>
        <w:t xml:space="preserve"> to Figure 1</w:t>
      </w:r>
      <w:r w:rsidR="009962B5">
        <w:t>1</w:t>
      </w:r>
      <w:r>
        <w:t>.</w:t>
      </w:r>
    </w:p>
    <w:p w14:paraId="4ABFE1BD" w14:textId="77777777" w:rsidR="001F4D35" w:rsidRDefault="00A81ADD" w:rsidP="001F4D35">
      <w:pPr>
        <w:pStyle w:val="BodyText"/>
        <w:keepNext/>
      </w:pPr>
      <w:r>
        <w:rPr>
          <w:noProof/>
        </w:rPr>
        <w:drawing>
          <wp:inline distT="0" distB="0" distL="0" distR="0" wp14:anchorId="4357EF9B" wp14:editId="1F8FDE3C">
            <wp:extent cx="5731510" cy="342963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29635"/>
                    </a:xfrm>
                    <a:prstGeom prst="rect">
                      <a:avLst/>
                    </a:prstGeom>
                  </pic:spPr>
                </pic:pic>
              </a:graphicData>
            </a:graphic>
          </wp:inline>
        </w:drawing>
      </w:r>
    </w:p>
    <w:p w14:paraId="610519AA" w14:textId="30F563F1" w:rsidR="00A81ADD" w:rsidRDefault="001F4D35" w:rsidP="001F4D35">
      <w:pPr>
        <w:pStyle w:val="Caption"/>
        <w:jc w:val="both"/>
      </w:pPr>
      <w:r>
        <w:t xml:space="preserve">Figure </w:t>
      </w:r>
      <w:fldSimple w:instr=" SEQ Figure \* ARABIC ">
        <w:r w:rsidR="00753564">
          <w:rPr>
            <w:noProof/>
          </w:rPr>
          <w:t>9</w:t>
        </w:r>
      </w:fldSimple>
    </w:p>
    <w:p w14:paraId="6E79427D" w14:textId="77777777" w:rsidR="00863775" w:rsidRDefault="00A81ADD" w:rsidP="00863775">
      <w:pPr>
        <w:keepNext/>
        <w:spacing w:line="360" w:lineRule="auto"/>
        <w:jc w:val="both"/>
      </w:pPr>
      <w:r>
        <w:rPr>
          <w:noProof/>
        </w:rPr>
        <w:drawing>
          <wp:inline distT="0" distB="0" distL="0" distR="0" wp14:anchorId="6D4D5DDD" wp14:editId="728B7213">
            <wp:extent cx="5731510" cy="342900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3D41059" w14:textId="0BF5479D" w:rsidR="00A81ADD" w:rsidRDefault="00863775" w:rsidP="00863775">
      <w:pPr>
        <w:pStyle w:val="Caption"/>
        <w:jc w:val="both"/>
      </w:pPr>
      <w:r>
        <w:t xml:space="preserve">Figure </w:t>
      </w:r>
      <w:fldSimple w:instr=" SEQ Figure \* ARABIC ">
        <w:r w:rsidR="00753564">
          <w:rPr>
            <w:noProof/>
          </w:rPr>
          <w:t>10</w:t>
        </w:r>
      </w:fldSimple>
    </w:p>
    <w:p w14:paraId="19D8722F" w14:textId="77777777" w:rsidR="00753564" w:rsidRDefault="00A81ADD" w:rsidP="00753564">
      <w:pPr>
        <w:keepNext/>
        <w:spacing w:line="360" w:lineRule="auto"/>
        <w:jc w:val="both"/>
      </w:pPr>
      <w:r>
        <w:rPr>
          <w:noProof/>
        </w:rPr>
        <w:lastRenderedPageBreak/>
        <w:drawing>
          <wp:inline distT="0" distB="0" distL="0" distR="0" wp14:anchorId="246B275D" wp14:editId="3DD1F18D">
            <wp:extent cx="5731510" cy="3429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29635"/>
                    </a:xfrm>
                    <a:prstGeom prst="rect">
                      <a:avLst/>
                    </a:prstGeom>
                  </pic:spPr>
                </pic:pic>
              </a:graphicData>
            </a:graphic>
          </wp:inline>
        </w:drawing>
      </w:r>
    </w:p>
    <w:p w14:paraId="15D40302" w14:textId="05611A13" w:rsidR="00A81ADD" w:rsidRDefault="00753564" w:rsidP="00753564">
      <w:pPr>
        <w:pStyle w:val="Caption"/>
        <w:jc w:val="both"/>
      </w:pPr>
      <w:r>
        <w:t xml:space="preserve">Figure </w:t>
      </w:r>
      <w:fldSimple w:instr=" SEQ Figure \* ARABIC ">
        <w:r>
          <w:rPr>
            <w:noProof/>
          </w:rPr>
          <w:t>11</w:t>
        </w:r>
      </w:fldSimple>
    </w:p>
    <w:p w14:paraId="018418DB" w14:textId="77777777" w:rsidR="00A81ADD" w:rsidRDefault="00A81ADD" w:rsidP="00753564">
      <w:pPr>
        <w:pStyle w:val="Heading2"/>
      </w:pPr>
      <w:bookmarkStart w:id="54" w:name="_Toc517122487"/>
      <w:bookmarkStart w:id="55" w:name="_Toc529173527"/>
      <w:r>
        <w:t xml:space="preserve">DB </w:t>
      </w:r>
      <w:r w:rsidRPr="00753564">
        <w:t>Design</w:t>
      </w:r>
      <w:bookmarkEnd w:id="54"/>
      <w:bookmarkEnd w:id="55"/>
    </w:p>
    <w:p w14:paraId="43BA34B8" w14:textId="3E219479" w:rsidR="00A81ADD" w:rsidRDefault="00A81ADD" w:rsidP="00A81ADD">
      <w:pPr>
        <w:pStyle w:val="BodyText"/>
      </w:pPr>
      <w:r>
        <w:t xml:space="preserve">This section shows relationship between entities that take part on </w:t>
      </w:r>
      <w:r w:rsidRPr="00F75D46">
        <w:rPr>
          <w:b/>
        </w:rPr>
        <w:t>up</w:t>
      </w:r>
      <w:r>
        <w:t>. Figure 1</w:t>
      </w:r>
      <w:r w:rsidR="000F5BE3">
        <w:t>2</w:t>
      </w:r>
      <w:r>
        <w:t xml:space="preserve"> shows the Database Design for </w:t>
      </w:r>
      <w:r w:rsidRPr="00F75D46">
        <w:rPr>
          <w:b/>
        </w:rPr>
        <w:t>up</w:t>
      </w:r>
      <w:r>
        <w:t>.</w:t>
      </w:r>
    </w:p>
    <w:p w14:paraId="0D8860CD" w14:textId="77777777" w:rsidR="00753564" w:rsidRDefault="00A81ADD" w:rsidP="00753564">
      <w:pPr>
        <w:pStyle w:val="BodyText"/>
        <w:keepNext/>
      </w:pPr>
      <w:r>
        <w:object w:dxaOrig="9916" w:dyaOrig="15766" w14:anchorId="086C07A1">
          <v:shape id="_x0000_i1044" type="#_x0000_t75" style="width:439.5pt;height:666.75pt" o:ole="">
            <v:imagedata r:id="rId25" o:title=""/>
          </v:shape>
          <o:OLEObject Type="Embed" ProgID="Visio.Drawing.15" ShapeID="_x0000_i1044" DrawAspect="Content" ObjectID="_1602918715" r:id="rId26"/>
        </w:object>
      </w:r>
    </w:p>
    <w:p w14:paraId="684D3F8A" w14:textId="71DDFB91" w:rsidR="00A81ADD" w:rsidRPr="005B4C73" w:rsidRDefault="00753564" w:rsidP="00753564">
      <w:pPr>
        <w:pStyle w:val="Caption"/>
        <w:jc w:val="both"/>
      </w:pPr>
      <w:r>
        <w:t xml:space="preserve">Figure </w:t>
      </w:r>
      <w:fldSimple w:instr=" SEQ Figure \* ARABIC ">
        <w:r>
          <w:rPr>
            <w:noProof/>
          </w:rPr>
          <w:t>12</w:t>
        </w:r>
      </w:fldSimple>
    </w:p>
    <w:p w14:paraId="768B7A7B" w14:textId="77777777" w:rsidR="00A81ADD" w:rsidRDefault="00A81ADD" w:rsidP="00753564">
      <w:pPr>
        <w:pStyle w:val="Heading2"/>
      </w:pPr>
      <w:bookmarkStart w:id="56" w:name="_Toc517122488"/>
      <w:bookmarkStart w:id="57" w:name="_Toc529173528"/>
      <w:r w:rsidRPr="00753564">
        <w:lastRenderedPageBreak/>
        <w:t>Conclusion</w:t>
      </w:r>
      <w:bookmarkEnd w:id="56"/>
      <w:bookmarkEnd w:id="57"/>
    </w:p>
    <w:p w14:paraId="5FE6A95B" w14:textId="77777777" w:rsidR="00A81ADD" w:rsidRDefault="00A81ADD" w:rsidP="00A81ADD">
      <w:pPr>
        <w:pStyle w:val="BodyText"/>
      </w:pPr>
      <w:r>
        <w:t xml:space="preserve">This project is focusing on finding lost items within the campus (in particular lost USBs). This will save many students from trouble of not retrieving their information back when they have lost their USB. </w:t>
      </w:r>
    </w:p>
    <w:p w14:paraId="2EFBFED2" w14:textId="17C859C5" w:rsidR="00A81ADD" w:rsidRDefault="00A81ADD" w:rsidP="00A81ADD">
      <w:pPr>
        <w:pStyle w:val="BodyText"/>
      </w:pPr>
      <w:r>
        <w:t xml:space="preserve">Information Security is a very important field, it focuses on protecting information. Which big systems today consume massive amount of data. Recently </w:t>
      </w:r>
      <w:proofErr w:type="spellStart"/>
      <w:r>
        <w:t>facebook</w:t>
      </w:r>
      <w:proofErr w:type="spellEnd"/>
      <w:r>
        <w:t xml:space="preserve"> has been charged for misusing people’s information. My point is in the IT world data is one of the most important </w:t>
      </w:r>
      <w:r w:rsidR="000A66D4">
        <w:t>factors</w:t>
      </w:r>
      <w:r>
        <w:t xml:space="preserve"> to deal with, meaning it needs heavy protection as well. This </w:t>
      </w:r>
      <w:proofErr w:type="spellStart"/>
      <w:r>
        <w:t>facebook</w:t>
      </w:r>
      <w:proofErr w:type="spellEnd"/>
      <w:r>
        <w:t xml:space="preserve"> issue shows that it is not only corporate companies that need to protect their data, but even normal users.</w:t>
      </w:r>
    </w:p>
    <w:p w14:paraId="146B944F" w14:textId="3F0B321B" w:rsidR="00A81ADD" w:rsidRDefault="00A81ADD" w:rsidP="00A81ADD">
      <w:pPr>
        <w:pStyle w:val="BodyText"/>
      </w:pPr>
      <w:r>
        <w:t xml:space="preserve">We should ask ourselves, if we have policies to protect business information assets, shouldn’t we have ways to protect individual’s information asset? Why would we not consider protecting </w:t>
      </w:r>
      <w:r w:rsidR="00BB1AFE">
        <w:t>student’s</w:t>
      </w:r>
      <w:r>
        <w:t xml:space="preserve"> information? or is information asset less important to students?</w:t>
      </w:r>
    </w:p>
    <w:p w14:paraId="705F7BFB" w14:textId="7E256241" w:rsidR="00A81ADD" w:rsidRPr="00A81ADD" w:rsidRDefault="00A81ADD" w:rsidP="00A81ADD">
      <w:pPr>
        <w:spacing w:line="360" w:lineRule="auto"/>
        <w:jc w:val="both"/>
        <w:rPr>
          <w:sz w:val="24"/>
        </w:rPr>
      </w:pPr>
      <w:r w:rsidRPr="00A81ADD">
        <w:rPr>
          <w:sz w:val="24"/>
        </w:rPr>
        <w:t>But if this is done in a small scale I believe it can be done in a bigger scale. I see this idea going beyond tracking USB within a Local Area Network but tracking USBs on a Metropolitan Network or even over the internet.</w:t>
      </w:r>
    </w:p>
    <w:p w14:paraId="722A5FD0" w14:textId="121CA7D6" w:rsidR="00455C9C" w:rsidRPr="00707EDA" w:rsidRDefault="00AC35A3" w:rsidP="00A81ADD">
      <w:pPr>
        <w:pStyle w:val="Heading1"/>
        <w:jc w:val="both"/>
      </w:pPr>
      <w:bookmarkStart w:id="58" w:name="_Toc529173529"/>
      <w:r>
        <w:t xml:space="preserve">Chapter 4: </w:t>
      </w:r>
      <w:r w:rsidR="002E1E16">
        <w:t>Implementation</w:t>
      </w:r>
      <w:bookmarkEnd w:id="58"/>
    </w:p>
    <w:p w14:paraId="671C2500" w14:textId="1B67F254" w:rsidR="00455C9C" w:rsidRPr="00455C9C" w:rsidRDefault="007E1270" w:rsidP="00A81ADD">
      <w:pPr>
        <w:pStyle w:val="Heading2"/>
        <w:jc w:val="both"/>
      </w:pPr>
      <w:bookmarkStart w:id="59" w:name="_Toc529173530"/>
      <w:r w:rsidRPr="007E1270">
        <w:t>Introduction</w:t>
      </w:r>
      <w:bookmarkEnd w:id="59"/>
    </w:p>
    <w:p w14:paraId="582A65C8" w14:textId="434F0E25" w:rsidR="00943ACF" w:rsidRPr="0070175A" w:rsidRDefault="00172F88" w:rsidP="00A81ADD">
      <w:pPr>
        <w:pStyle w:val="BodyText"/>
        <w:spacing w:afterLines="160" w:after="384"/>
      </w:pPr>
      <w:r>
        <w:t>This document is written</w:t>
      </w:r>
      <w:r w:rsidR="007C7BEB">
        <w:t xml:space="preserve"> to give more detail of the internal behaviour of </w:t>
      </w:r>
      <w:r w:rsidR="0070175A" w:rsidRPr="0070175A">
        <w:rPr>
          <w:b/>
        </w:rPr>
        <w:t>up</w:t>
      </w:r>
      <w:r w:rsidR="0070175A">
        <w:t>. Some of the code will be included in this document and the explanation of the algorithms.</w:t>
      </w:r>
    </w:p>
    <w:p w14:paraId="3D1E86E4" w14:textId="03BF4836" w:rsidR="00D056F7" w:rsidRPr="00EA73FB" w:rsidRDefault="00CB7264" w:rsidP="00A81ADD">
      <w:pPr>
        <w:pStyle w:val="BodyText"/>
        <w:spacing w:afterLines="160" w:after="384"/>
      </w:pPr>
      <w:r>
        <w:t xml:space="preserve">This is a technical document and mostly includes technical terms to communicate the choices made to develop </w:t>
      </w:r>
      <w:r w:rsidRPr="00CB7264">
        <w:rPr>
          <w:b/>
        </w:rPr>
        <w:t>up</w:t>
      </w:r>
      <w:r>
        <w:t xml:space="preserve">. </w:t>
      </w:r>
      <w:r w:rsidR="0082546C">
        <w:t>On this</w:t>
      </w:r>
      <w:r w:rsidR="0070175A">
        <w:t xml:space="preserve"> document the choice of tools chosen to develop </w:t>
      </w:r>
      <w:r w:rsidR="0070175A" w:rsidRPr="0070175A">
        <w:rPr>
          <w:b/>
        </w:rPr>
        <w:t>up</w:t>
      </w:r>
      <w:r w:rsidR="00653A81">
        <w:rPr>
          <w:b/>
        </w:rPr>
        <w:t xml:space="preserve"> </w:t>
      </w:r>
      <w:r w:rsidR="00653A81" w:rsidRPr="00653A81">
        <w:t>the</w:t>
      </w:r>
      <w:r w:rsidR="0070175A">
        <w:t xml:space="preserve"> software application will be listed and </w:t>
      </w:r>
      <w:r w:rsidR="00653A81">
        <w:t>an explanation of why the tools were chosen</w:t>
      </w:r>
      <w:r w:rsidR="00172F88">
        <w:t>.</w:t>
      </w:r>
    </w:p>
    <w:p w14:paraId="54972463" w14:textId="0C0EE622" w:rsidR="00943ACF" w:rsidRDefault="00653A81" w:rsidP="00A81ADD">
      <w:pPr>
        <w:pStyle w:val="Heading2"/>
        <w:jc w:val="both"/>
      </w:pPr>
      <w:bookmarkStart w:id="60" w:name="_Toc529173531"/>
      <w:r>
        <w:t>Implementation Tools</w:t>
      </w:r>
      <w:bookmarkEnd w:id="60"/>
    </w:p>
    <w:p w14:paraId="4329763D" w14:textId="3C025E7D" w:rsidR="00B1182E" w:rsidRDefault="00653A81" w:rsidP="00A81ADD">
      <w:pPr>
        <w:pStyle w:val="BodyText"/>
        <w:spacing w:afterLines="160" w:after="384"/>
      </w:pPr>
      <w:r>
        <w:rPr>
          <w:b/>
        </w:rPr>
        <w:t>u</w:t>
      </w:r>
      <w:r w:rsidRPr="00653A81">
        <w:rPr>
          <w:b/>
        </w:rPr>
        <w:t>p</w:t>
      </w:r>
      <w:r>
        <w:t xml:space="preserve"> is a desktop application made to locate and protect students USB Flash Drives (USB). The main functionality of the application is to locate lost students USB</w:t>
      </w:r>
      <w:r w:rsidR="0023182E">
        <w:t>s on campus. But the application also provides USB protection features namely: USB password protection, File Backup and File Encryption.</w:t>
      </w:r>
    </w:p>
    <w:p w14:paraId="1DE87834" w14:textId="71846263" w:rsidR="00CB7264" w:rsidRPr="007370F4" w:rsidRDefault="00E754AB" w:rsidP="00A81ADD">
      <w:pPr>
        <w:pStyle w:val="BodyText"/>
        <w:spacing w:afterLines="160" w:after="384"/>
      </w:pPr>
      <w:r>
        <w:lastRenderedPageBreak/>
        <w:t xml:space="preserve">There might be questions like: why up is a desktop application instead of a web application, since web applications are a popular choice? </w:t>
      </w:r>
      <w:r w:rsidR="0023182E">
        <w:t xml:space="preserve">The choice of </w:t>
      </w:r>
      <w:r w:rsidR="0023182E" w:rsidRPr="0023182E">
        <w:rPr>
          <w:b/>
        </w:rPr>
        <w:t>up</w:t>
      </w:r>
      <w:r w:rsidR="0023182E">
        <w:t xml:space="preserve"> being a desktop application instead of being a web application </w:t>
      </w:r>
      <w:r>
        <w:t xml:space="preserve">is because </w:t>
      </w:r>
      <w:r w:rsidRPr="00E754AB">
        <w:rPr>
          <w:b/>
        </w:rPr>
        <w:t>up</w:t>
      </w:r>
      <w:r>
        <w:t xml:space="preserve"> needs to retrieve some information on each computer it is running on, this information includes: computer name and </w:t>
      </w:r>
      <w:proofErr w:type="spellStart"/>
      <w:r>
        <w:t>ip</w:t>
      </w:r>
      <w:proofErr w:type="spellEnd"/>
      <w:r>
        <w:t xml:space="preserve"> address, logged in user and access to some computer drives. Of cause a language to achieve </w:t>
      </w:r>
      <w:r w:rsidR="0036450E">
        <w:t>these functions</w:t>
      </w:r>
      <w:r>
        <w:t xml:space="preserve"> is a programming language: like C#, Java</w:t>
      </w:r>
      <w:r w:rsidR="0036450E">
        <w:t xml:space="preserve"> or C++ etc. But not JavaScript as a scripting language. A web application would only run one of this programming languages in the web server and not the client computer. The client computer would then run JavaScript on the browser for some logic. So, then a conclusion can be made: that if </w:t>
      </w:r>
      <w:r w:rsidR="0036450E" w:rsidRPr="0036450E">
        <w:rPr>
          <w:b/>
        </w:rPr>
        <w:t>up</w:t>
      </w:r>
      <w:r w:rsidR="0036450E">
        <w:t xml:space="preserve"> was a web application the JavaScript code would not be able to retrieve the information needed by the application processes on each client computer, but would only retrieve this information on the web server computer that the programming language is running on.</w:t>
      </w:r>
      <w:r w:rsidR="00CB7264">
        <w:t xml:space="preserve"> A desktop application is a solution to this problem. </w:t>
      </w:r>
      <w:r w:rsidR="00CB7264" w:rsidRPr="00CB7264">
        <w:rPr>
          <w:b/>
        </w:rPr>
        <w:t>up</w:t>
      </w:r>
      <w:r w:rsidR="00CB7264">
        <w:t xml:space="preserve"> would then be installed on each computer it needs to run on and run the programming language of the application on that specific computer to retrieve the information of that computer needed by the application processes and send it to a hosted database.</w:t>
      </w:r>
    </w:p>
    <w:p w14:paraId="35FAD92E" w14:textId="125D3BD9" w:rsidR="00764411" w:rsidRDefault="004E046C" w:rsidP="00A81ADD">
      <w:pPr>
        <w:pStyle w:val="Heading2"/>
        <w:jc w:val="both"/>
      </w:pPr>
      <w:bookmarkStart w:id="61" w:name="_Toc529173532"/>
      <w:r>
        <w:t>Implementation Techniques</w:t>
      </w:r>
      <w:bookmarkEnd w:id="61"/>
    </w:p>
    <w:p w14:paraId="1DCD9D45" w14:textId="27E47E69" w:rsidR="00F50112" w:rsidRPr="00F50112" w:rsidRDefault="004F222D" w:rsidP="00A81ADD">
      <w:pPr>
        <w:pStyle w:val="Heading3"/>
        <w:spacing w:after="120" w:line="360" w:lineRule="auto"/>
        <w:jc w:val="both"/>
      </w:pPr>
      <w:bookmarkStart w:id="62" w:name="_Toc529173533"/>
      <w:r>
        <w:t>Database Implementation</w:t>
      </w:r>
      <w:bookmarkEnd w:id="62"/>
    </w:p>
    <w:p w14:paraId="3FA5E277" w14:textId="711480B7" w:rsidR="004F222D" w:rsidRDefault="000E24AF" w:rsidP="00A81ADD">
      <w:pPr>
        <w:pStyle w:val="BodyText"/>
      </w:pPr>
      <w:r>
        <w:t xml:space="preserve">The </w:t>
      </w:r>
      <w:r w:rsidRPr="000E24AF">
        <w:rPr>
          <w:b/>
        </w:rPr>
        <w:t>up</w:t>
      </w:r>
      <w:r>
        <w:t xml:space="preserve"> application is using MySQL as a database server and Workbench. Workbench provides an interface that allows an easy way to interact with the database server (which is MySQL</w:t>
      </w:r>
      <w:r w:rsidR="000C560C">
        <w:t xml:space="preserve"> or MariaDB</w:t>
      </w:r>
      <w:r>
        <w:t>)</w:t>
      </w:r>
      <w:r w:rsidR="000C560C">
        <w:t xml:space="preserve">. MySQL is a better choice to use with </w:t>
      </w:r>
      <w:r w:rsidR="009759A8">
        <w:t>JAVA</w:t>
      </w:r>
      <w:r w:rsidR="000C560C">
        <w:t xml:space="preserve"> since there </w:t>
      </w:r>
      <w:r w:rsidR="007E3F57">
        <w:t>are provisions of database connector like JDBC:</w:t>
      </w:r>
      <w:r w:rsidR="004662B1" w:rsidRPr="004662B1">
        <w:t xml:space="preserve"> </w:t>
      </w:r>
      <w:r w:rsidR="004662B1">
        <w:t xml:space="preserve">A high-level, application programmer view of JDBC is an API, called the JDBC API, that provides methods allowing an application to connect, query and manipulate multiple databases </w:t>
      </w:r>
      <w:r w:rsidR="004662B1">
        <w:fldChar w:fldCharType="begin" w:fldLock="1"/>
      </w:r>
      <w:r w:rsidR="004662B1">
        <w:instrText>ADDIN CSL_CITATION { "citationItems" : [ { "id" : "ITEM-1", "itemData" : { "author" : [ { "dropping-particle" : "", "family" : "Burton", "given" : "Bradley F", "non-dropping-particle" : "", "parse-names" : false, "suffix" : "" }, { "dropping-particle" : "", "family" : "Marek", "given" : "Victor W", "non-dropping-particle" : "", "parse-names" : false, "suffix" : "" } ], "container-title" : "Applications of JAVA programming language to database management", "id" : "ITEM-1", "issued" : { "date-parts" : [ [ "1998" ] ] }, "title" : "Applications of JAVA programming language to database management", "type" : "article-journal" }, "uris" : [ "http://www.mendeley.com/documents/?uuid=e4d109b3-0760-45d8-ab46-e75bdc3827f0" ] } ], "mendeley" : { "formattedCitation" : "(Burton &amp; Marek, 1998)", "plainTextFormattedCitation" : "(Burton &amp; Marek, 1998)", "previouslyFormattedCitation" : "(Burton &amp; Marek, 1998)" }, "properties" : {  }, "schema" : "https://github.com/citation-style-language/schema/raw/master/csl-citation.json" }</w:instrText>
      </w:r>
      <w:r w:rsidR="004662B1">
        <w:fldChar w:fldCharType="separate"/>
      </w:r>
      <w:r w:rsidR="004662B1" w:rsidRPr="004662B1">
        <w:rPr>
          <w:noProof/>
        </w:rPr>
        <w:t>(Burton &amp; Marek, 1998)</w:t>
      </w:r>
      <w:r w:rsidR="004662B1">
        <w:fldChar w:fldCharType="end"/>
      </w:r>
      <w:r w:rsidR="004662B1">
        <w:t>.</w:t>
      </w:r>
      <w:r w:rsidR="00590FC9">
        <w:t xml:space="preserve"> JDBC uses MySQL Connector/J</w:t>
      </w:r>
      <w:r w:rsidR="00AC35A3">
        <w:t xml:space="preserve"> </w:t>
      </w:r>
      <w:r w:rsidR="00590FC9">
        <w:t>as a driver to communicate with JAVA.</w:t>
      </w:r>
    </w:p>
    <w:p w14:paraId="586D2E20" w14:textId="42BAE3B9" w:rsidR="00455A49" w:rsidRDefault="00455A49" w:rsidP="00A81ADD">
      <w:pPr>
        <w:pStyle w:val="Heading3"/>
        <w:spacing w:after="120" w:line="360" w:lineRule="auto"/>
        <w:jc w:val="both"/>
      </w:pPr>
      <w:bookmarkStart w:id="63" w:name="_Toc529173534"/>
      <w:r>
        <w:t>User Interface implementation</w:t>
      </w:r>
      <w:bookmarkEnd w:id="63"/>
    </w:p>
    <w:p w14:paraId="16BF1357" w14:textId="625D2963" w:rsidR="00455A49" w:rsidRDefault="004D10C8" w:rsidP="00A81ADD">
      <w:pPr>
        <w:pStyle w:val="BodyText"/>
      </w:pPr>
      <w:r>
        <w:t xml:space="preserve">The interface is simple and have a minimalistic approach by only displaying the functional controls of the system. </w:t>
      </w:r>
      <w:r w:rsidR="00455A49">
        <w:t xml:space="preserve">Since </w:t>
      </w:r>
      <w:r w:rsidR="00455A49" w:rsidRPr="00455A49">
        <w:rPr>
          <w:b/>
        </w:rPr>
        <w:t>up</w:t>
      </w:r>
      <w:r w:rsidR="00455A49">
        <w:t xml:space="preserve"> is a desktop application it is not </w:t>
      </w:r>
      <w:proofErr w:type="spellStart"/>
      <w:r w:rsidR="00455A49">
        <w:t>JFrames</w:t>
      </w:r>
      <w:proofErr w:type="spellEnd"/>
      <w:r w:rsidR="00455A49">
        <w:t xml:space="preserve"> (JAVA Frames) do not use html so they are not CSS friendly in order to style them. </w:t>
      </w:r>
      <w:r w:rsidR="00587D3B">
        <w:t>So,</w:t>
      </w:r>
      <w:r w:rsidR="0016095B">
        <w:t xml:space="preserve"> in order to style </w:t>
      </w:r>
      <w:proofErr w:type="spellStart"/>
      <w:r w:rsidR="0016095B">
        <w:t>JFrames</w:t>
      </w:r>
      <w:proofErr w:type="spellEnd"/>
      <w:r w:rsidR="0016095B">
        <w:t xml:space="preserve"> default</w:t>
      </w:r>
      <w:r w:rsidR="00EE13A6">
        <w:t xml:space="preserve"> styling</w:t>
      </w:r>
      <w:r w:rsidR="0016095B">
        <w:t xml:space="preserve"> propert</w:t>
      </w:r>
      <w:r w:rsidR="00EE13A6">
        <w:t>ies were used.</w:t>
      </w:r>
    </w:p>
    <w:p w14:paraId="14D05050" w14:textId="2B9B41E6" w:rsidR="00587D3B" w:rsidRDefault="00587D3B" w:rsidP="00A81ADD">
      <w:pPr>
        <w:pStyle w:val="Heading3"/>
        <w:spacing w:after="120" w:line="360" w:lineRule="auto"/>
        <w:jc w:val="both"/>
      </w:pPr>
      <w:bookmarkStart w:id="64" w:name="_Toc529173535"/>
      <w:r>
        <w:lastRenderedPageBreak/>
        <w:t>Functional Specification</w:t>
      </w:r>
      <w:bookmarkEnd w:id="64"/>
    </w:p>
    <w:p w14:paraId="01D76B2D" w14:textId="77777777" w:rsidR="008F1A82" w:rsidRDefault="004D10C8" w:rsidP="00A81ADD">
      <w:pPr>
        <w:pStyle w:val="BodyText"/>
      </w:pPr>
      <w:r>
        <w:t xml:space="preserve">The </w:t>
      </w:r>
      <w:r w:rsidRPr="004D10C8">
        <w:rPr>
          <w:b/>
        </w:rPr>
        <w:t>up</w:t>
      </w:r>
      <w:r>
        <w:t xml:space="preserve"> application main function is to provide a unique identity to a USB Flash Drive. According to research currently there is not unique enough why to identify a USB Flash Drive based on the information</w:t>
      </w:r>
      <w:r w:rsidR="001B178D">
        <w:t>. There are couple identifies provided in the USB Flash Drive, one example is a device ID (a combination of a vendor ID</w:t>
      </w:r>
      <w:r w:rsidR="008F1A82">
        <w:t xml:space="preserve">, </w:t>
      </w:r>
      <w:r w:rsidR="001B178D">
        <w:t>product ID</w:t>
      </w:r>
      <w:r w:rsidR="008F1A82">
        <w:t xml:space="preserve"> and a revision code</w:t>
      </w:r>
      <w:r w:rsidR="001B178D">
        <w:t>)</w:t>
      </w:r>
      <w:r w:rsidR="008F1A82">
        <w:t>. Based on the information retrieved from the device descriptor, Windows builds a Device</w:t>
      </w:r>
    </w:p>
    <w:p w14:paraId="77D17BDF" w14:textId="4FA6148F" w:rsidR="006A32D3" w:rsidRDefault="008F1A82" w:rsidP="00A81ADD">
      <w:pPr>
        <w:pStyle w:val="BodyText"/>
      </w:pPr>
      <w:r>
        <w:t xml:space="preserve">Instance Identifier (device ID) of the format: </w:t>
      </w:r>
      <w:r>
        <w:rPr>
          <w:rFonts w:ascii="Arial" w:hAnsi="Arial" w:cs="Arial"/>
          <w:color w:val="505050"/>
          <w:szCs w:val="24"/>
        </w:rPr>
        <w:t>USB\</w:t>
      </w:r>
      <w:proofErr w:type="spellStart"/>
      <w:r>
        <w:rPr>
          <w:rFonts w:ascii="Arial" w:hAnsi="Arial" w:cs="Arial"/>
          <w:color w:val="505050"/>
          <w:szCs w:val="24"/>
        </w:rPr>
        <w:t>VID_</w:t>
      </w:r>
      <w:r>
        <w:rPr>
          <w:rFonts w:ascii="Arial" w:hAnsi="Arial" w:cs="Arial"/>
          <w:i/>
          <w:iCs/>
          <w:color w:val="505050"/>
          <w:szCs w:val="24"/>
          <w:lang w:bidi="he-IL"/>
        </w:rPr>
        <w:t>v</w:t>
      </w:r>
      <w:proofErr w:type="spellEnd"/>
      <w:r>
        <w:rPr>
          <w:rFonts w:ascii="Arial" w:hAnsi="Arial" w:cs="Arial"/>
          <w:i/>
          <w:iCs/>
          <w:color w:val="505050"/>
          <w:szCs w:val="24"/>
          <w:lang w:bidi="he-IL"/>
        </w:rPr>
        <w:t>(4)</w:t>
      </w:r>
      <w:r>
        <w:rPr>
          <w:rFonts w:ascii="Arial" w:hAnsi="Arial" w:cs="Arial"/>
          <w:color w:val="505050"/>
          <w:szCs w:val="24"/>
        </w:rPr>
        <w:t>&amp;</w:t>
      </w:r>
      <w:proofErr w:type="spellStart"/>
      <w:r>
        <w:rPr>
          <w:rFonts w:ascii="Arial" w:hAnsi="Arial" w:cs="Arial"/>
          <w:color w:val="505050"/>
          <w:szCs w:val="24"/>
        </w:rPr>
        <w:t>PID_</w:t>
      </w:r>
      <w:r>
        <w:rPr>
          <w:rFonts w:ascii="Arial" w:hAnsi="Arial" w:cs="Arial"/>
          <w:i/>
          <w:iCs/>
          <w:color w:val="505050"/>
          <w:szCs w:val="24"/>
          <w:lang w:bidi="he-IL"/>
        </w:rPr>
        <w:t>d</w:t>
      </w:r>
      <w:proofErr w:type="spellEnd"/>
      <w:r>
        <w:rPr>
          <w:rFonts w:ascii="Arial" w:hAnsi="Arial" w:cs="Arial"/>
          <w:i/>
          <w:iCs/>
          <w:color w:val="505050"/>
          <w:szCs w:val="24"/>
          <w:lang w:bidi="he-IL"/>
        </w:rPr>
        <w:t>(4)</w:t>
      </w:r>
      <w:r>
        <w:rPr>
          <w:rFonts w:ascii="Arial" w:hAnsi="Arial" w:cs="Arial"/>
          <w:color w:val="505050"/>
          <w:szCs w:val="24"/>
        </w:rPr>
        <w:t>&amp;</w:t>
      </w:r>
      <w:proofErr w:type="spellStart"/>
      <w:r>
        <w:rPr>
          <w:rFonts w:ascii="Arial" w:hAnsi="Arial" w:cs="Arial"/>
          <w:color w:val="505050"/>
          <w:szCs w:val="24"/>
        </w:rPr>
        <w:t>REV_</w:t>
      </w:r>
      <w:r>
        <w:rPr>
          <w:rFonts w:ascii="Arial" w:hAnsi="Arial" w:cs="Arial"/>
          <w:i/>
          <w:iCs/>
          <w:color w:val="505050"/>
          <w:szCs w:val="24"/>
          <w:lang w:bidi="he-IL"/>
        </w:rPr>
        <w:t>r</w:t>
      </w:r>
      <w:proofErr w:type="spellEnd"/>
      <w:r>
        <w:rPr>
          <w:rFonts w:ascii="Arial" w:hAnsi="Arial" w:cs="Arial"/>
          <w:i/>
          <w:iCs/>
          <w:color w:val="505050"/>
          <w:szCs w:val="24"/>
          <w:lang w:bidi="he-IL"/>
        </w:rPr>
        <w:t xml:space="preserve">(4) </w:t>
      </w:r>
      <w:r>
        <w:fldChar w:fldCharType="begin" w:fldLock="1"/>
      </w:r>
      <w:r>
        <w:instrText>ADDIN CSL_CITATION { "citationItems" : [ { "id" : "ITEM-1", "itemData" : { "author" : [ { "dropping-particle" : "", "family" : "Carvey", "given" : "Harlan", "non-dropping-particle" : "", "parse-names" : false, "suffix" : "" }, { "dropping-particle" : "", "family" : "Altheide", "given" : "Cory", "non-dropping-particle" : "", "parse-names" : false, "suffix" : "" } ], "id" : "ITEM-1", "issued" : { "date-parts" : [ [ "2018" ] ] }, "page" : "1-12", "title" : "Tracking USB storage : Analysis of windows artifacts generated by USB storage devices", "type" : "article-journal" }, "uris" : [ "http://www.mendeley.com/documents/?uuid=2ff6217e-6c0f-4b37-a003-75a9365dd730" ] } ], "mendeley" : { "formattedCitation" : "(Carvey &amp; Altheide, 2018)", "plainTextFormattedCitation" : "(Carvey &amp; Altheide, 2018)", "previouslyFormattedCitation" : "(Carvey &amp; Altheide, 2018)" }, "properties" : {  }, "schema" : "https://github.com/citation-style-language/schema/raw/master/csl-citation.json" }</w:instrText>
      </w:r>
      <w:r>
        <w:fldChar w:fldCharType="separate"/>
      </w:r>
      <w:r w:rsidRPr="008F1A82">
        <w:rPr>
          <w:noProof/>
        </w:rPr>
        <w:t>(Carvey &amp; Altheide, 2018)</w:t>
      </w:r>
      <w:r>
        <w:fldChar w:fldCharType="end"/>
      </w:r>
      <w:r>
        <w:t xml:space="preserve">. These identifiers are not unique enough to identify a USB Flash Drive, because a USB that is </w:t>
      </w:r>
      <w:r w:rsidR="002F51A6">
        <w:t xml:space="preserve">same product from the same vendor will have the same vendor ID and product ID. </w:t>
      </w:r>
      <w:r w:rsidR="00AD45F4">
        <w:t xml:space="preserve">Other identifies such as a Container ID and a Class GUID are assigned by an operating system to a USB Flash Drive to identify the USB Flash Drive drivers. </w:t>
      </w:r>
      <w:r w:rsidR="00EC304A">
        <w:t>However,</w:t>
      </w:r>
      <w:r w:rsidR="00AD45F4">
        <w:t xml:space="preserve"> the Container ID and the Class GUID cannot be relied on to uniquely identify a USB Flash Drive, as the same sequence m</w:t>
      </w:r>
      <w:r w:rsidR="00EC304A">
        <w:t>a</w:t>
      </w:r>
      <w:r w:rsidR="00AD45F4">
        <w:t>y be applied to another USB Flash Drive that needs to same drivers.</w:t>
      </w:r>
      <w:r w:rsidR="00E2242C">
        <w:t xml:space="preserve"> A temporally solution to this problem is to </w:t>
      </w:r>
      <w:r w:rsidR="006A32D3">
        <w:t>store</w:t>
      </w:r>
      <w:r w:rsidR="00E2242C">
        <w:t xml:space="preserve"> a </w:t>
      </w:r>
      <w:r w:rsidR="006A32D3">
        <w:t>hidden text file in a USB Flash Drive</w:t>
      </w:r>
      <w:r w:rsidR="00E2242C">
        <w:t xml:space="preserve"> and generate a unique key using a JAVA UUID</w:t>
      </w:r>
      <w:r w:rsidR="006A32D3">
        <w:t xml:space="preserve"> then store the unique UUID on the text file. A UUID is 128 bits long, and can guarantee uniqueness across space and time. UUIDs were originally used in the Apollo Network Computing System and later in the Open Software Foundation’s (OSF) Distributed Computing Environment (DCE), and then in Microsoft Windows platforms </w:t>
      </w:r>
      <w:r w:rsidR="006A32D3">
        <w:fldChar w:fldCharType="begin" w:fldLock="1"/>
      </w:r>
      <w:r w:rsidR="003A2C25">
        <w:instrText>ADDIN CSL_CITATION { "citationItems" : [ { "id" : "ITEM-1", "itemData" : { "author" : [ { "dropping-particle" : "", "family" : "Leach", "given" : "P", "non-dropping-particle" : "", "parse-names" : false, "suffix" : "" }, { "dropping-particle" : "", "family" : "Mealling", "given" : "M", "non-dropping-particle" : "", "parse-names" : false, "suffix" : "" }, { "dropping-particle" : "", "family" : "Salz", "given" : "R", "non-dropping-particle" : "", "parse-names" : false, "suffix" : "" } ], "container-title" : "A Universally Unique IDentifier (UUID) URN Namespace", "id" : "ITEM-1", "issued" : { "date-parts" : [ [ "2005" ] ] }, "page" : "1-32", "title" : "A Universally Unique IDentifier (UUID) URN Namespace", "type" : "article-journal" }, "uris" : [ "http://www.mendeley.com/documents/?uuid=25e0e28b-f6e8-4c70-a884-f738ed89bfc0" ] } ], "mendeley" : { "formattedCitation" : "(Leach, Mealling, &amp; Salz, 2005)", "plainTextFormattedCitation" : "(Leach, Mealling, &amp; Salz, 2005)", "previouslyFormattedCitation" : "(Leach, Mealling, &amp; Salz, 2005)" }, "properties" : {  }, "schema" : "https://github.com/citation-style-language/schema/raw/master/csl-citation.json" }</w:instrText>
      </w:r>
      <w:r w:rsidR="006A32D3">
        <w:fldChar w:fldCharType="separate"/>
      </w:r>
      <w:r w:rsidR="006A32D3" w:rsidRPr="006A32D3">
        <w:rPr>
          <w:noProof/>
        </w:rPr>
        <w:t>(Leach, Mealling, &amp; Salz, 2005)</w:t>
      </w:r>
      <w:r w:rsidR="006A32D3">
        <w:fldChar w:fldCharType="end"/>
      </w:r>
      <w:r w:rsidR="006A32D3">
        <w:t>.</w:t>
      </w:r>
    </w:p>
    <w:p w14:paraId="65262B60" w14:textId="6B9313E8" w:rsidR="006A32D3" w:rsidRDefault="006A32D3" w:rsidP="00A81ADD">
      <w:pPr>
        <w:pStyle w:val="Heading3"/>
        <w:spacing w:after="120" w:line="360" w:lineRule="auto"/>
        <w:jc w:val="both"/>
      </w:pPr>
      <w:bookmarkStart w:id="65" w:name="_Toc529173536"/>
      <w:r>
        <w:t>Extracts of complex code</w:t>
      </w:r>
      <w:bookmarkEnd w:id="65"/>
    </w:p>
    <w:p w14:paraId="046FA126" w14:textId="6B078224" w:rsidR="006A32D3" w:rsidRDefault="00015E63" w:rsidP="00A81ADD">
      <w:pPr>
        <w:pStyle w:val="BodyText"/>
      </w:pPr>
      <w:r>
        <w:t xml:space="preserve">On this section few screen shots of some of the complex codes that were used on </w:t>
      </w:r>
      <w:r w:rsidRPr="00015E63">
        <w:rPr>
          <w:b/>
        </w:rPr>
        <w:t>up</w:t>
      </w:r>
      <w:r>
        <w:t>. This is to demonstrate the achievements that were made and how they were made through the code snippets.</w:t>
      </w:r>
    </w:p>
    <w:p w14:paraId="1A189C70" w14:textId="38BB2D68" w:rsidR="00015E63" w:rsidRDefault="00DA4925" w:rsidP="00A81ADD">
      <w:pPr>
        <w:pStyle w:val="BodyText"/>
      </w:pPr>
      <w:r>
        <w:t>Figure 1</w:t>
      </w:r>
      <w:r w:rsidR="00EB548C">
        <w:t>3</w:t>
      </w:r>
      <w:r>
        <w:t xml:space="preserve"> is a code used to identify a newly inserted drive, e.g. when a USB Flash Drive is plugged in the program will recognise its drive and use its letter along the program.</w:t>
      </w:r>
    </w:p>
    <w:p w14:paraId="06FF95B6" w14:textId="77777777" w:rsidR="00DA4925" w:rsidRDefault="00DA4925" w:rsidP="00A81ADD">
      <w:pPr>
        <w:pStyle w:val="BodyText"/>
        <w:keepNext/>
      </w:pPr>
      <w:r>
        <w:rPr>
          <w:noProof/>
        </w:rPr>
        <w:lastRenderedPageBreak/>
        <w:drawing>
          <wp:inline distT="0" distB="0" distL="0" distR="0" wp14:anchorId="43B7F436" wp14:editId="38BBC8BF">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 Driv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66EE2A12" w14:textId="7C78BC1A" w:rsidR="00DA4925" w:rsidRDefault="00DA4925"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13</w:t>
      </w:r>
      <w:r w:rsidR="00816C5D">
        <w:rPr>
          <w:noProof/>
        </w:rPr>
        <w:fldChar w:fldCharType="end"/>
      </w:r>
    </w:p>
    <w:p w14:paraId="4E57AC6C" w14:textId="7606266F" w:rsidR="00B40D2B" w:rsidRDefault="00DA4925" w:rsidP="00A81ADD">
      <w:pPr>
        <w:spacing w:line="360" w:lineRule="auto"/>
        <w:jc w:val="both"/>
      </w:pPr>
      <w:r>
        <w:t xml:space="preserve">Figure </w:t>
      </w:r>
      <w:r w:rsidR="003925D1">
        <w:t>14</w:t>
      </w:r>
      <w:r>
        <w:t xml:space="preserve"> is a code used to retrieve some of the computer </w:t>
      </w:r>
      <w:r w:rsidR="00B40D2B">
        <w:t xml:space="preserve">properties like a computer host name, computer </w:t>
      </w:r>
      <w:proofErr w:type="spellStart"/>
      <w:r w:rsidR="00B40D2B">
        <w:t>ip</w:t>
      </w:r>
      <w:proofErr w:type="spellEnd"/>
      <w:r w:rsidR="00B40D2B">
        <w:t xml:space="preserve"> address and the logged in user.</w:t>
      </w:r>
    </w:p>
    <w:p w14:paraId="56F529A7" w14:textId="77777777" w:rsidR="00B40D2B" w:rsidRDefault="00B40D2B" w:rsidP="00A81ADD">
      <w:pPr>
        <w:keepNext/>
        <w:spacing w:line="360" w:lineRule="auto"/>
        <w:jc w:val="both"/>
      </w:pPr>
      <w:r>
        <w:rPr>
          <w:noProof/>
        </w:rPr>
        <w:drawing>
          <wp:inline distT="0" distB="0" distL="0" distR="0" wp14:anchorId="07F40828" wp14:editId="08130661">
            <wp:extent cx="5731510" cy="2905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ComputerPropertie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0910B8E1" w14:textId="395BD2CB" w:rsidR="00B40D2B" w:rsidRDefault="00B40D2B"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14</w:t>
      </w:r>
      <w:r w:rsidR="00816C5D">
        <w:rPr>
          <w:noProof/>
        </w:rPr>
        <w:fldChar w:fldCharType="end"/>
      </w:r>
    </w:p>
    <w:p w14:paraId="3F0B6F8A" w14:textId="76CC2D8A" w:rsidR="00B40D2B" w:rsidRDefault="005B0E5D" w:rsidP="00A81ADD">
      <w:pPr>
        <w:spacing w:line="360" w:lineRule="auto"/>
        <w:jc w:val="both"/>
      </w:pPr>
      <w:r>
        <w:t xml:space="preserve">Figure </w:t>
      </w:r>
      <w:r w:rsidR="004136DC">
        <w:t>15</w:t>
      </w:r>
      <w:r>
        <w:t xml:space="preserve"> is a code used to store a text file (USBID.txt) that contains a unique UUID to the USB Flash Drive. After that a </w:t>
      </w:r>
      <w:proofErr w:type="spellStart"/>
      <w:proofErr w:type="gramStart"/>
      <w:r>
        <w:t>Runtime.getRuntime.exec</w:t>
      </w:r>
      <w:proofErr w:type="spellEnd"/>
      <w:proofErr w:type="gramEnd"/>
      <w:r>
        <w:t>() command is used to super hide the text file on the USB Flash Drive</w:t>
      </w:r>
      <w:r w:rsidR="00275E35">
        <w:t xml:space="preserve"> using a Windows BATCH command (</w:t>
      </w:r>
      <w:proofErr w:type="spellStart"/>
      <w:r w:rsidR="00275E35">
        <w:t>attrib</w:t>
      </w:r>
      <w:proofErr w:type="spellEnd"/>
      <w:r w:rsidR="00275E35">
        <w:t xml:space="preserve"> +s +h “path”)</w:t>
      </w:r>
      <w:r>
        <w:t>.</w:t>
      </w:r>
    </w:p>
    <w:p w14:paraId="4DDBBA91" w14:textId="77777777" w:rsidR="005B0E5D" w:rsidRDefault="005B0E5D" w:rsidP="00A81ADD">
      <w:pPr>
        <w:keepNext/>
        <w:spacing w:line="360" w:lineRule="auto"/>
        <w:jc w:val="both"/>
      </w:pPr>
      <w:r>
        <w:rPr>
          <w:noProof/>
        </w:rPr>
        <w:lastRenderedPageBreak/>
        <w:drawing>
          <wp:inline distT="0" distB="0" distL="0" distR="0" wp14:anchorId="5D1F7D54" wp14:editId="53E6D817">
            <wp:extent cx="5731510" cy="2644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deTX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6108BF2D" w14:textId="69C45F8E" w:rsidR="005B0E5D" w:rsidRDefault="005B0E5D"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15</w:t>
      </w:r>
      <w:r w:rsidR="00816C5D">
        <w:rPr>
          <w:noProof/>
        </w:rPr>
        <w:fldChar w:fldCharType="end"/>
      </w:r>
    </w:p>
    <w:p w14:paraId="6B060E43" w14:textId="6E5D5C89" w:rsidR="00AB04B6" w:rsidRDefault="00AB04B6" w:rsidP="00A81ADD">
      <w:pPr>
        <w:spacing w:line="360" w:lineRule="auto"/>
        <w:jc w:val="both"/>
      </w:pPr>
      <w:r>
        <w:t xml:space="preserve">Figure </w:t>
      </w:r>
      <w:r w:rsidR="004136DC">
        <w:t>16</w:t>
      </w:r>
      <w:r>
        <w:t xml:space="preserve"> is a code used to encrypt and decrypt a file using AES encryption algorithm.</w:t>
      </w:r>
    </w:p>
    <w:p w14:paraId="2B7F239D" w14:textId="77777777" w:rsidR="00AB04B6" w:rsidRDefault="00AB04B6" w:rsidP="00A81ADD">
      <w:pPr>
        <w:keepNext/>
        <w:spacing w:line="360" w:lineRule="auto"/>
        <w:jc w:val="both"/>
      </w:pPr>
      <w:r>
        <w:rPr>
          <w:noProof/>
        </w:rPr>
        <w:drawing>
          <wp:inline distT="0" distB="0" distL="0" distR="0" wp14:anchorId="1C876F9C" wp14:editId="77909567">
            <wp:extent cx="5731510" cy="35407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eEncryp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1C582C18" w14:textId="1C386BC8" w:rsidR="00AB04B6" w:rsidRDefault="00AB04B6"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16</w:t>
      </w:r>
      <w:r w:rsidR="00816C5D">
        <w:rPr>
          <w:noProof/>
        </w:rPr>
        <w:fldChar w:fldCharType="end"/>
      </w:r>
    </w:p>
    <w:p w14:paraId="5E594441" w14:textId="6ED65CC4" w:rsidR="00595144" w:rsidRDefault="00595144" w:rsidP="00A81ADD">
      <w:pPr>
        <w:pStyle w:val="Heading3"/>
        <w:spacing w:line="360" w:lineRule="auto"/>
        <w:jc w:val="both"/>
      </w:pPr>
      <w:bookmarkStart w:id="66" w:name="_Toc529173537"/>
      <w:r>
        <w:t>Reference source of code</w:t>
      </w:r>
      <w:bookmarkEnd w:id="66"/>
    </w:p>
    <w:p w14:paraId="30B1CA82" w14:textId="352D2544" w:rsidR="00595144" w:rsidRDefault="00A230F0" w:rsidP="00A81ADD">
      <w:pPr>
        <w:pStyle w:val="BodyText"/>
      </w:pPr>
      <w:r>
        <w:t xml:space="preserve">A code for identifying a newly inserted drive is retrieve from </w:t>
      </w:r>
      <w:proofErr w:type="spellStart"/>
      <w:r>
        <w:t>stackoverflow</w:t>
      </w:r>
      <w:proofErr w:type="spellEnd"/>
      <w:r w:rsidR="001A1A67">
        <w:t xml:space="preserve"> web site</w:t>
      </w:r>
    </w:p>
    <w:p w14:paraId="049A3737" w14:textId="00DD4173" w:rsidR="00A230F0" w:rsidRDefault="00A230F0" w:rsidP="00A81ADD">
      <w:pPr>
        <w:pStyle w:val="BodyText"/>
      </w:pPr>
      <w:r>
        <w:t xml:space="preserve">Link: </w:t>
      </w:r>
      <w:hyperlink r:id="rId31" w:history="1">
        <w:r w:rsidRPr="000C4BAD">
          <w:rPr>
            <w:rStyle w:val="Hyperlink"/>
          </w:rPr>
          <w:t>https://stackoverflow.com/questions/44033740/variable-declaration-from-one-class-to-another</w:t>
        </w:r>
      </w:hyperlink>
    </w:p>
    <w:p w14:paraId="432499E4" w14:textId="055493B0" w:rsidR="00A230F0" w:rsidRDefault="00A230F0" w:rsidP="00A81ADD">
      <w:pPr>
        <w:pStyle w:val="BodyText"/>
      </w:pPr>
      <w:r>
        <w:lastRenderedPageBreak/>
        <w:t>A code for retrieving some of the computer’s properties is retrieved for the oracle web site</w:t>
      </w:r>
    </w:p>
    <w:p w14:paraId="18B27060" w14:textId="69A4A7E2" w:rsidR="00A230F0" w:rsidRDefault="00A230F0" w:rsidP="00A81ADD">
      <w:pPr>
        <w:pStyle w:val="BodyText"/>
      </w:pPr>
      <w:r>
        <w:t xml:space="preserve">Link: </w:t>
      </w:r>
      <w:hyperlink r:id="rId32" w:history="1">
        <w:r w:rsidRPr="000C4BAD">
          <w:rPr>
            <w:rStyle w:val="Hyperlink"/>
          </w:rPr>
          <w:t>https://docs.oracle.com/javase/7/docs/api/java/net/InetAddress.html</w:t>
        </w:r>
      </w:hyperlink>
    </w:p>
    <w:p w14:paraId="666FB228" w14:textId="42649CD7" w:rsidR="00A230F0" w:rsidRDefault="00A230F0" w:rsidP="00A81ADD">
      <w:pPr>
        <w:pStyle w:val="BodyText"/>
      </w:pPr>
      <w:r>
        <w:t xml:space="preserve">A code to get the Windows username is retrieved from </w:t>
      </w:r>
      <w:proofErr w:type="spellStart"/>
      <w:r>
        <w:t>stackoverflow</w:t>
      </w:r>
      <w:proofErr w:type="spellEnd"/>
      <w:r w:rsidR="001A1A67">
        <w:t xml:space="preserve"> web site</w:t>
      </w:r>
    </w:p>
    <w:p w14:paraId="396DBEEC" w14:textId="6292A88C" w:rsidR="00A230F0" w:rsidRDefault="00A230F0" w:rsidP="00A81ADD">
      <w:pPr>
        <w:pStyle w:val="BodyText"/>
      </w:pPr>
      <w:r>
        <w:t xml:space="preserve">Link: </w:t>
      </w:r>
      <w:hyperlink r:id="rId33" w:history="1">
        <w:r w:rsidRPr="000C4BAD">
          <w:rPr>
            <w:rStyle w:val="Hyperlink"/>
          </w:rPr>
          <w:t>https://stackoverflow.com/questions/19990038/how-to-get-windows-username-in-java</w:t>
        </w:r>
      </w:hyperlink>
    </w:p>
    <w:p w14:paraId="609C4D8B" w14:textId="2F4EF69F" w:rsidR="00A230F0" w:rsidRDefault="00A230F0" w:rsidP="00A81ADD">
      <w:pPr>
        <w:pStyle w:val="BodyText"/>
      </w:pPr>
      <w:r>
        <w:t xml:space="preserve">A code to run </w:t>
      </w:r>
      <w:r w:rsidR="001A1A67">
        <w:t>Windows</w:t>
      </w:r>
      <w:r>
        <w:t xml:space="preserve"> </w:t>
      </w:r>
      <w:r w:rsidR="001A1A67">
        <w:t>BATCH commands via JAVA is retrieved from tutorial point web site</w:t>
      </w:r>
    </w:p>
    <w:p w14:paraId="28AE58DB" w14:textId="4E7F9DAB" w:rsidR="00A230F0" w:rsidRDefault="001A1A67" w:rsidP="00A81ADD">
      <w:pPr>
        <w:pStyle w:val="BodyText"/>
      </w:pPr>
      <w:r>
        <w:t xml:space="preserve">Link: </w:t>
      </w:r>
      <w:hyperlink r:id="rId34" w:history="1">
        <w:r w:rsidRPr="000C4BAD">
          <w:rPr>
            <w:rStyle w:val="Hyperlink"/>
          </w:rPr>
          <w:t>https://www.tutorialspoint.com/java/lang/runtime_exec.htm</w:t>
        </w:r>
      </w:hyperlink>
    </w:p>
    <w:p w14:paraId="38AA903C" w14:textId="508AB070" w:rsidR="001A1A67" w:rsidRDefault="001A1A67" w:rsidP="00A81ADD">
      <w:pPr>
        <w:pStyle w:val="BodyText"/>
      </w:pPr>
      <w:r>
        <w:t xml:space="preserve">A code to Encrypt and Decrypt Files and Folders is retrieved from the </w:t>
      </w:r>
      <w:r w:rsidRPr="001A1A67">
        <w:t>oodles</w:t>
      </w:r>
      <w:r>
        <w:t xml:space="preserve"> </w:t>
      </w:r>
      <w:r w:rsidRPr="001A1A67">
        <w:t>technologies</w:t>
      </w:r>
      <w:r>
        <w:t xml:space="preserve"> web site</w:t>
      </w:r>
    </w:p>
    <w:p w14:paraId="691F9BC3" w14:textId="3F2824A6" w:rsidR="001A1A67" w:rsidRDefault="001A1A67" w:rsidP="00A81ADD">
      <w:pPr>
        <w:pStyle w:val="BodyText"/>
      </w:pPr>
      <w:r>
        <w:t xml:space="preserve">Link: </w:t>
      </w:r>
      <w:hyperlink r:id="rId35" w:history="1">
        <w:r w:rsidRPr="000C4BAD">
          <w:rPr>
            <w:rStyle w:val="Hyperlink"/>
          </w:rPr>
          <w:t>https://www.oodlestechnologies.com/blogs/Encrypt-And-Decrypt-A-File-In-Java</w:t>
        </w:r>
      </w:hyperlink>
    </w:p>
    <w:p w14:paraId="27026545" w14:textId="725A7907" w:rsidR="001A1A67" w:rsidRDefault="001A1A67" w:rsidP="00A81ADD">
      <w:pPr>
        <w:pStyle w:val="BodyText"/>
      </w:pPr>
      <w:r>
        <w:t xml:space="preserve">A code to copy files using a Windows BATCH command is retrieved from </w:t>
      </w:r>
      <w:proofErr w:type="spellStart"/>
      <w:r>
        <w:t>stackoverflow</w:t>
      </w:r>
      <w:proofErr w:type="spellEnd"/>
      <w:r>
        <w:t xml:space="preserve"> web site</w:t>
      </w:r>
    </w:p>
    <w:p w14:paraId="13E1FE3A" w14:textId="151E86D6" w:rsidR="001A1A67" w:rsidRDefault="001A1A67" w:rsidP="00A81ADD">
      <w:pPr>
        <w:pStyle w:val="BodyText"/>
      </w:pPr>
      <w:r>
        <w:t xml:space="preserve">Link: </w:t>
      </w:r>
      <w:hyperlink r:id="rId36" w:history="1">
        <w:r w:rsidRPr="000C4BAD">
          <w:rPr>
            <w:rStyle w:val="Hyperlink"/>
          </w:rPr>
          <w:t>https://stackoverflow.com/questions/5587643/runtime-getruntime-exec-problem-with-copying-files</w:t>
        </w:r>
      </w:hyperlink>
    </w:p>
    <w:p w14:paraId="2AB84E60" w14:textId="44CD1BDF" w:rsidR="001A1A67" w:rsidRDefault="00DE18F5" w:rsidP="00A81ADD">
      <w:pPr>
        <w:pStyle w:val="Heading2"/>
        <w:jc w:val="both"/>
      </w:pPr>
      <w:bookmarkStart w:id="67" w:name="_Toc529173538"/>
      <w:r>
        <w:t>Conclusion</w:t>
      </w:r>
      <w:bookmarkEnd w:id="67"/>
    </w:p>
    <w:p w14:paraId="0BB3179A" w14:textId="1A03C28E" w:rsidR="00DE18F5" w:rsidRDefault="00DE18F5" w:rsidP="00A81ADD">
      <w:pPr>
        <w:pStyle w:val="BodyText"/>
      </w:pPr>
      <w:r>
        <w:t xml:space="preserve">This document is meant to provide an overview of the technologies that were used to develop the </w:t>
      </w:r>
      <w:r w:rsidRPr="00DE18F5">
        <w:rPr>
          <w:b/>
        </w:rPr>
        <w:t>up</w:t>
      </w:r>
      <w:r>
        <w:t xml:space="preserve"> application. There should be an understanding of why these technologies were used and where were they used. Some of these technologies have their advantages and disadvantages, but they achieved their purpose in the development of the </w:t>
      </w:r>
      <w:r w:rsidRPr="00DE18F5">
        <w:rPr>
          <w:b/>
        </w:rPr>
        <w:t>up</w:t>
      </w:r>
      <w:r>
        <w:t xml:space="preserve"> application.</w:t>
      </w:r>
    </w:p>
    <w:p w14:paraId="1D4B78A9" w14:textId="61F2F8FF" w:rsidR="004E43E0" w:rsidRDefault="004E43E0" w:rsidP="00A81ADD">
      <w:pPr>
        <w:pStyle w:val="Heading1"/>
        <w:jc w:val="both"/>
      </w:pPr>
      <w:bookmarkStart w:id="68" w:name="_Toc529173539"/>
      <w:r>
        <w:t>Chapter 5: Test Plan and Test Results</w:t>
      </w:r>
      <w:bookmarkEnd w:id="68"/>
    </w:p>
    <w:p w14:paraId="41474746" w14:textId="33748193" w:rsidR="004E43E0" w:rsidRDefault="004E43E0" w:rsidP="00A81ADD">
      <w:pPr>
        <w:pStyle w:val="Heading2"/>
        <w:jc w:val="both"/>
      </w:pPr>
      <w:bookmarkStart w:id="69" w:name="_Toc529173540"/>
      <w:r>
        <w:t>Introduction</w:t>
      </w:r>
      <w:bookmarkEnd w:id="69"/>
    </w:p>
    <w:p w14:paraId="179BC1FE" w14:textId="463B6EF8" w:rsidR="004E43E0" w:rsidRDefault="004E43E0" w:rsidP="00A81ADD">
      <w:pPr>
        <w:pStyle w:val="BodyText"/>
      </w:pPr>
      <w:r>
        <w:t xml:space="preserve">The purpose </w:t>
      </w:r>
      <w:r w:rsidR="004A6A9E">
        <w:t xml:space="preserve">of this chapter is to provide </w:t>
      </w:r>
      <w:r w:rsidR="004F115B">
        <w:t xml:space="preserve">test cases of the </w:t>
      </w:r>
      <w:r w:rsidR="004F115B" w:rsidRPr="004F115B">
        <w:rPr>
          <w:b/>
        </w:rPr>
        <w:t>up</w:t>
      </w:r>
      <w:r w:rsidR="004F115B">
        <w:t xml:space="preserve"> application. The chapter will describe the tests that were carried on and the results from the tests. These tests will be carried as a software would test the code, as a black box tester (normal user would test the functionality of the application without touching the code, but using the controls). And also provide a satisfaction of a user on using the application.</w:t>
      </w:r>
    </w:p>
    <w:p w14:paraId="711CFA9B" w14:textId="3C071619" w:rsidR="004F115B" w:rsidRDefault="004F115B" w:rsidP="00A81ADD">
      <w:pPr>
        <w:pStyle w:val="Heading2"/>
        <w:jc w:val="both"/>
      </w:pPr>
      <w:bookmarkStart w:id="70" w:name="_Toc529173541"/>
      <w:r>
        <w:lastRenderedPageBreak/>
        <w:t>Testing</w:t>
      </w:r>
      <w:bookmarkEnd w:id="70"/>
    </w:p>
    <w:p w14:paraId="76E78AB4" w14:textId="51D82930" w:rsidR="004F115B" w:rsidRDefault="004F115B" w:rsidP="00A81ADD">
      <w:pPr>
        <w:pStyle w:val="Heading3"/>
        <w:spacing w:line="360" w:lineRule="auto"/>
        <w:jc w:val="both"/>
      </w:pPr>
      <w:bookmarkStart w:id="71" w:name="_Toc529173542"/>
      <w:r>
        <w:t>Test Cases</w:t>
      </w:r>
      <w:bookmarkEnd w:id="71"/>
    </w:p>
    <w:p w14:paraId="6CB10328" w14:textId="0DFA5610" w:rsidR="00D07F45" w:rsidRPr="00D07F45" w:rsidRDefault="00D07F45" w:rsidP="00A81ADD">
      <w:pPr>
        <w:spacing w:line="360" w:lineRule="auto"/>
        <w:jc w:val="both"/>
      </w:pPr>
      <w:r>
        <w:t>Test cases are a black box tests that are carried by the developer and a user. The user will enter input into the controls of the system and compare the expected results against the actual results.</w:t>
      </w:r>
      <w:r w:rsidR="009A0C87">
        <w:t xml:space="preserve"> Table </w:t>
      </w:r>
      <w:r w:rsidR="00A703D1">
        <w:t>4</w:t>
      </w:r>
      <w:r w:rsidR="009A0C87">
        <w:t xml:space="preserve"> is the first test case that was carried out.</w:t>
      </w:r>
    </w:p>
    <w:p w14:paraId="474956AB" w14:textId="6B771F1B" w:rsidR="00F44B02" w:rsidRDefault="009A0C87" w:rsidP="00F44B02">
      <w:pPr>
        <w:pStyle w:val="Caption"/>
        <w:keepNext/>
        <w:spacing w:line="360" w:lineRule="auto"/>
        <w:jc w:val="both"/>
      </w:pPr>
      <w:r>
        <w:t xml:space="preserve">Table </w:t>
      </w:r>
      <w:fldSimple w:instr=" SEQ Table \* ARABIC ">
        <w:r w:rsidR="000D2865">
          <w:rPr>
            <w:noProof/>
          </w:rPr>
          <w:t>4</w:t>
        </w:r>
      </w:fldSimple>
    </w:p>
    <w:tbl>
      <w:tblPr>
        <w:tblW w:w="5000" w:type="pct"/>
        <w:tblLayout w:type="fixed"/>
        <w:tblCellMar>
          <w:left w:w="0" w:type="dxa"/>
          <w:right w:w="0" w:type="dxa"/>
        </w:tblCellMar>
        <w:tblLook w:val="0600" w:firstRow="0" w:lastRow="0" w:firstColumn="0" w:lastColumn="0" w:noHBand="1" w:noVBand="1"/>
      </w:tblPr>
      <w:tblGrid>
        <w:gridCol w:w="1669"/>
        <w:gridCol w:w="2432"/>
        <w:gridCol w:w="1218"/>
        <w:gridCol w:w="1617"/>
        <w:gridCol w:w="2070"/>
      </w:tblGrid>
      <w:tr w:rsidR="00016D15" w:rsidRPr="00DC48D1" w14:paraId="483E6034" w14:textId="77777777" w:rsidTr="009A0C87">
        <w:trPr>
          <w:trHeight w:val="627"/>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C5D6A09" w14:textId="77777777" w:rsidR="00016D15" w:rsidRPr="00DC48D1" w:rsidRDefault="00016D15" w:rsidP="00A81ADD">
            <w:pPr>
              <w:spacing w:line="360" w:lineRule="auto"/>
              <w:jc w:val="both"/>
            </w:pPr>
            <w:r w:rsidRPr="00DC48D1">
              <w:rPr>
                <w:b/>
                <w:bCs/>
              </w:rPr>
              <w:t xml:space="preserve">PROJECT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6B992B7" w14:textId="55A1FA04" w:rsidR="00016D15" w:rsidRPr="00DC48D1" w:rsidRDefault="003B31E4" w:rsidP="00A81ADD">
            <w:pPr>
              <w:spacing w:line="360" w:lineRule="auto"/>
              <w:jc w:val="both"/>
            </w:pPr>
            <w:r w:rsidRPr="00016D15">
              <w:rPr>
                <w:b/>
              </w:rPr>
              <w:t>U</w:t>
            </w:r>
            <w:r w:rsidR="00016D15" w:rsidRPr="00016D15">
              <w:rPr>
                <w:b/>
              </w:rPr>
              <w:t>p</w:t>
            </w:r>
          </w:p>
        </w:tc>
      </w:tr>
      <w:tr w:rsidR="00016D15" w:rsidRPr="00DC48D1" w14:paraId="6714C873" w14:textId="77777777" w:rsidTr="009A0C87">
        <w:trPr>
          <w:trHeight w:val="46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BFD901F" w14:textId="77777777" w:rsidR="00016D15" w:rsidRPr="00DC48D1" w:rsidRDefault="00016D15" w:rsidP="00A81ADD">
            <w:pPr>
              <w:spacing w:line="360" w:lineRule="auto"/>
              <w:jc w:val="both"/>
            </w:pPr>
            <w:r w:rsidRPr="00DC48D1">
              <w:rPr>
                <w:b/>
                <w:bCs/>
              </w:rPr>
              <w:t xml:space="preserve">PREPARED BY </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98EB7F2" w14:textId="06D26DE8" w:rsidR="00016D15" w:rsidRPr="00DC48D1" w:rsidRDefault="00016D15" w:rsidP="00A81ADD">
            <w:pPr>
              <w:spacing w:line="360" w:lineRule="auto"/>
              <w:jc w:val="both"/>
            </w:pPr>
            <w:r>
              <w:t xml:space="preserve">Nkosinathi </w:t>
            </w:r>
            <w:proofErr w:type="spellStart"/>
            <w:r>
              <w:t>Madalane</w:t>
            </w:r>
            <w:proofErr w:type="spellEnd"/>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333B215" w14:textId="77777777" w:rsidR="00016D15" w:rsidRPr="00DC48D1" w:rsidRDefault="00016D15" w:rsidP="00A81ADD">
            <w:pPr>
              <w:spacing w:line="360" w:lineRule="auto"/>
              <w:jc w:val="both"/>
            </w:pPr>
            <w:r w:rsidRPr="00DC48D1">
              <w:rPr>
                <w:b/>
                <w:bCs/>
              </w:rPr>
              <w:t xml:space="preserve">DATE CREATED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1438A13" w14:textId="61F4B1C9" w:rsidR="00016D15" w:rsidRPr="006D330D" w:rsidRDefault="00016D15" w:rsidP="00A81ADD">
            <w:pPr>
              <w:spacing w:line="360" w:lineRule="auto"/>
              <w:jc w:val="both"/>
              <w:rPr>
                <w:sz w:val="18"/>
                <w:szCs w:val="18"/>
              </w:rPr>
            </w:pPr>
            <w:r>
              <w:rPr>
                <w:sz w:val="18"/>
                <w:szCs w:val="18"/>
              </w:rPr>
              <w:t>21/09/2018</w:t>
            </w:r>
          </w:p>
        </w:tc>
      </w:tr>
      <w:tr w:rsidR="00016D15" w:rsidRPr="00DC48D1" w14:paraId="4380720F" w14:textId="77777777" w:rsidTr="009A0C87">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35AE3E8" w14:textId="77777777" w:rsidR="00016D15" w:rsidRPr="00DC48D1" w:rsidRDefault="00016D15" w:rsidP="00A81ADD">
            <w:pPr>
              <w:spacing w:line="360" w:lineRule="auto"/>
              <w:jc w:val="both"/>
            </w:pPr>
            <w:r w:rsidRPr="00DC48D1">
              <w:rPr>
                <w:b/>
                <w:bCs/>
              </w:rPr>
              <w:t xml:space="preserve">FUNCTIONAL SPECIFICATION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0E605FB" w14:textId="369772D0" w:rsidR="00016D15" w:rsidRPr="00DC48D1" w:rsidRDefault="00016D15" w:rsidP="00A81ADD">
            <w:pPr>
              <w:spacing w:line="360" w:lineRule="auto"/>
              <w:jc w:val="both"/>
            </w:pPr>
            <w:r w:rsidRPr="00DC48D1">
              <w:t>Register</w:t>
            </w:r>
            <w:r w:rsidR="00E35B02">
              <w:t xml:space="preserve"> Student</w:t>
            </w:r>
          </w:p>
        </w:tc>
      </w:tr>
      <w:tr w:rsidR="00016D15" w:rsidRPr="00DC48D1" w14:paraId="73417B9A" w14:textId="77777777" w:rsidTr="009A0C87">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1A4774D" w14:textId="77777777" w:rsidR="00016D15" w:rsidRPr="00DC48D1" w:rsidRDefault="00016D15" w:rsidP="00A81ADD">
            <w:pPr>
              <w:spacing w:line="360" w:lineRule="auto"/>
              <w:jc w:val="both"/>
            </w:pPr>
            <w:r w:rsidRPr="00DC48D1">
              <w:rPr>
                <w:b/>
                <w:bCs/>
              </w:rPr>
              <w:t>TEST OBJECTIVE</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F211578" w14:textId="6B1C7000" w:rsidR="00016D15" w:rsidRPr="00DC48D1" w:rsidRDefault="00016D15" w:rsidP="00A81ADD">
            <w:pPr>
              <w:spacing w:line="360" w:lineRule="auto"/>
              <w:jc w:val="both"/>
            </w:pPr>
            <w:r w:rsidRPr="00DC48D1">
              <w:t>T</w:t>
            </w:r>
            <w:r w:rsidR="00BC7265">
              <w:t>o test if the system validates the student details correctly.</w:t>
            </w:r>
          </w:p>
        </w:tc>
      </w:tr>
      <w:tr w:rsidR="00016D15" w:rsidRPr="00DC48D1" w14:paraId="593E7696" w14:textId="77777777" w:rsidTr="009A0C87">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22FA913" w14:textId="77777777" w:rsidR="00016D15" w:rsidRPr="00DC48D1" w:rsidRDefault="00016D15" w:rsidP="00A81ADD">
            <w:pPr>
              <w:spacing w:line="360" w:lineRule="auto"/>
              <w:jc w:val="both"/>
            </w:pPr>
            <w:r w:rsidRPr="00DC48D1">
              <w:rPr>
                <w:b/>
                <w:bCs/>
              </w:rPr>
              <w:t>USE CASE ID</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976078E" w14:textId="00FB70EA" w:rsidR="00016D15" w:rsidRPr="00DC48D1" w:rsidRDefault="00016D15" w:rsidP="00A81ADD">
            <w:pPr>
              <w:spacing w:line="360" w:lineRule="auto"/>
              <w:jc w:val="both"/>
            </w:pPr>
            <w:r w:rsidRPr="00DC48D1">
              <w:t>UC0</w:t>
            </w:r>
            <w:r w:rsidR="00BC7265">
              <w:t>3</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00CC1A1" w14:textId="77777777" w:rsidR="00016D15" w:rsidRPr="00DC48D1" w:rsidRDefault="00016D15" w:rsidP="00A81ADD">
            <w:pPr>
              <w:spacing w:line="360" w:lineRule="auto"/>
              <w:jc w:val="both"/>
            </w:pPr>
            <w:r w:rsidRPr="00DC48D1">
              <w:rPr>
                <w:b/>
                <w:bCs/>
              </w:rPr>
              <w:t>TEST CASE ID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46D1EAC" w14:textId="0BE2E61D" w:rsidR="00016D15" w:rsidRPr="00DC48D1" w:rsidRDefault="00016D15" w:rsidP="00A81ADD">
            <w:pPr>
              <w:spacing w:line="360" w:lineRule="auto"/>
              <w:jc w:val="both"/>
            </w:pPr>
            <w:r w:rsidRPr="00DC48D1">
              <w:t>TC0</w:t>
            </w:r>
            <w:r w:rsidR="005D61C4">
              <w:t>1</w:t>
            </w:r>
          </w:p>
        </w:tc>
      </w:tr>
      <w:tr w:rsidR="00016D15" w:rsidRPr="00DC48D1" w14:paraId="705AB21E" w14:textId="77777777" w:rsidTr="009A0C87">
        <w:trPr>
          <w:trHeight w:val="50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C584AFB" w14:textId="77777777" w:rsidR="00016D15" w:rsidRPr="00DC48D1" w:rsidRDefault="00016D15" w:rsidP="00A81ADD">
            <w:pPr>
              <w:spacing w:line="360" w:lineRule="auto"/>
              <w:jc w:val="both"/>
            </w:pPr>
            <w:r w:rsidRPr="00DC48D1">
              <w:rPr>
                <w:b/>
                <w:bCs/>
              </w:rPr>
              <w:t>TEST DATA (INPUT)</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325E8A4" w14:textId="201FC761" w:rsidR="00016D15" w:rsidRPr="00DC48D1" w:rsidRDefault="00BC7265" w:rsidP="00A81ADD">
            <w:pPr>
              <w:spacing w:line="360" w:lineRule="auto"/>
              <w:jc w:val="both"/>
            </w:pPr>
            <w:r>
              <w:t>Enter student details</w:t>
            </w:r>
          </w:p>
        </w:tc>
      </w:tr>
      <w:tr w:rsidR="00016D15" w:rsidRPr="00DC48D1" w14:paraId="45CFD002" w14:textId="77777777" w:rsidTr="009A0C87">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270213B" w14:textId="77777777" w:rsidR="00016D15" w:rsidRPr="00DC48D1" w:rsidRDefault="00016D15" w:rsidP="00A81ADD">
            <w:pPr>
              <w:spacing w:line="360" w:lineRule="auto"/>
              <w:jc w:val="both"/>
            </w:pPr>
            <w:r w:rsidRPr="00DC48D1">
              <w:rPr>
                <w:b/>
                <w:bCs/>
                <w:u w:val="single"/>
              </w:rPr>
              <w:t>Test No</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2B7C9DA" w14:textId="77777777" w:rsidR="00016D15" w:rsidRPr="00DC48D1" w:rsidRDefault="00016D15" w:rsidP="00A81ADD">
            <w:pPr>
              <w:spacing w:line="360" w:lineRule="auto"/>
              <w:jc w:val="both"/>
            </w:pPr>
            <w:r w:rsidRPr="00DC48D1">
              <w:rPr>
                <w:b/>
                <w:bCs/>
                <w:u w:val="single"/>
              </w:rPr>
              <w:t>Steps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FC75582" w14:textId="77777777" w:rsidR="00016D15" w:rsidRPr="00DC48D1" w:rsidRDefault="00016D15" w:rsidP="00A81ADD">
            <w:pPr>
              <w:spacing w:line="360" w:lineRule="auto"/>
              <w:jc w:val="both"/>
            </w:pPr>
            <w:r w:rsidRPr="00DC48D1">
              <w:rPr>
                <w:b/>
                <w:bCs/>
                <w:u w:val="single"/>
              </w:rPr>
              <w:t>Input Data</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D284799" w14:textId="77777777" w:rsidR="00016D15" w:rsidRPr="00DC48D1" w:rsidRDefault="00016D15" w:rsidP="00A81ADD">
            <w:pPr>
              <w:spacing w:line="360" w:lineRule="auto"/>
              <w:jc w:val="both"/>
            </w:pPr>
            <w:r w:rsidRPr="00DC48D1">
              <w:rPr>
                <w:b/>
                <w:bCs/>
                <w:u w:val="single"/>
              </w:rPr>
              <w:t>Expected Results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4FB497" w14:textId="77777777" w:rsidR="00016D15" w:rsidRPr="00DC48D1" w:rsidRDefault="00016D15" w:rsidP="00A81ADD">
            <w:pPr>
              <w:spacing w:line="360" w:lineRule="auto"/>
              <w:jc w:val="both"/>
            </w:pPr>
            <w:r w:rsidRPr="00DC48D1">
              <w:rPr>
                <w:b/>
                <w:bCs/>
                <w:u w:val="single"/>
              </w:rPr>
              <w:t>Actual Results</w:t>
            </w:r>
          </w:p>
        </w:tc>
      </w:tr>
      <w:tr w:rsidR="00016D15" w:rsidRPr="00DC48D1" w14:paraId="30AA293A"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06BBDAF" w14:textId="77777777" w:rsidR="00016D15" w:rsidRPr="00DC48D1" w:rsidRDefault="00016D15" w:rsidP="00A81ADD">
            <w:pPr>
              <w:spacing w:line="360" w:lineRule="auto"/>
              <w:jc w:val="both"/>
            </w:pPr>
            <w:r w:rsidRPr="00DC48D1">
              <w:t>1</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058BE10" w14:textId="3A85298A" w:rsidR="00016D15" w:rsidRPr="00DC48D1" w:rsidRDefault="00BC7265" w:rsidP="00A81ADD">
            <w:pPr>
              <w:spacing w:line="360" w:lineRule="auto"/>
              <w:jc w:val="both"/>
            </w:pPr>
            <w:r>
              <w:t>Enter an invalid student number</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77803D55" w14:textId="79AEB66E" w:rsidR="00016D15" w:rsidRPr="00DC48D1" w:rsidRDefault="00BC7265" w:rsidP="00A81ADD">
            <w:pPr>
              <w:spacing w:line="360" w:lineRule="auto"/>
              <w:jc w:val="both"/>
            </w:pPr>
            <w:r>
              <w:t>Student number = s21000</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BDD7B3" w14:textId="0DA7D95F" w:rsidR="00016D15" w:rsidRPr="00DC48D1" w:rsidRDefault="00BC7265" w:rsidP="00A81ADD">
            <w:pPr>
              <w:spacing w:line="360" w:lineRule="auto"/>
              <w:jc w:val="both"/>
            </w:pPr>
            <w:r>
              <w:t>An error indication on the Student Number text box should show</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7089E35" w14:textId="651121F9" w:rsidR="00016D15" w:rsidRPr="00DC48D1" w:rsidRDefault="00BC7265" w:rsidP="00A81ADD">
            <w:pPr>
              <w:spacing w:line="360" w:lineRule="auto"/>
              <w:jc w:val="both"/>
            </w:pPr>
            <w:r>
              <w:t>The student number text box is highlighted in red indicating incorrect student number</w:t>
            </w:r>
          </w:p>
        </w:tc>
      </w:tr>
      <w:tr w:rsidR="00016D15" w:rsidRPr="00DC48D1" w14:paraId="5A50431D"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AFC64F9" w14:textId="77777777" w:rsidR="00016D15" w:rsidRPr="00DC48D1" w:rsidRDefault="00016D15" w:rsidP="00A81ADD">
            <w:pPr>
              <w:spacing w:line="360" w:lineRule="auto"/>
              <w:jc w:val="both"/>
            </w:pPr>
            <w:r w:rsidRPr="00DC48D1">
              <w:t>2</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FBA6234" w14:textId="114B7E7C" w:rsidR="00016D15" w:rsidRPr="00DC48D1" w:rsidRDefault="00BC7265" w:rsidP="00A81ADD">
            <w:pPr>
              <w:spacing w:line="360" w:lineRule="auto"/>
              <w:jc w:val="both"/>
            </w:pPr>
            <w:r>
              <w:t xml:space="preserve">Enter a correct student number but without an </w:t>
            </w:r>
            <w:r w:rsidR="0086086E">
              <w:t>‘s’</w:t>
            </w:r>
            <w:r>
              <w:t xml:space="preserve"> at the </w:t>
            </w:r>
            <w:r w:rsidR="0086086E">
              <w:t>beginning</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7C560BC6" w14:textId="64FDB4E2" w:rsidR="00016D15" w:rsidRPr="00DC48D1" w:rsidRDefault="00BC7265" w:rsidP="00A81ADD">
            <w:pPr>
              <w:spacing w:line="360" w:lineRule="auto"/>
              <w:jc w:val="both"/>
            </w:pPr>
            <w:r>
              <w:t>Student number = 214212483</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C0EB58D" w14:textId="610F9F28" w:rsidR="00016D15" w:rsidRPr="00DC48D1" w:rsidRDefault="0086086E" w:rsidP="00A81ADD">
            <w:pPr>
              <w:spacing w:line="360" w:lineRule="auto"/>
              <w:jc w:val="both"/>
            </w:pPr>
            <w:r>
              <w:t xml:space="preserve">The system should accept the student number an prepend an ‘s’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B579733" w14:textId="5D514185" w:rsidR="00016D15" w:rsidRPr="00DC48D1" w:rsidRDefault="0086086E" w:rsidP="00A81ADD">
            <w:pPr>
              <w:spacing w:line="360" w:lineRule="auto"/>
              <w:jc w:val="both"/>
            </w:pPr>
            <w:r>
              <w:t>The system successfully registered the student</w:t>
            </w:r>
          </w:p>
        </w:tc>
      </w:tr>
      <w:tr w:rsidR="00016D15" w:rsidRPr="00DC48D1" w14:paraId="510B348D"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42B833B" w14:textId="77777777" w:rsidR="00016D15" w:rsidRPr="00DC48D1" w:rsidRDefault="00016D15" w:rsidP="00A81ADD">
            <w:pPr>
              <w:spacing w:line="360" w:lineRule="auto"/>
              <w:jc w:val="both"/>
            </w:pPr>
            <w:r w:rsidRPr="00DC48D1">
              <w:lastRenderedPageBreak/>
              <w:t>3</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4564427" w14:textId="1679CCF2" w:rsidR="00016D15" w:rsidRPr="00DC48D1" w:rsidRDefault="0086086E" w:rsidP="00A81ADD">
            <w:pPr>
              <w:spacing w:line="360" w:lineRule="auto"/>
              <w:jc w:val="both"/>
            </w:pPr>
            <w:r>
              <w:t>Enter a correct student number with an ‘s’ at the beginning</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1C815E38" w14:textId="13B98EC4" w:rsidR="00016D15" w:rsidRPr="00DC48D1" w:rsidRDefault="0086086E" w:rsidP="00A81ADD">
            <w:pPr>
              <w:spacing w:line="360" w:lineRule="auto"/>
              <w:jc w:val="both"/>
            </w:pPr>
            <w:r>
              <w:t>Student number = s214212483</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A0839DA" w14:textId="62A96F6B" w:rsidR="00016D15" w:rsidRPr="00DC48D1" w:rsidRDefault="0086086E" w:rsidP="00A81ADD">
            <w:pPr>
              <w:spacing w:line="360" w:lineRule="auto"/>
              <w:jc w:val="both"/>
            </w:pPr>
            <w:r>
              <w:t>The system should accept the student number as it is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8A019D1" w14:textId="34F3569F" w:rsidR="00016D15" w:rsidRPr="00DC48D1" w:rsidRDefault="0086086E" w:rsidP="00A81ADD">
            <w:pPr>
              <w:spacing w:line="360" w:lineRule="auto"/>
              <w:jc w:val="both"/>
            </w:pPr>
            <w:r>
              <w:t>The system successfully registered the student</w:t>
            </w:r>
          </w:p>
        </w:tc>
      </w:tr>
      <w:tr w:rsidR="00016D15" w:rsidRPr="00DC48D1" w14:paraId="1917D149"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15AA6AD" w14:textId="77777777" w:rsidR="00016D15" w:rsidRPr="00DC48D1" w:rsidRDefault="00016D15" w:rsidP="00A81ADD">
            <w:pPr>
              <w:spacing w:line="360" w:lineRule="auto"/>
              <w:jc w:val="both"/>
            </w:pPr>
            <w:r w:rsidRPr="00DC48D1">
              <w:rPr>
                <w:b/>
                <w:bCs/>
              </w:rPr>
              <w:t>TEST DATE</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DB90E2B" w14:textId="796E93BD" w:rsidR="00016D15" w:rsidRPr="00DC48D1" w:rsidRDefault="0086086E" w:rsidP="00A81ADD">
            <w:pPr>
              <w:spacing w:line="360" w:lineRule="auto"/>
              <w:jc w:val="both"/>
              <w:rPr>
                <w:sz w:val="18"/>
                <w:szCs w:val="18"/>
              </w:rPr>
            </w:pPr>
            <w:r>
              <w:rPr>
                <w:b/>
                <w:bCs/>
                <w:sz w:val="18"/>
                <w:szCs w:val="18"/>
              </w:rPr>
              <w:t>21/09/2018</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F6160DD" w14:textId="77777777" w:rsidR="00016D15" w:rsidRPr="00DC48D1" w:rsidRDefault="00016D15" w:rsidP="00A81ADD">
            <w:pPr>
              <w:spacing w:line="360" w:lineRule="auto"/>
              <w:jc w:val="both"/>
            </w:pPr>
            <w:r w:rsidRPr="00DC48D1">
              <w:rPr>
                <w:b/>
                <w:bCs/>
              </w:rPr>
              <w:t>TEST TAKEN BY</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5CDBE93" w14:textId="3EAC1128" w:rsidR="00016D15" w:rsidRPr="00DC48D1" w:rsidRDefault="0086086E" w:rsidP="00A81ADD">
            <w:pPr>
              <w:spacing w:line="360" w:lineRule="auto"/>
              <w:jc w:val="both"/>
            </w:pPr>
            <w:proofErr w:type="spellStart"/>
            <w:r>
              <w:rPr>
                <w:b/>
                <w:bCs/>
              </w:rPr>
              <w:t>Nolubabalo</w:t>
            </w:r>
            <w:proofErr w:type="spellEnd"/>
            <w:r>
              <w:rPr>
                <w:b/>
                <w:bCs/>
              </w:rPr>
              <w:t xml:space="preserve"> </w:t>
            </w:r>
            <w:proofErr w:type="spellStart"/>
            <w:r>
              <w:rPr>
                <w:b/>
                <w:bCs/>
              </w:rPr>
              <w:t>Madalane</w:t>
            </w:r>
            <w:proofErr w:type="spellEnd"/>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114E167" w14:textId="7BE42C28" w:rsidR="00016D15" w:rsidRPr="00DC48D1" w:rsidRDefault="0086086E" w:rsidP="00A81ADD">
            <w:pPr>
              <w:spacing w:line="360" w:lineRule="auto"/>
              <w:jc w:val="both"/>
            </w:pPr>
            <w:r>
              <w:t>PASS</w:t>
            </w:r>
          </w:p>
        </w:tc>
      </w:tr>
    </w:tbl>
    <w:p w14:paraId="7FA2D9E2" w14:textId="3579F70A" w:rsidR="009A0C87" w:rsidRDefault="009A0C87" w:rsidP="00A81ADD">
      <w:pPr>
        <w:spacing w:line="360" w:lineRule="auto"/>
        <w:jc w:val="both"/>
      </w:pPr>
      <w:r>
        <w:t xml:space="preserve">The second test was testing the student logging into the system. Shown on Table </w:t>
      </w:r>
      <w:r w:rsidR="00832C19">
        <w:t>5</w:t>
      </w:r>
    </w:p>
    <w:p w14:paraId="0C4FF5CC" w14:textId="5B9D6347" w:rsidR="00832C19" w:rsidRDefault="009A0C87" w:rsidP="00832C19">
      <w:pPr>
        <w:pStyle w:val="Caption"/>
        <w:keepNext/>
        <w:spacing w:line="360" w:lineRule="auto"/>
        <w:jc w:val="both"/>
      </w:pPr>
      <w:r>
        <w:t xml:space="preserve">Table </w:t>
      </w:r>
      <w:fldSimple w:instr=" SEQ Table \* ARABIC ">
        <w:r w:rsidR="000D2865">
          <w:rPr>
            <w:noProof/>
          </w:rPr>
          <w:t>5</w:t>
        </w:r>
      </w:fldSimple>
    </w:p>
    <w:tbl>
      <w:tblPr>
        <w:tblW w:w="5000" w:type="pct"/>
        <w:tblLayout w:type="fixed"/>
        <w:tblCellMar>
          <w:left w:w="0" w:type="dxa"/>
          <w:right w:w="0" w:type="dxa"/>
        </w:tblCellMar>
        <w:tblLook w:val="0600" w:firstRow="0" w:lastRow="0" w:firstColumn="0" w:lastColumn="0" w:noHBand="1" w:noVBand="1"/>
      </w:tblPr>
      <w:tblGrid>
        <w:gridCol w:w="1669"/>
        <w:gridCol w:w="2432"/>
        <w:gridCol w:w="1218"/>
        <w:gridCol w:w="1617"/>
        <w:gridCol w:w="2070"/>
      </w:tblGrid>
      <w:tr w:rsidR="009A0C87" w:rsidRPr="00DC48D1" w14:paraId="144E43B4" w14:textId="77777777" w:rsidTr="009A0C87">
        <w:trPr>
          <w:trHeight w:val="627"/>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CFE90BA" w14:textId="77777777" w:rsidR="009A0C87" w:rsidRPr="00DC48D1" w:rsidRDefault="009A0C87" w:rsidP="00A81ADD">
            <w:pPr>
              <w:spacing w:line="360" w:lineRule="auto"/>
              <w:jc w:val="both"/>
            </w:pPr>
            <w:r w:rsidRPr="00DC48D1">
              <w:rPr>
                <w:b/>
                <w:bCs/>
              </w:rPr>
              <w:t xml:space="preserve">PROJECT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D02ED17" w14:textId="45EE9E5E" w:rsidR="009A0C87" w:rsidRPr="00DC48D1" w:rsidRDefault="003B31E4" w:rsidP="00A81ADD">
            <w:pPr>
              <w:spacing w:line="360" w:lineRule="auto"/>
              <w:jc w:val="both"/>
            </w:pPr>
            <w:r w:rsidRPr="00664DF0">
              <w:rPr>
                <w:b/>
              </w:rPr>
              <w:t>U</w:t>
            </w:r>
            <w:r w:rsidR="009A0C87" w:rsidRPr="00664DF0">
              <w:rPr>
                <w:b/>
              </w:rPr>
              <w:t>p</w:t>
            </w:r>
          </w:p>
        </w:tc>
      </w:tr>
      <w:tr w:rsidR="009A0C87" w:rsidRPr="00DC48D1" w14:paraId="4BAD891D" w14:textId="77777777" w:rsidTr="009A0C87">
        <w:trPr>
          <w:trHeight w:val="46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9881AA6" w14:textId="77777777" w:rsidR="009A0C87" w:rsidRPr="00DC48D1" w:rsidRDefault="009A0C87" w:rsidP="00A81ADD">
            <w:pPr>
              <w:spacing w:line="360" w:lineRule="auto"/>
              <w:jc w:val="both"/>
            </w:pPr>
            <w:r w:rsidRPr="00DC48D1">
              <w:rPr>
                <w:b/>
                <w:bCs/>
              </w:rPr>
              <w:t xml:space="preserve">PREPARED BY </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5730602" w14:textId="77777777" w:rsidR="009A0C87" w:rsidRPr="00DC48D1" w:rsidRDefault="009A0C87" w:rsidP="00A81ADD">
            <w:pPr>
              <w:spacing w:line="360" w:lineRule="auto"/>
              <w:jc w:val="both"/>
            </w:pPr>
            <w:r>
              <w:t xml:space="preserve">Nkosinathi </w:t>
            </w:r>
            <w:proofErr w:type="spellStart"/>
            <w:r>
              <w:t>Madalane</w:t>
            </w:r>
            <w:proofErr w:type="spellEnd"/>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8BA3AF0" w14:textId="77777777" w:rsidR="009A0C87" w:rsidRPr="00DC48D1" w:rsidRDefault="009A0C87" w:rsidP="00A81ADD">
            <w:pPr>
              <w:spacing w:line="360" w:lineRule="auto"/>
              <w:jc w:val="both"/>
            </w:pPr>
            <w:r w:rsidRPr="00DC48D1">
              <w:rPr>
                <w:b/>
                <w:bCs/>
              </w:rPr>
              <w:t xml:space="preserve">DATE CREATED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B73FC94" w14:textId="77777777" w:rsidR="009A0C87" w:rsidRPr="006D330D" w:rsidRDefault="009A0C87" w:rsidP="00A81ADD">
            <w:pPr>
              <w:spacing w:line="360" w:lineRule="auto"/>
              <w:jc w:val="both"/>
              <w:rPr>
                <w:sz w:val="18"/>
                <w:szCs w:val="18"/>
              </w:rPr>
            </w:pPr>
            <w:r>
              <w:rPr>
                <w:sz w:val="18"/>
                <w:szCs w:val="18"/>
              </w:rPr>
              <w:t>21/09/2018</w:t>
            </w:r>
          </w:p>
        </w:tc>
      </w:tr>
      <w:tr w:rsidR="009A0C87" w:rsidRPr="00DC48D1" w14:paraId="0AE7593E" w14:textId="77777777" w:rsidTr="009A0C87">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B720516" w14:textId="77777777" w:rsidR="009A0C87" w:rsidRPr="00DC48D1" w:rsidRDefault="009A0C87" w:rsidP="00A81ADD">
            <w:pPr>
              <w:spacing w:line="360" w:lineRule="auto"/>
              <w:jc w:val="both"/>
            </w:pPr>
            <w:r w:rsidRPr="00DC48D1">
              <w:rPr>
                <w:b/>
                <w:bCs/>
              </w:rPr>
              <w:t xml:space="preserve">FUNCTIONAL SPECIFICATION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039F7E1" w14:textId="6688A470" w:rsidR="009A0C87" w:rsidRPr="00DC48D1" w:rsidRDefault="00664DF0" w:rsidP="00A81ADD">
            <w:pPr>
              <w:spacing w:line="360" w:lineRule="auto"/>
              <w:jc w:val="both"/>
            </w:pPr>
            <w:r>
              <w:t>Student Login</w:t>
            </w:r>
          </w:p>
        </w:tc>
      </w:tr>
      <w:tr w:rsidR="009A0C87" w:rsidRPr="00DC48D1" w14:paraId="33A78CF6" w14:textId="77777777" w:rsidTr="009A0C87">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8576594" w14:textId="77777777" w:rsidR="009A0C87" w:rsidRPr="00DC48D1" w:rsidRDefault="009A0C87" w:rsidP="00A81ADD">
            <w:pPr>
              <w:spacing w:line="360" w:lineRule="auto"/>
              <w:jc w:val="both"/>
            </w:pPr>
            <w:r w:rsidRPr="00DC48D1">
              <w:rPr>
                <w:b/>
                <w:bCs/>
              </w:rPr>
              <w:t>TEST OBJECTIVE</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BE24CC1" w14:textId="6549C4A0" w:rsidR="009A0C87" w:rsidRPr="00DC48D1" w:rsidRDefault="009A0C87" w:rsidP="00A81ADD">
            <w:pPr>
              <w:spacing w:line="360" w:lineRule="auto"/>
              <w:jc w:val="both"/>
            </w:pPr>
            <w:r w:rsidRPr="00DC48D1">
              <w:t>T</w:t>
            </w:r>
            <w:r>
              <w:t>o test if the system validates if the student should use correct details to login to the system.</w:t>
            </w:r>
          </w:p>
        </w:tc>
      </w:tr>
      <w:tr w:rsidR="009A0C87" w:rsidRPr="00DC48D1" w14:paraId="7F03AF8F" w14:textId="77777777" w:rsidTr="009A0C87">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DD79528" w14:textId="77777777" w:rsidR="009A0C87" w:rsidRPr="00DC48D1" w:rsidRDefault="009A0C87" w:rsidP="00A81ADD">
            <w:pPr>
              <w:spacing w:line="360" w:lineRule="auto"/>
              <w:jc w:val="both"/>
            </w:pPr>
            <w:r w:rsidRPr="00DC48D1">
              <w:rPr>
                <w:b/>
                <w:bCs/>
              </w:rPr>
              <w:t>USE CASE ID</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281E691" w14:textId="74705143" w:rsidR="009A0C87" w:rsidRPr="00DC48D1" w:rsidRDefault="009A0C87" w:rsidP="00A81ADD">
            <w:pPr>
              <w:spacing w:line="360" w:lineRule="auto"/>
              <w:jc w:val="both"/>
            </w:pPr>
            <w:r w:rsidRPr="00DC48D1">
              <w:t>UC0</w:t>
            </w:r>
            <w:r>
              <w:t>4</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C7703A6" w14:textId="77777777" w:rsidR="009A0C87" w:rsidRPr="00DC48D1" w:rsidRDefault="009A0C87" w:rsidP="00A81ADD">
            <w:pPr>
              <w:spacing w:line="360" w:lineRule="auto"/>
              <w:jc w:val="both"/>
            </w:pPr>
            <w:r w:rsidRPr="00DC48D1">
              <w:rPr>
                <w:b/>
                <w:bCs/>
              </w:rPr>
              <w:t>TEST CASE ID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CD3A8E9" w14:textId="45F830BC" w:rsidR="009A0C87" w:rsidRPr="00DC48D1" w:rsidRDefault="009A0C87" w:rsidP="00A81ADD">
            <w:pPr>
              <w:spacing w:line="360" w:lineRule="auto"/>
              <w:jc w:val="both"/>
            </w:pPr>
            <w:r w:rsidRPr="00DC48D1">
              <w:t>TC0</w:t>
            </w:r>
            <w:r w:rsidR="005D61C4">
              <w:t>2</w:t>
            </w:r>
          </w:p>
        </w:tc>
      </w:tr>
      <w:tr w:rsidR="009A0C87" w:rsidRPr="00DC48D1" w14:paraId="2A242BC1" w14:textId="77777777" w:rsidTr="009A0C87">
        <w:trPr>
          <w:trHeight w:val="50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B72F4A3" w14:textId="77777777" w:rsidR="009A0C87" w:rsidRPr="00DC48D1" w:rsidRDefault="009A0C87" w:rsidP="00A81ADD">
            <w:pPr>
              <w:spacing w:line="360" w:lineRule="auto"/>
              <w:jc w:val="both"/>
            </w:pPr>
            <w:r w:rsidRPr="00DC48D1">
              <w:rPr>
                <w:b/>
                <w:bCs/>
              </w:rPr>
              <w:t>TEST DATA (INPUT)</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41FFC71" w14:textId="487D1CA5" w:rsidR="009A0C87" w:rsidRPr="00DC48D1" w:rsidRDefault="009A0C87" w:rsidP="00A81ADD">
            <w:pPr>
              <w:spacing w:line="360" w:lineRule="auto"/>
              <w:jc w:val="both"/>
            </w:pPr>
            <w:r>
              <w:t xml:space="preserve">Enter student </w:t>
            </w:r>
            <w:r w:rsidR="00664DF0">
              <w:t xml:space="preserve">login </w:t>
            </w:r>
            <w:r>
              <w:t>details</w:t>
            </w:r>
          </w:p>
        </w:tc>
      </w:tr>
      <w:tr w:rsidR="009A0C87" w:rsidRPr="00DC48D1" w14:paraId="254C7DB7" w14:textId="77777777" w:rsidTr="009A0C87">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8AF6780" w14:textId="77777777" w:rsidR="009A0C87" w:rsidRPr="00DC48D1" w:rsidRDefault="009A0C87" w:rsidP="00A81ADD">
            <w:pPr>
              <w:spacing w:line="360" w:lineRule="auto"/>
              <w:jc w:val="both"/>
            </w:pPr>
            <w:r w:rsidRPr="00DC48D1">
              <w:rPr>
                <w:b/>
                <w:bCs/>
                <w:u w:val="single"/>
              </w:rPr>
              <w:t>Test No</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C2271EB" w14:textId="77777777" w:rsidR="009A0C87" w:rsidRPr="00DC48D1" w:rsidRDefault="009A0C87" w:rsidP="00A81ADD">
            <w:pPr>
              <w:spacing w:line="360" w:lineRule="auto"/>
              <w:jc w:val="both"/>
            </w:pPr>
            <w:r w:rsidRPr="00DC48D1">
              <w:rPr>
                <w:b/>
                <w:bCs/>
                <w:u w:val="single"/>
              </w:rPr>
              <w:t>Steps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07904BD" w14:textId="77777777" w:rsidR="009A0C87" w:rsidRPr="00DC48D1" w:rsidRDefault="009A0C87" w:rsidP="00A81ADD">
            <w:pPr>
              <w:spacing w:line="360" w:lineRule="auto"/>
              <w:jc w:val="both"/>
            </w:pPr>
            <w:r w:rsidRPr="00DC48D1">
              <w:rPr>
                <w:b/>
                <w:bCs/>
                <w:u w:val="single"/>
              </w:rPr>
              <w:t>Input Data</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DB77B42" w14:textId="77777777" w:rsidR="009A0C87" w:rsidRPr="00DC48D1" w:rsidRDefault="009A0C87" w:rsidP="00A81ADD">
            <w:pPr>
              <w:spacing w:line="360" w:lineRule="auto"/>
              <w:jc w:val="both"/>
            </w:pPr>
            <w:r w:rsidRPr="00DC48D1">
              <w:rPr>
                <w:b/>
                <w:bCs/>
                <w:u w:val="single"/>
              </w:rPr>
              <w:t>Expected Results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3008072" w14:textId="77777777" w:rsidR="009A0C87" w:rsidRPr="00DC48D1" w:rsidRDefault="009A0C87" w:rsidP="00A81ADD">
            <w:pPr>
              <w:spacing w:line="360" w:lineRule="auto"/>
              <w:jc w:val="both"/>
            </w:pPr>
            <w:r w:rsidRPr="00DC48D1">
              <w:rPr>
                <w:b/>
                <w:bCs/>
                <w:u w:val="single"/>
              </w:rPr>
              <w:t>Actual Results</w:t>
            </w:r>
          </w:p>
        </w:tc>
      </w:tr>
      <w:tr w:rsidR="009A0C87" w:rsidRPr="00DC48D1" w14:paraId="0C89A6EB"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27FA954" w14:textId="77777777" w:rsidR="009A0C87" w:rsidRPr="00DC48D1" w:rsidRDefault="009A0C87" w:rsidP="00A81ADD">
            <w:pPr>
              <w:spacing w:line="360" w:lineRule="auto"/>
              <w:jc w:val="both"/>
            </w:pPr>
            <w:r w:rsidRPr="00DC48D1">
              <w:t>1</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68FB8CE" w14:textId="5D6BBA75" w:rsidR="009A0C87" w:rsidRPr="00DC48D1" w:rsidRDefault="00664DF0" w:rsidP="00A81ADD">
            <w:pPr>
              <w:spacing w:line="360" w:lineRule="auto"/>
              <w:jc w:val="both"/>
            </w:pPr>
            <w:r>
              <w:t>Try to login without entering an</w:t>
            </w:r>
            <w:r w:rsidR="007F4FF2">
              <w:t xml:space="preserve">y </w:t>
            </w:r>
            <w:r>
              <w:t>details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02B1A703" w14:textId="1B407270" w:rsidR="009A0C87" w:rsidRPr="00DC48D1" w:rsidRDefault="009A0C87" w:rsidP="00A81ADD">
            <w:pPr>
              <w:spacing w:line="360" w:lineRule="auto"/>
              <w:jc w:val="both"/>
            </w:pPr>
            <w:r>
              <w:t>Stude</w:t>
            </w:r>
            <w:r w:rsidR="00664DF0">
              <w:t>nt username = ‘” and Student password = “”</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460BEFB" w14:textId="46ACADFC" w:rsidR="009A0C87" w:rsidRPr="00DC48D1" w:rsidRDefault="009A0C87" w:rsidP="00A81ADD">
            <w:pPr>
              <w:spacing w:line="360" w:lineRule="auto"/>
              <w:jc w:val="both"/>
            </w:pPr>
            <w:r>
              <w:t xml:space="preserve">An error </w:t>
            </w:r>
            <w:r w:rsidR="007F4FF2">
              <w:t>message show “you have entered incorrect login details”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E8B996C" w14:textId="0DBABDC5" w:rsidR="009A0C87" w:rsidRPr="007F4FF2" w:rsidRDefault="007F4FF2" w:rsidP="00A81ADD">
            <w:pPr>
              <w:spacing w:line="360" w:lineRule="auto"/>
              <w:jc w:val="both"/>
              <w:rPr>
                <w:b/>
              </w:rPr>
            </w:pPr>
            <w:r>
              <w:t>The system shows an error message “you have entered incorrect login details”</w:t>
            </w:r>
          </w:p>
        </w:tc>
      </w:tr>
      <w:tr w:rsidR="009A0C87" w:rsidRPr="00DC48D1" w14:paraId="11AF4E1D"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7D54151" w14:textId="77777777" w:rsidR="009A0C87" w:rsidRPr="00DC48D1" w:rsidRDefault="009A0C87" w:rsidP="00A81ADD">
            <w:pPr>
              <w:spacing w:line="360" w:lineRule="auto"/>
              <w:jc w:val="both"/>
            </w:pPr>
            <w:r w:rsidRPr="00DC48D1">
              <w:t>2</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B377FE3" w14:textId="24619A73" w:rsidR="009A0C87" w:rsidRPr="00DC48D1" w:rsidRDefault="007F4FF2" w:rsidP="00A81ADD">
            <w:pPr>
              <w:spacing w:line="360" w:lineRule="auto"/>
              <w:jc w:val="both"/>
            </w:pPr>
            <w:r>
              <w:t>Only enter the Student username and try to login</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4B3221E6" w14:textId="1D89467B" w:rsidR="009A0C87" w:rsidRPr="00DC48D1" w:rsidRDefault="007F4FF2" w:rsidP="00A81ADD">
            <w:pPr>
              <w:spacing w:line="360" w:lineRule="auto"/>
              <w:jc w:val="both"/>
            </w:pPr>
            <w:r>
              <w:t xml:space="preserve">Student username = </w:t>
            </w:r>
            <w:r>
              <w:lastRenderedPageBreak/>
              <w:t>“Nkosinathi” and Student password = “”</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D4B46E6" w14:textId="3741F8F0" w:rsidR="009A0C87" w:rsidRPr="00DC48D1" w:rsidRDefault="007F4FF2" w:rsidP="00A81ADD">
            <w:pPr>
              <w:spacing w:line="360" w:lineRule="auto"/>
              <w:jc w:val="both"/>
            </w:pPr>
            <w:r>
              <w:lastRenderedPageBreak/>
              <w:t xml:space="preserve">An error message show </w:t>
            </w:r>
            <w:r>
              <w:lastRenderedPageBreak/>
              <w:t>“you have entered incorrect login details”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BEBD74C" w14:textId="2B9FF7C8" w:rsidR="009A0C87" w:rsidRPr="00DC48D1" w:rsidRDefault="007F4FF2" w:rsidP="00A81ADD">
            <w:pPr>
              <w:spacing w:line="360" w:lineRule="auto"/>
              <w:jc w:val="both"/>
            </w:pPr>
            <w:r>
              <w:lastRenderedPageBreak/>
              <w:t xml:space="preserve">The system shows an error message “you </w:t>
            </w:r>
            <w:r>
              <w:lastRenderedPageBreak/>
              <w:t>have entered incorrect login details”</w:t>
            </w:r>
          </w:p>
        </w:tc>
      </w:tr>
      <w:tr w:rsidR="009A0C87" w:rsidRPr="00DC48D1" w14:paraId="78EC59F0"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54574D" w14:textId="77777777" w:rsidR="009A0C87" w:rsidRPr="00DC48D1" w:rsidRDefault="009A0C87" w:rsidP="00A81ADD">
            <w:pPr>
              <w:spacing w:line="360" w:lineRule="auto"/>
              <w:jc w:val="both"/>
            </w:pPr>
            <w:r w:rsidRPr="00DC48D1">
              <w:lastRenderedPageBreak/>
              <w:t>3</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7A5D141" w14:textId="6C6B3057" w:rsidR="009A0C87" w:rsidRPr="00DC48D1" w:rsidRDefault="007F4FF2" w:rsidP="00A81ADD">
            <w:pPr>
              <w:spacing w:line="360" w:lineRule="auto"/>
              <w:jc w:val="both"/>
            </w:pPr>
            <w:r>
              <w:t>Enter incorrect Student username and incorrect Student password</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2F5991DE" w14:textId="4C05ABD4" w:rsidR="009A0C87" w:rsidRPr="00DC48D1" w:rsidRDefault="007F4FF2" w:rsidP="00A81ADD">
            <w:pPr>
              <w:spacing w:line="360" w:lineRule="auto"/>
              <w:jc w:val="both"/>
            </w:pPr>
            <w:r>
              <w:t>Student username = “Nkosi” and Student password = “123”</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A3DB0D1" w14:textId="0947DEC8" w:rsidR="009A0C87" w:rsidRPr="00DC48D1" w:rsidRDefault="007F4FF2" w:rsidP="00A81ADD">
            <w:pPr>
              <w:spacing w:line="360" w:lineRule="auto"/>
              <w:jc w:val="both"/>
            </w:pPr>
            <w:r>
              <w:t>An error message show “you have entered incorrect login details”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BB4FA1F" w14:textId="0F944912" w:rsidR="009A0C87" w:rsidRPr="00DC48D1" w:rsidRDefault="007F4FF2" w:rsidP="00A81ADD">
            <w:pPr>
              <w:spacing w:line="360" w:lineRule="auto"/>
              <w:jc w:val="both"/>
            </w:pPr>
            <w:r>
              <w:t>The system shows an error message “you have entered incorrect login details”</w:t>
            </w:r>
          </w:p>
        </w:tc>
      </w:tr>
      <w:tr w:rsidR="007F4FF2" w:rsidRPr="00DC48D1" w14:paraId="21A7874F"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03AF9AD3" w14:textId="32FEAF40" w:rsidR="007F4FF2" w:rsidRPr="00DC48D1" w:rsidRDefault="007F4FF2" w:rsidP="00A81ADD">
            <w:pPr>
              <w:spacing w:line="360" w:lineRule="auto"/>
              <w:jc w:val="both"/>
            </w:pPr>
            <w:r>
              <w:t>4</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02D32FE7" w14:textId="3A9BA3CA" w:rsidR="007F4FF2" w:rsidRDefault="007F4FF2" w:rsidP="00A81ADD">
            <w:pPr>
              <w:spacing w:line="360" w:lineRule="auto"/>
              <w:jc w:val="both"/>
            </w:pPr>
            <w:r>
              <w:t>Enter correct Student username and correct Student password</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tcPr>
          <w:p w14:paraId="7AE15A93" w14:textId="24061A40" w:rsidR="007F4FF2" w:rsidRDefault="007F4FF2" w:rsidP="00A81ADD">
            <w:pPr>
              <w:spacing w:line="360" w:lineRule="auto"/>
              <w:jc w:val="both"/>
            </w:pPr>
            <w:r>
              <w:t>Student username = “Nkosinathi” and Student password = “pass123”</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325CB94F" w14:textId="5A029859" w:rsidR="007F4FF2" w:rsidRDefault="002D07D2" w:rsidP="00A81ADD">
            <w:pPr>
              <w:spacing w:line="360" w:lineRule="auto"/>
              <w:jc w:val="both"/>
            </w:pPr>
            <w:r>
              <w:t>The system should successfully login the user</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2A3DD881" w14:textId="023AB928" w:rsidR="007F4FF2" w:rsidRDefault="002D07D2" w:rsidP="00A81ADD">
            <w:pPr>
              <w:spacing w:line="360" w:lineRule="auto"/>
              <w:jc w:val="both"/>
            </w:pPr>
            <w:r>
              <w:t xml:space="preserve">The student successfully login the system and the student dashboard </w:t>
            </w:r>
            <w:proofErr w:type="gramStart"/>
            <w:r>
              <w:t>is</w:t>
            </w:r>
            <w:proofErr w:type="gramEnd"/>
            <w:r>
              <w:t xml:space="preserve"> </w:t>
            </w:r>
            <w:r w:rsidR="00BB1AFE">
              <w:t>displayed</w:t>
            </w:r>
          </w:p>
        </w:tc>
      </w:tr>
      <w:tr w:rsidR="009A0C87" w:rsidRPr="00DC48D1" w14:paraId="12DEA603" w14:textId="77777777" w:rsidTr="009A0C87">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E4354DC" w14:textId="77777777" w:rsidR="009A0C87" w:rsidRPr="00DC48D1" w:rsidRDefault="009A0C87" w:rsidP="00A81ADD">
            <w:pPr>
              <w:spacing w:line="360" w:lineRule="auto"/>
              <w:jc w:val="both"/>
            </w:pPr>
            <w:r w:rsidRPr="00DC48D1">
              <w:rPr>
                <w:b/>
                <w:bCs/>
              </w:rPr>
              <w:t>TEST DATE</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81B3B64" w14:textId="77777777" w:rsidR="009A0C87" w:rsidRPr="00DC48D1" w:rsidRDefault="009A0C87" w:rsidP="00A81ADD">
            <w:pPr>
              <w:spacing w:line="360" w:lineRule="auto"/>
              <w:jc w:val="both"/>
              <w:rPr>
                <w:sz w:val="18"/>
                <w:szCs w:val="18"/>
              </w:rPr>
            </w:pPr>
            <w:r>
              <w:rPr>
                <w:b/>
                <w:bCs/>
                <w:sz w:val="18"/>
                <w:szCs w:val="18"/>
              </w:rPr>
              <w:t>21/09/2018</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7C21908" w14:textId="77777777" w:rsidR="009A0C87" w:rsidRPr="00DC48D1" w:rsidRDefault="009A0C87" w:rsidP="00A81ADD">
            <w:pPr>
              <w:spacing w:line="360" w:lineRule="auto"/>
              <w:jc w:val="both"/>
            </w:pPr>
            <w:r w:rsidRPr="00DC48D1">
              <w:rPr>
                <w:b/>
                <w:bCs/>
              </w:rPr>
              <w:t>TEST TAKEN BY</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C474078" w14:textId="25EA3FF6" w:rsidR="009A0C87" w:rsidRPr="00DC48D1" w:rsidRDefault="009A0C87" w:rsidP="00A81ADD">
            <w:pPr>
              <w:spacing w:line="360" w:lineRule="auto"/>
              <w:jc w:val="both"/>
            </w:pPr>
            <w:proofErr w:type="spellStart"/>
            <w:r>
              <w:rPr>
                <w:b/>
                <w:bCs/>
              </w:rPr>
              <w:t>Nolubabalo</w:t>
            </w:r>
            <w:proofErr w:type="spellEnd"/>
            <w:r>
              <w:rPr>
                <w:b/>
                <w:bCs/>
              </w:rPr>
              <w:t xml:space="preserve"> </w:t>
            </w:r>
            <w:proofErr w:type="spellStart"/>
            <w:r>
              <w:rPr>
                <w:b/>
                <w:bCs/>
              </w:rPr>
              <w:t>Madalane</w:t>
            </w:r>
            <w:proofErr w:type="spellEnd"/>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480F908" w14:textId="77777777" w:rsidR="009A0C87" w:rsidRPr="00DC48D1" w:rsidRDefault="009A0C87" w:rsidP="00A81ADD">
            <w:pPr>
              <w:spacing w:line="360" w:lineRule="auto"/>
              <w:jc w:val="both"/>
            </w:pPr>
            <w:r>
              <w:t>PASS</w:t>
            </w:r>
          </w:p>
        </w:tc>
      </w:tr>
    </w:tbl>
    <w:p w14:paraId="1AA6D322" w14:textId="6E46C2D3" w:rsidR="009A0C87" w:rsidRDefault="005D61C4" w:rsidP="00A81ADD">
      <w:pPr>
        <w:spacing w:line="360" w:lineRule="auto"/>
        <w:jc w:val="both"/>
      </w:pPr>
      <w:r>
        <w:t xml:space="preserve">Table </w:t>
      </w:r>
      <w:r w:rsidR="00601055">
        <w:t>6</w:t>
      </w:r>
      <w:r>
        <w:t xml:space="preserve"> shows a test case for a student backing up the files on the system</w:t>
      </w:r>
    </w:p>
    <w:p w14:paraId="6C2EEEDF" w14:textId="0C1AC5CF" w:rsidR="00601055" w:rsidRDefault="005D61C4" w:rsidP="00601055">
      <w:pPr>
        <w:pStyle w:val="Caption"/>
        <w:keepNext/>
        <w:spacing w:line="360" w:lineRule="auto"/>
        <w:jc w:val="both"/>
      </w:pPr>
      <w:r>
        <w:t xml:space="preserve">Table </w:t>
      </w:r>
      <w:fldSimple w:instr=" SEQ Table \* ARABIC ">
        <w:r w:rsidR="000D2865">
          <w:rPr>
            <w:noProof/>
          </w:rPr>
          <w:t>6</w:t>
        </w:r>
      </w:fldSimple>
    </w:p>
    <w:tbl>
      <w:tblPr>
        <w:tblW w:w="5000" w:type="pct"/>
        <w:tblLayout w:type="fixed"/>
        <w:tblCellMar>
          <w:left w:w="0" w:type="dxa"/>
          <w:right w:w="0" w:type="dxa"/>
        </w:tblCellMar>
        <w:tblLook w:val="0600" w:firstRow="0" w:lastRow="0" w:firstColumn="0" w:lastColumn="0" w:noHBand="1" w:noVBand="1"/>
      </w:tblPr>
      <w:tblGrid>
        <w:gridCol w:w="1669"/>
        <w:gridCol w:w="2432"/>
        <w:gridCol w:w="1218"/>
        <w:gridCol w:w="1617"/>
        <w:gridCol w:w="2070"/>
      </w:tblGrid>
      <w:tr w:rsidR="005D61C4" w:rsidRPr="00DC48D1" w14:paraId="0A5D4632" w14:textId="77777777" w:rsidTr="00571E6C">
        <w:trPr>
          <w:trHeight w:val="627"/>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1682B29" w14:textId="77777777" w:rsidR="005D61C4" w:rsidRPr="00DC48D1" w:rsidRDefault="005D61C4" w:rsidP="00A81ADD">
            <w:pPr>
              <w:spacing w:line="360" w:lineRule="auto"/>
              <w:jc w:val="both"/>
            </w:pPr>
            <w:r w:rsidRPr="00DC48D1">
              <w:rPr>
                <w:b/>
                <w:bCs/>
              </w:rPr>
              <w:t xml:space="preserve">PROJECT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44C9E30" w14:textId="66BAF07F" w:rsidR="005D61C4" w:rsidRPr="00DC48D1" w:rsidRDefault="003B31E4" w:rsidP="00A81ADD">
            <w:pPr>
              <w:spacing w:line="360" w:lineRule="auto"/>
              <w:jc w:val="both"/>
            </w:pPr>
            <w:r>
              <w:rPr>
                <w:b/>
              </w:rPr>
              <w:t>U</w:t>
            </w:r>
            <w:r w:rsidR="005D61C4" w:rsidRPr="00664DF0">
              <w:rPr>
                <w:b/>
              </w:rPr>
              <w:t>p</w:t>
            </w:r>
          </w:p>
        </w:tc>
      </w:tr>
      <w:tr w:rsidR="005D61C4" w:rsidRPr="00DC48D1" w14:paraId="7C9FB087" w14:textId="77777777" w:rsidTr="00571E6C">
        <w:trPr>
          <w:trHeight w:val="46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75AACD4" w14:textId="77777777" w:rsidR="005D61C4" w:rsidRPr="00DC48D1" w:rsidRDefault="005D61C4" w:rsidP="00A81ADD">
            <w:pPr>
              <w:spacing w:line="360" w:lineRule="auto"/>
              <w:jc w:val="both"/>
            </w:pPr>
            <w:r w:rsidRPr="00DC48D1">
              <w:rPr>
                <w:b/>
                <w:bCs/>
              </w:rPr>
              <w:t xml:space="preserve">PREPARED BY </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CA5117D" w14:textId="77777777" w:rsidR="005D61C4" w:rsidRPr="00DC48D1" w:rsidRDefault="005D61C4" w:rsidP="00A81ADD">
            <w:pPr>
              <w:spacing w:line="360" w:lineRule="auto"/>
              <w:jc w:val="both"/>
            </w:pPr>
            <w:r>
              <w:t xml:space="preserve">Nkosinathi </w:t>
            </w:r>
            <w:proofErr w:type="spellStart"/>
            <w:r>
              <w:t>Madalane</w:t>
            </w:r>
            <w:proofErr w:type="spellEnd"/>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39CC565" w14:textId="77777777" w:rsidR="005D61C4" w:rsidRPr="00DC48D1" w:rsidRDefault="005D61C4" w:rsidP="00A81ADD">
            <w:pPr>
              <w:spacing w:line="360" w:lineRule="auto"/>
              <w:jc w:val="both"/>
            </w:pPr>
            <w:r w:rsidRPr="00DC48D1">
              <w:rPr>
                <w:b/>
                <w:bCs/>
              </w:rPr>
              <w:t xml:space="preserve">DATE CREATED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04D9D7E" w14:textId="77777777" w:rsidR="005D61C4" w:rsidRPr="006D330D" w:rsidRDefault="005D61C4" w:rsidP="00A81ADD">
            <w:pPr>
              <w:spacing w:line="360" w:lineRule="auto"/>
              <w:jc w:val="both"/>
              <w:rPr>
                <w:sz w:val="18"/>
                <w:szCs w:val="18"/>
              </w:rPr>
            </w:pPr>
            <w:r>
              <w:rPr>
                <w:sz w:val="18"/>
                <w:szCs w:val="18"/>
              </w:rPr>
              <w:t>21/09/2018</w:t>
            </w:r>
          </w:p>
        </w:tc>
      </w:tr>
      <w:tr w:rsidR="005D61C4" w:rsidRPr="00DC48D1" w14:paraId="0C6F8412"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5442F5F" w14:textId="77777777" w:rsidR="005D61C4" w:rsidRPr="00DC48D1" w:rsidRDefault="005D61C4" w:rsidP="00A81ADD">
            <w:pPr>
              <w:spacing w:line="360" w:lineRule="auto"/>
              <w:jc w:val="both"/>
            </w:pPr>
            <w:r w:rsidRPr="00DC48D1">
              <w:rPr>
                <w:b/>
                <w:bCs/>
              </w:rPr>
              <w:t xml:space="preserve">FUNCTIONAL SPECIFICATION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3D9FA98" w14:textId="5C4868E6" w:rsidR="005D61C4" w:rsidRPr="00DC48D1" w:rsidRDefault="005D61C4" w:rsidP="00A81ADD">
            <w:pPr>
              <w:spacing w:line="360" w:lineRule="auto"/>
              <w:jc w:val="both"/>
            </w:pPr>
            <w:r>
              <w:t>Student backup files and folder</w:t>
            </w:r>
          </w:p>
        </w:tc>
      </w:tr>
      <w:tr w:rsidR="005D61C4" w:rsidRPr="00DC48D1" w14:paraId="78D324B3"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D2A5AEA" w14:textId="77777777" w:rsidR="005D61C4" w:rsidRPr="00DC48D1" w:rsidRDefault="005D61C4" w:rsidP="00A81ADD">
            <w:pPr>
              <w:spacing w:line="360" w:lineRule="auto"/>
              <w:jc w:val="both"/>
            </w:pPr>
            <w:r w:rsidRPr="00DC48D1">
              <w:rPr>
                <w:b/>
                <w:bCs/>
              </w:rPr>
              <w:t>TEST OBJECTIVE</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CEE9B93" w14:textId="2181B3BC" w:rsidR="005D61C4" w:rsidRPr="00DC48D1" w:rsidRDefault="005D61C4" w:rsidP="00A81ADD">
            <w:pPr>
              <w:spacing w:line="360" w:lineRule="auto"/>
              <w:jc w:val="both"/>
            </w:pPr>
            <w:r w:rsidRPr="00DC48D1">
              <w:t>T</w:t>
            </w:r>
            <w:r>
              <w:t>o test if the student can back up the file and folders on the H:</w:t>
            </w:r>
          </w:p>
        </w:tc>
      </w:tr>
      <w:tr w:rsidR="005D61C4" w:rsidRPr="00DC48D1" w14:paraId="4AF2A68D"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733E01C" w14:textId="77777777" w:rsidR="005D61C4" w:rsidRPr="00DC48D1" w:rsidRDefault="005D61C4" w:rsidP="00A81ADD">
            <w:pPr>
              <w:spacing w:line="360" w:lineRule="auto"/>
              <w:jc w:val="both"/>
            </w:pPr>
            <w:r w:rsidRPr="00DC48D1">
              <w:rPr>
                <w:b/>
                <w:bCs/>
              </w:rPr>
              <w:t>USE CASE ID</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C298063" w14:textId="2B52DAFA" w:rsidR="005D61C4" w:rsidRPr="00DC48D1" w:rsidRDefault="005D61C4" w:rsidP="00A81ADD">
            <w:pPr>
              <w:spacing w:line="360" w:lineRule="auto"/>
              <w:jc w:val="both"/>
            </w:pPr>
            <w:r w:rsidRPr="00DC48D1">
              <w:t>UC0</w:t>
            </w:r>
            <w:r>
              <w:t>8</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F2F5D95" w14:textId="77777777" w:rsidR="005D61C4" w:rsidRPr="00DC48D1" w:rsidRDefault="005D61C4" w:rsidP="00A81ADD">
            <w:pPr>
              <w:spacing w:line="360" w:lineRule="auto"/>
              <w:jc w:val="both"/>
            </w:pPr>
            <w:r w:rsidRPr="00DC48D1">
              <w:rPr>
                <w:b/>
                <w:bCs/>
              </w:rPr>
              <w:t>TEST CASE ID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72614A4" w14:textId="46FC39B5" w:rsidR="005D61C4" w:rsidRPr="00DC48D1" w:rsidRDefault="005D61C4" w:rsidP="00A81ADD">
            <w:pPr>
              <w:spacing w:line="360" w:lineRule="auto"/>
              <w:jc w:val="both"/>
            </w:pPr>
            <w:r w:rsidRPr="00DC48D1">
              <w:t>TC0</w:t>
            </w:r>
            <w:r>
              <w:t>3</w:t>
            </w:r>
          </w:p>
        </w:tc>
      </w:tr>
      <w:tr w:rsidR="005D61C4" w:rsidRPr="00DC48D1" w14:paraId="487DDD4A" w14:textId="77777777" w:rsidTr="00571E6C">
        <w:trPr>
          <w:trHeight w:val="50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9EC5A4B" w14:textId="77777777" w:rsidR="005D61C4" w:rsidRPr="00DC48D1" w:rsidRDefault="005D61C4" w:rsidP="00A81ADD">
            <w:pPr>
              <w:spacing w:line="360" w:lineRule="auto"/>
              <w:jc w:val="both"/>
            </w:pPr>
            <w:r w:rsidRPr="00DC48D1">
              <w:rPr>
                <w:b/>
                <w:bCs/>
              </w:rPr>
              <w:lastRenderedPageBreak/>
              <w:t>TEST DATA (INPUT)</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B50DEBD" w14:textId="3AA626A7" w:rsidR="005D61C4" w:rsidRPr="00DC48D1" w:rsidRDefault="005D61C4" w:rsidP="00A81ADD">
            <w:pPr>
              <w:spacing w:line="360" w:lineRule="auto"/>
              <w:jc w:val="both"/>
            </w:pPr>
            <w:r>
              <w:t>The student selects a file and a folder to backup</w:t>
            </w:r>
          </w:p>
        </w:tc>
      </w:tr>
      <w:tr w:rsidR="005D61C4" w:rsidRPr="00DC48D1" w14:paraId="1350ACFE"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F9F378D" w14:textId="77777777" w:rsidR="005D61C4" w:rsidRPr="00DC48D1" w:rsidRDefault="005D61C4" w:rsidP="00A81ADD">
            <w:pPr>
              <w:spacing w:line="360" w:lineRule="auto"/>
              <w:jc w:val="both"/>
            </w:pPr>
            <w:r w:rsidRPr="00DC48D1">
              <w:rPr>
                <w:b/>
                <w:bCs/>
                <w:u w:val="single"/>
              </w:rPr>
              <w:t>Test No</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A22E3A1" w14:textId="77777777" w:rsidR="005D61C4" w:rsidRPr="00DC48D1" w:rsidRDefault="005D61C4" w:rsidP="00A81ADD">
            <w:pPr>
              <w:spacing w:line="360" w:lineRule="auto"/>
              <w:jc w:val="both"/>
            </w:pPr>
            <w:r w:rsidRPr="00DC48D1">
              <w:rPr>
                <w:b/>
                <w:bCs/>
                <w:u w:val="single"/>
              </w:rPr>
              <w:t>Steps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783754C" w14:textId="77777777" w:rsidR="005D61C4" w:rsidRPr="00DC48D1" w:rsidRDefault="005D61C4" w:rsidP="00A81ADD">
            <w:pPr>
              <w:spacing w:line="360" w:lineRule="auto"/>
              <w:jc w:val="both"/>
            </w:pPr>
            <w:r w:rsidRPr="00DC48D1">
              <w:rPr>
                <w:b/>
                <w:bCs/>
                <w:u w:val="single"/>
              </w:rPr>
              <w:t>Input Data</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937CE55" w14:textId="77777777" w:rsidR="005D61C4" w:rsidRPr="00DC48D1" w:rsidRDefault="005D61C4" w:rsidP="00A81ADD">
            <w:pPr>
              <w:spacing w:line="360" w:lineRule="auto"/>
              <w:jc w:val="both"/>
            </w:pPr>
            <w:r w:rsidRPr="00DC48D1">
              <w:rPr>
                <w:b/>
                <w:bCs/>
                <w:u w:val="single"/>
              </w:rPr>
              <w:t>Expected Results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CF37809" w14:textId="77777777" w:rsidR="005D61C4" w:rsidRPr="00DC48D1" w:rsidRDefault="005D61C4" w:rsidP="00A81ADD">
            <w:pPr>
              <w:spacing w:line="360" w:lineRule="auto"/>
              <w:jc w:val="both"/>
            </w:pPr>
            <w:r w:rsidRPr="00DC48D1">
              <w:rPr>
                <w:b/>
                <w:bCs/>
                <w:u w:val="single"/>
              </w:rPr>
              <w:t>Actual Results</w:t>
            </w:r>
          </w:p>
        </w:tc>
      </w:tr>
      <w:tr w:rsidR="005D61C4" w:rsidRPr="00DC48D1" w14:paraId="42B3DFE3"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90936D6" w14:textId="77777777" w:rsidR="005D61C4" w:rsidRPr="00DC48D1" w:rsidRDefault="005D61C4" w:rsidP="00A81ADD">
            <w:pPr>
              <w:spacing w:line="360" w:lineRule="auto"/>
              <w:jc w:val="both"/>
            </w:pPr>
            <w:r w:rsidRPr="00DC48D1">
              <w:t>1</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18969D1" w14:textId="47D0E2F2" w:rsidR="005D61C4" w:rsidRPr="00DC48D1" w:rsidRDefault="00A635B4" w:rsidP="00A81ADD">
            <w:pPr>
              <w:spacing w:line="360" w:lineRule="auto"/>
              <w:jc w:val="both"/>
            </w:pPr>
            <w:r>
              <w:t>Select a file and try to back it up</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5FAD21A2" w14:textId="1D8426D5" w:rsidR="005D61C4" w:rsidRPr="00DC48D1" w:rsidRDefault="00A635B4" w:rsidP="00A81ADD">
            <w:pPr>
              <w:spacing w:line="360" w:lineRule="auto"/>
              <w:jc w:val="both"/>
            </w:pPr>
            <w:r>
              <w:t xml:space="preserve">An </w:t>
            </w:r>
            <w:proofErr w:type="spellStart"/>
            <w:r>
              <w:t>up.sql</w:t>
            </w:r>
            <w:proofErr w:type="spellEnd"/>
            <w:r>
              <w:t xml:space="preserve"> file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FF03239" w14:textId="2050E767" w:rsidR="005D61C4" w:rsidRPr="00DC48D1" w:rsidRDefault="00A635B4" w:rsidP="00A81ADD">
            <w:pPr>
              <w:spacing w:line="360" w:lineRule="auto"/>
              <w:jc w:val="both"/>
            </w:pPr>
            <w:r>
              <w:t xml:space="preserve">A folder named backups containing the </w:t>
            </w:r>
            <w:proofErr w:type="spellStart"/>
            <w:r>
              <w:t>up.sql</w:t>
            </w:r>
            <w:proofErr w:type="spellEnd"/>
            <w:r>
              <w:t xml:space="preserve"> file should be created on the H:</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CC37D8A" w14:textId="35556067" w:rsidR="005D61C4" w:rsidRPr="007F4FF2" w:rsidRDefault="00A635B4" w:rsidP="00A81ADD">
            <w:pPr>
              <w:spacing w:line="360" w:lineRule="auto"/>
              <w:jc w:val="both"/>
              <w:rPr>
                <w:b/>
              </w:rPr>
            </w:pPr>
            <w:r>
              <w:t xml:space="preserve">A folder named backup has been created with the file </w:t>
            </w:r>
            <w:proofErr w:type="spellStart"/>
            <w:r>
              <w:t>up.sql</w:t>
            </w:r>
            <w:proofErr w:type="spellEnd"/>
            <w:r>
              <w:t xml:space="preserve"> on the H:</w:t>
            </w:r>
          </w:p>
        </w:tc>
      </w:tr>
      <w:tr w:rsidR="005D61C4" w:rsidRPr="00DC48D1" w14:paraId="6211BD58"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9A0EF9E" w14:textId="77777777" w:rsidR="005D61C4" w:rsidRPr="00DC48D1" w:rsidRDefault="005D61C4" w:rsidP="00A81ADD">
            <w:pPr>
              <w:spacing w:line="360" w:lineRule="auto"/>
              <w:jc w:val="both"/>
            </w:pPr>
            <w:r w:rsidRPr="00DC48D1">
              <w:t>2</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E15464E" w14:textId="04158A8E" w:rsidR="005D61C4" w:rsidRPr="00DC48D1" w:rsidRDefault="00A635B4" w:rsidP="00A81ADD">
            <w:pPr>
              <w:spacing w:line="360" w:lineRule="auto"/>
              <w:jc w:val="both"/>
            </w:pPr>
            <w:r>
              <w:t>Select a folder and try to back it up</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11370A3C" w14:textId="088CA001" w:rsidR="005D61C4" w:rsidRPr="00DC48D1" w:rsidRDefault="00A635B4" w:rsidP="00A81ADD">
            <w:pPr>
              <w:spacing w:line="360" w:lineRule="auto"/>
              <w:jc w:val="both"/>
            </w:pPr>
            <w:r>
              <w:t>A folder cPanel that has cPanel videos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79068DB" w14:textId="377D59F9" w:rsidR="005D61C4" w:rsidRPr="00DC48D1" w:rsidRDefault="00A635B4" w:rsidP="00A81ADD">
            <w:pPr>
              <w:spacing w:line="360" w:lineRule="auto"/>
              <w:jc w:val="both"/>
            </w:pPr>
            <w:r>
              <w:t>A folder named backups containing the cPanel folder with all the videos should be created on the H:</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A1350DB" w14:textId="1DD4745A" w:rsidR="005D61C4" w:rsidRPr="00DC48D1" w:rsidRDefault="00A635B4" w:rsidP="00A81ADD">
            <w:pPr>
              <w:spacing w:line="360" w:lineRule="auto"/>
              <w:jc w:val="both"/>
            </w:pPr>
            <w:r>
              <w:t xml:space="preserve">A folder named backup has been created with the folder cPanel on the </w:t>
            </w:r>
            <w:r w:rsidR="003B4930">
              <w:t>H:</w:t>
            </w:r>
            <w:r>
              <w:t xml:space="preserve"> but the cPanel folder was empty</w:t>
            </w:r>
          </w:p>
        </w:tc>
      </w:tr>
      <w:tr w:rsidR="005D61C4" w:rsidRPr="00DC48D1" w14:paraId="5761873B"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6679A28" w14:textId="77777777" w:rsidR="005D61C4" w:rsidRPr="00DC48D1" w:rsidRDefault="005D61C4" w:rsidP="00A81ADD">
            <w:pPr>
              <w:spacing w:line="360" w:lineRule="auto"/>
              <w:jc w:val="both"/>
            </w:pPr>
            <w:r w:rsidRPr="00DC48D1">
              <w:rPr>
                <w:b/>
                <w:bCs/>
              </w:rPr>
              <w:t>TEST DATE</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F91ADBF" w14:textId="77777777" w:rsidR="005D61C4" w:rsidRPr="00DC48D1" w:rsidRDefault="005D61C4" w:rsidP="00A81ADD">
            <w:pPr>
              <w:spacing w:line="360" w:lineRule="auto"/>
              <w:jc w:val="both"/>
              <w:rPr>
                <w:sz w:val="18"/>
                <w:szCs w:val="18"/>
              </w:rPr>
            </w:pPr>
            <w:r>
              <w:rPr>
                <w:b/>
                <w:bCs/>
                <w:sz w:val="18"/>
                <w:szCs w:val="18"/>
              </w:rPr>
              <w:t>21/09/2018</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2C36FF9" w14:textId="77777777" w:rsidR="005D61C4" w:rsidRPr="00DC48D1" w:rsidRDefault="005D61C4" w:rsidP="00A81ADD">
            <w:pPr>
              <w:spacing w:line="360" w:lineRule="auto"/>
              <w:jc w:val="both"/>
            </w:pPr>
            <w:r w:rsidRPr="00DC48D1">
              <w:rPr>
                <w:b/>
                <w:bCs/>
              </w:rPr>
              <w:t>TEST TAKEN BY</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EAB7966" w14:textId="77777777" w:rsidR="005D61C4" w:rsidRPr="00DC48D1" w:rsidRDefault="005D61C4" w:rsidP="00A81ADD">
            <w:pPr>
              <w:spacing w:line="360" w:lineRule="auto"/>
              <w:jc w:val="both"/>
            </w:pPr>
            <w:proofErr w:type="spellStart"/>
            <w:r>
              <w:rPr>
                <w:b/>
                <w:bCs/>
              </w:rPr>
              <w:t>Nolubabalo</w:t>
            </w:r>
            <w:proofErr w:type="spellEnd"/>
            <w:r>
              <w:rPr>
                <w:b/>
                <w:bCs/>
              </w:rPr>
              <w:t xml:space="preserve"> </w:t>
            </w:r>
            <w:proofErr w:type="spellStart"/>
            <w:r>
              <w:rPr>
                <w:b/>
                <w:bCs/>
              </w:rPr>
              <w:t>Madalane</w:t>
            </w:r>
            <w:proofErr w:type="spellEnd"/>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35D2501" w14:textId="79D990CA" w:rsidR="005D61C4" w:rsidRPr="00DC48D1" w:rsidRDefault="003B4930" w:rsidP="00A81ADD">
            <w:pPr>
              <w:spacing w:line="360" w:lineRule="auto"/>
              <w:jc w:val="both"/>
            </w:pPr>
            <w:r>
              <w:t>FAIL</w:t>
            </w:r>
          </w:p>
        </w:tc>
      </w:tr>
    </w:tbl>
    <w:p w14:paraId="1581D8D5" w14:textId="67E24C1E" w:rsidR="005D61C4" w:rsidRDefault="00243EE3" w:rsidP="00A81ADD">
      <w:pPr>
        <w:spacing w:line="360" w:lineRule="auto"/>
        <w:jc w:val="both"/>
      </w:pPr>
      <w:r>
        <w:t xml:space="preserve">Table </w:t>
      </w:r>
      <w:r w:rsidR="00A24BCF">
        <w:t>7</w:t>
      </w:r>
      <w:r>
        <w:t xml:space="preserve"> shows a test case for file and folder encryption</w:t>
      </w:r>
    </w:p>
    <w:p w14:paraId="21652BB0" w14:textId="5013BE69" w:rsidR="00A24BCF" w:rsidRDefault="00245A6F" w:rsidP="00A24BCF">
      <w:pPr>
        <w:pStyle w:val="Caption"/>
        <w:keepNext/>
        <w:spacing w:line="360" w:lineRule="auto"/>
        <w:jc w:val="both"/>
      </w:pPr>
      <w:r>
        <w:t xml:space="preserve">Table </w:t>
      </w:r>
      <w:fldSimple w:instr=" SEQ Table \* ARABIC ">
        <w:r w:rsidR="000D2865">
          <w:rPr>
            <w:noProof/>
          </w:rPr>
          <w:t>7</w:t>
        </w:r>
      </w:fldSimple>
    </w:p>
    <w:tbl>
      <w:tblPr>
        <w:tblW w:w="5000" w:type="pct"/>
        <w:tblLayout w:type="fixed"/>
        <w:tblCellMar>
          <w:left w:w="0" w:type="dxa"/>
          <w:right w:w="0" w:type="dxa"/>
        </w:tblCellMar>
        <w:tblLook w:val="0600" w:firstRow="0" w:lastRow="0" w:firstColumn="0" w:lastColumn="0" w:noHBand="1" w:noVBand="1"/>
      </w:tblPr>
      <w:tblGrid>
        <w:gridCol w:w="1669"/>
        <w:gridCol w:w="2432"/>
        <w:gridCol w:w="1218"/>
        <w:gridCol w:w="1617"/>
        <w:gridCol w:w="2070"/>
      </w:tblGrid>
      <w:tr w:rsidR="00243EE3" w:rsidRPr="00DC48D1" w14:paraId="620F78B1" w14:textId="77777777" w:rsidTr="00571E6C">
        <w:trPr>
          <w:trHeight w:val="627"/>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A2128BC" w14:textId="77777777" w:rsidR="00243EE3" w:rsidRPr="00DC48D1" w:rsidRDefault="00243EE3" w:rsidP="00A81ADD">
            <w:pPr>
              <w:spacing w:line="360" w:lineRule="auto"/>
              <w:jc w:val="both"/>
            </w:pPr>
            <w:r w:rsidRPr="00DC48D1">
              <w:rPr>
                <w:b/>
                <w:bCs/>
              </w:rPr>
              <w:t xml:space="preserve">PROJECT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52470FE" w14:textId="70315250" w:rsidR="00243EE3" w:rsidRPr="00DC48D1" w:rsidRDefault="003B31E4" w:rsidP="00A81ADD">
            <w:pPr>
              <w:spacing w:line="360" w:lineRule="auto"/>
              <w:jc w:val="both"/>
            </w:pPr>
            <w:r>
              <w:rPr>
                <w:b/>
              </w:rPr>
              <w:t>U</w:t>
            </w:r>
            <w:r w:rsidR="00243EE3" w:rsidRPr="00664DF0">
              <w:rPr>
                <w:b/>
              </w:rPr>
              <w:t>p</w:t>
            </w:r>
          </w:p>
        </w:tc>
      </w:tr>
      <w:tr w:rsidR="00243EE3" w:rsidRPr="00DC48D1" w14:paraId="15885D95" w14:textId="77777777" w:rsidTr="00571E6C">
        <w:trPr>
          <w:trHeight w:val="46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69615E4" w14:textId="77777777" w:rsidR="00243EE3" w:rsidRPr="00DC48D1" w:rsidRDefault="00243EE3" w:rsidP="00A81ADD">
            <w:pPr>
              <w:spacing w:line="360" w:lineRule="auto"/>
              <w:jc w:val="both"/>
            </w:pPr>
            <w:r w:rsidRPr="00DC48D1">
              <w:rPr>
                <w:b/>
                <w:bCs/>
              </w:rPr>
              <w:t xml:space="preserve">PREPARED BY </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6D27B68" w14:textId="77777777" w:rsidR="00243EE3" w:rsidRPr="00DC48D1" w:rsidRDefault="00243EE3" w:rsidP="00A81ADD">
            <w:pPr>
              <w:spacing w:line="360" w:lineRule="auto"/>
              <w:jc w:val="both"/>
            </w:pPr>
            <w:r>
              <w:t xml:space="preserve">Nkosinathi </w:t>
            </w:r>
            <w:proofErr w:type="spellStart"/>
            <w:r>
              <w:t>Madalane</w:t>
            </w:r>
            <w:proofErr w:type="spellEnd"/>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3D52BBC" w14:textId="77777777" w:rsidR="00243EE3" w:rsidRPr="00DC48D1" w:rsidRDefault="00243EE3" w:rsidP="00A81ADD">
            <w:pPr>
              <w:spacing w:line="360" w:lineRule="auto"/>
              <w:jc w:val="both"/>
            </w:pPr>
            <w:r w:rsidRPr="00DC48D1">
              <w:rPr>
                <w:b/>
                <w:bCs/>
              </w:rPr>
              <w:t xml:space="preserve">DATE CREATED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3FB94CC" w14:textId="77777777" w:rsidR="00243EE3" w:rsidRPr="006D330D" w:rsidRDefault="00243EE3" w:rsidP="00A81ADD">
            <w:pPr>
              <w:spacing w:line="360" w:lineRule="auto"/>
              <w:jc w:val="both"/>
              <w:rPr>
                <w:sz w:val="18"/>
                <w:szCs w:val="18"/>
              </w:rPr>
            </w:pPr>
            <w:r>
              <w:rPr>
                <w:sz w:val="18"/>
                <w:szCs w:val="18"/>
              </w:rPr>
              <w:t>21/09/2018</w:t>
            </w:r>
          </w:p>
        </w:tc>
      </w:tr>
      <w:tr w:rsidR="00243EE3" w:rsidRPr="00DC48D1" w14:paraId="691FCED4"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B7AE031" w14:textId="77777777" w:rsidR="00243EE3" w:rsidRPr="00DC48D1" w:rsidRDefault="00243EE3" w:rsidP="00A81ADD">
            <w:pPr>
              <w:spacing w:line="360" w:lineRule="auto"/>
              <w:jc w:val="both"/>
            </w:pPr>
            <w:r w:rsidRPr="00DC48D1">
              <w:rPr>
                <w:b/>
                <w:bCs/>
              </w:rPr>
              <w:t xml:space="preserve">FUNCTIONAL SPECIFICATION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3F78115" w14:textId="2EBCF194" w:rsidR="00243EE3" w:rsidRPr="00DC48D1" w:rsidRDefault="00243EE3" w:rsidP="00A81ADD">
            <w:pPr>
              <w:spacing w:line="360" w:lineRule="auto"/>
              <w:jc w:val="both"/>
            </w:pPr>
            <w:r>
              <w:t>Student</w:t>
            </w:r>
            <w:r w:rsidR="003B4930">
              <w:t xml:space="preserve"> encrypt</w:t>
            </w:r>
            <w:r>
              <w:t xml:space="preserve"> files and folder</w:t>
            </w:r>
          </w:p>
        </w:tc>
      </w:tr>
      <w:tr w:rsidR="00243EE3" w:rsidRPr="00DC48D1" w14:paraId="46B1450A"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44E90CF" w14:textId="77777777" w:rsidR="00243EE3" w:rsidRPr="00DC48D1" w:rsidRDefault="00243EE3" w:rsidP="00A81ADD">
            <w:pPr>
              <w:spacing w:line="360" w:lineRule="auto"/>
              <w:jc w:val="both"/>
            </w:pPr>
            <w:r w:rsidRPr="00DC48D1">
              <w:rPr>
                <w:b/>
                <w:bCs/>
              </w:rPr>
              <w:t>TEST OBJECTIVE</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515F6FE" w14:textId="4718E114" w:rsidR="00243EE3" w:rsidRPr="00DC48D1" w:rsidRDefault="00243EE3" w:rsidP="00A81ADD">
            <w:pPr>
              <w:spacing w:line="360" w:lineRule="auto"/>
              <w:jc w:val="both"/>
            </w:pPr>
            <w:r w:rsidRPr="00DC48D1">
              <w:t>T</w:t>
            </w:r>
            <w:r>
              <w:t xml:space="preserve">o test if the student can </w:t>
            </w:r>
            <w:r w:rsidR="003B4930">
              <w:t xml:space="preserve">encrypt </w:t>
            </w:r>
            <w:r>
              <w:t>file and folders</w:t>
            </w:r>
          </w:p>
        </w:tc>
      </w:tr>
      <w:tr w:rsidR="00243EE3" w:rsidRPr="00DC48D1" w14:paraId="48C92CA2"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9B27783" w14:textId="77777777" w:rsidR="00243EE3" w:rsidRPr="00DC48D1" w:rsidRDefault="00243EE3" w:rsidP="00A81ADD">
            <w:pPr>
              <w:spacing w:line="360" w:lineRule="auto"/>
              <w:jc w:val="both"/>
            </w:pPr>
            <w:r w:rsidRPr="00DC48D1">
              <w:rPr>
                <w:b/>
                <w:bCs/>
              </w:rPr>
              <w:lastRenderedPageBreak/>
              <w:t>USE CASE ID</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E9F9F20" w14:textId="583E6C08" w:rsidR="00243EE3" w:rsidRPr="00DC48D1" w:rsidRDefault="00243EE3" w:rsidP="00A81ADD">
            <w:pPr>
              <w:spacing w:line="360" w:lineRule="auto"/>
              <w:jc w:val="both"/>
            </w:pPr>
            <w:r w:rsidRPr="00DC48D1">
              <w:t>UC0</w:t>
            </w:r>
            <w:r w:rsidR="003B4930">
              <w:t>6</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CA873DA" w14:textId="77777777" w:rsidR="00243EE3" w:rsidRPr="00DC48D1" w:rsidRDefault="00243EE3" w:rsidP="00A81ADD">
            <w:pPr>
              <w:spacing w:line="360" w:lineRule="auto"/>
              <w:jc w:val="both"/>
            </w:pPr>
            <w:r w:rsidRPr="00DC48D1">
              <w:rPr>
                <w:b/>
                <w:bCs/>
              </w:rPr>
              <w:t>TEST CASE ID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5715B51" w14:textId="7C09282C" w:rsidR="00243EE3" w:rsidRPr="00DC48D1" w:rsidRDefault="00243EE3" w:rsidP="00A81ADD">
            <w:pPr>
              <w:spacing w:line="360" w:lineRule="auto"/>
              <w:jc w:val="both"/>
            </w:pPr>
            <w:r w:rsidRPr="00DC48D1">
              <w:t>TC0</w:t>
            </w:r>
            <w:r w:rsidR="003B4930">
              <w:t>4</w:t>
            </w:r>
          </w:p>
        </w:tc>
      </w:tr>
      <w:tr w:rsidR="00243EE3" w:rsidRPr="00DC48D1" w14:paraId="3082F086" w14:textId="77777777" w:rsidTr="00571E6C">
        <w:trPr>
          <w:trHeight w:val="50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8C22681" w14:textId="77777777" w:rsidR="00243EE3" w:rsidRPr="00DC48D1" w:rsidRDefault="00243EE3" w:rsidP="00A81ADD">
            <w:pPr>
              <w:spacing w:line="360" w:lineRule="auto"/>
              <w:jc w:val="both"/>
            </w:pPr>
            <w:r w:rsidRPr="00DC48D1">
              <w:rPr>
                <w:b/>
                <w:bCs/>
              </w:rPr>
              <w:t>TEST DATA (INPUT)</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B4C1307" w14:textId="48378754" w:rsidR="00243EE3" w:rsidRPr="00DC48D1" w:rsidRDefault="00243EE3" w:rsidP="00A81ADD">
            <w:pPr>
              <w:spacing w:line="360" w:lineRule="auto"/>
              <w:jc w:val="both"/>
            </w:pPr>
            <w:r>
              <w:t xml:space="preserve">The student selects a file and a folder to </w:t>
            </w:r>
            <w:r w:rsidR="003B4930">
              <w:t>encrypt</w:t>
            </w:r>
          </w:p>
        </w:tc>
      </w:tr>
      <w:tr w:rsidR="00243EE3" w:rsidRPr="00DC48D1" w14:paraId="7866BF41"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A521D9F" w14:textId="77777777" w:rsidR="00243EE3" w:rsidRPr="00DC48D1" w:rsidRDefault="00243EE3" w:rsidP="00A81ADD">
            <w:pPr>
              <w:spacing w:line="360" w:lineRule="auto"/>
              <w:jc w:val="both"/>
            </w:pPr>
            <w:r w:rsidRPr="00DC48D1">
              <w:rPr>
                <w:b/>
                <w:bCs/>
                <w:u w:val="single"/>
              </w:rPr>
              <w:t>Test No</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B47278B" w14:textId="77777777" w:rsidR="00243EE3" w:rsidRPr="00DC48D1" w:rsidRDefault="00243EE3" w:rsidP="00A81ADD">
            <w:pPr>
              <w:spacing w:line="360" w:lineRule="auto"/>
              <w:jc w:val="both"/>
            </w:pPr>
            <w:r w:rsidRPr="00DC48D1">
              <w:rPr>
                <w:b/>
                <w:bCs/>
                <w:u w:val="single"/>
              </w:rPr>
              <w:t>Steps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3C4BD9C" w14:textId="77777777" w:rsidR="00243EE3" w:rsidRPr="00DC48D1" w:rsidRDefault="00243EE3" w:rsidP="00A81ADD">
            <w:pPr>
              <w:spacing w:line="360" w:lineRule="auto"/>
              <w:jc w:val="both"/>
            </w:pPr>
            <w:r w:rsidRPr="00DC48D1">
              <w:rPr>
                <w:b/>
                <w:bCs/>
                <w:u w:val="single"/>
              </w:rPr>
              <w:t>Input Data</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AAF9C5" w14:textId="77777777" w:rsidR="00243EE3" w:rsidRPr="00DC48D1" w:rsidRDefault="00243EE3" w:rsidP="00A81ADD">
            <w:pPr>
              <w:spacing w:line="360" w:lineRule="auto"/>
              <w:jc w:val="both"/>
            </w:pPr>
            <w:r w:rsidRPr="00DC48D1">
              <w:rPr>
                <w:b/>
                <w:bCs/>
                <w:u w:val="single"/>
              </w:rPr>
              <w:t>Expected Results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33CA3D9" w14:textId="77777777" w:rsidR="00243EE3" w:rsidRPr="00DC48D1" w:rsidRDefault="00243EE3" w:rsidP="00A81ADD">
            <w:pPr>
              <w:spacing w:line="360" w:lineRule="auto"/>
              <w:jc w:val="both"/>
            </w:pPr>
            <w:r w:rsidRPr="00DC48D1">
              <w:rPr>
                <w:b/>
                <w:bCs/>
                <w:u w:val="single"/>
              </w:rPr>
              <w:t>Actual Results</w:t>
            </w:r>
          </w:p>
        </w:tc>
      </w:tr>
      <w:tr w:rsidR="00243EE3" w:rsidRPr="00DC48D1" w14:paraId="073958F4"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8C41188" w14:textId="77777777" w:rsidR="00243EE3" w:rsidRPr="00DC48D1" w:rsidRDefault="00243EE3" w:rsidP="00A81ADD">
            <w:pPr>
              <w:spacing w:line="360" w:lineRule="auto"/>
              <w:jc w:val="both"/>
            </w:pPr>
            <w:r w:rsidRPr="00DC48D1">
              <w:t>1</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4E15E0E" w14:textId="3379105C" w:rsidR="00243EE3" w:rsidRPr="00DC48D1" w:rsidRDefault="00243EE3" w:rsidP="00A81ADD">
            <w:pPr>
              <w:spacing w:line="360" w:lineRule="auto"/>
              <w:jc w:val="both"/>
            </w:pPr>
            <w:r>
              <w:t xml:space="preserve">Select a file and try to </w:t>
            </w:r>
            <w:r w:rsidR="003B4930">
              <w:t>encrypt it</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44E21C26" w14:textId="77777777" w:rsidR="00243EE3" w:rsidRPr="00DC48D1" w:rsidRDefault="00243EE3" w:rsidP="00A81ADD">
            <w:pPr>
              <w:spacing w:line="360" w:lineRule="auto"/>
              <w:jc w:val="both"/>
            </w:pPr>
            <w:r>
              <w:t xml:space="preserve">An </w:t>
            </w:r>
            <w:proofErr w:type="spellStart"/>
            <w:r>
              <w:t>up.sql</w:t>
            </w:r>
            <w:proofErr w:type="spellEnd"/>
            <w:r>
              <w:t xml:space="preserve"> file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15EA836" w14:textId="0F39DAF7" w:rsidR="00243EE3" w:rsidRPr="00DC48D1" w:rsidRDefault="003B4930" w:rsidP="00A81ADD">
            <w:pPr>
              <w:spacing w:line="360" w:lineRule="auto"/>
              <w:jc w:val="both"/>
            </w:pPr>
            <w:r>
              <w:t xml:space="preserve">The </w:t>
            </w:r>
            <w:proofErr w:type="spellStart"/>
            <w:r>
              <w:t>up.sql</w:t>
            </w:r>
            <w:proofErr w:type="spellEnd"/>
            <w:r>
              <w:t xml:space="preserve"> file should be encrypted and unreadable</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767E142" w14:textId="36C15F8F" w:rsidR="00243EE3" w:rsidRPr="007F4FF2" w:rsidRDefault="003B4930" w:rsidP="00A81ADD">
            <w:pPr>
              <w:spacing w:line="360" w:lineRule="auto"/>
              <w:jc w:val="both"/>
              <w:rPr>
                <w:b/>
              </w:rPr>
            </w:pPr>
            <w:r>
              <w:t xml:space="preserve">The </w:t>
            </w:r>
            <w:proofErr w:type="spellStart"/>
            <w:r>
              <w:t>up.sql</w:t>
            </w:r>
            <w:proofErr w:type="spellEnd"/>
            <w:r>
              <w:t xml:space="preserve"> file is encrypted and is unreadable</w:t>
            </w:r>
            <w:r w:rsidR="00243EE3">
              <w:t>:</w:t>
            </w:r>
          </w:p>
        </w:tc>
      </w:tr>
      <w:tr w:rsidR="00243EE3" w:rsidRPr="00DC48D1" w14:paraId="1E2B90D8"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E16300E" w14:textId="77777777" w:rsidR="00243EE3" w:rsidRPr="00DC48D1" w:rsidRDefault="00243EE3" w:rsidP="00A81ADD">
            <w:pPr>
              <w:spacing w:line="360" w:lineRule="auto"/>
              <w:jc w:val="both"/>
            </w:pPr>
            <w:r w:rsidRPr="00DC48D1">
              <w:t>2</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43E5164" w14:textId="08235299" w:rsidR="00243EE3" w:rsidRPr="00DC48D1" w:rsidRDefault="003B4930" w:rsidP="00A81ADD">
            <w:pPr>
              <w:spacing w:line="360" w:lineRule="auto"/>
              <w:jc w:val="both"/>
            </w:pPr>
            <w:r>
              <w:t>Select a folder and try to encrypt it</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15C54E09" w14:textId="77441428" w:rsidR="00243EE3" w:rsidRPr="00DC48D1" w:rsidRDefault="00243EE3" w:rsidP="00A81ADD">
            <w:pPr>
              <w:spacing w:line="360" w:lineRule="auto"/>
              <w:jc w:val="both"/>
            </w:pPr>
            <w:r>
              <w:t xml:space="preserve">A folder </w:t>
            </w:r>
            <w:r w:rsidR="003B4930">
              <w:t>up</w:t>
            </w:r>
            <w:r>
              <w:t xml:space="preserve"> that has </w:t>
            </w:r>
            <w:r w:rsidR="003B4930">
              <w:t>two-word documents</w:t>
            </w:r>
            <w:r>
              <w:t xml:space="preserve">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D4F678A" w14:textId="01F900A6" w:rsidR="00243EE3" w:rsidRPr="00DC48D1" w:rsidRDefault="003B4930" w:rsidP="00A81ADD">
            <w:pPr>
              <w:spacing w:line="360" w:lineRule="auto"/>
              <w:jc w:val="both"/>
            </w:pPr>
            <w:r>
              <w:t>All the files on the folder up should be encrypted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A4402C7" w14:textId="324743A1" w:rsidR="00243EE3" w:rsidRPr="00DC48D1" w:rsidRDefault="003B4930" w:rsidP="00A81ADD">
            <w:pPr>
              <w:spacing w:line="360" w:lineRule="auto"/>
              <w:jc w:val="both"/>
            </w:pPr>
            <w:r>
              <w:t>Both files on the up folder has been encrypted</w:t>
            </w:r>
          </w:p>
        </w:tc>
      </w:tr>
      <w:tr w:rsidR="00243EE3" w:rsidRPr="00DC48D1" w14:paraId="4B962668"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8606E63" w14:textId="77777777" w:rsidR="00243EE3" w:rsidRPr="00DC48D1" w:rsidRDefault="00243EE3" w:rsidP="00A81ADD">
            <w:pPr>
              <w:spacing w:line="360" w:lineRule="auto"/>
              <w:jc w:val="both"/>
            </w:pPr>
            <w:r w:rsidRPr="00DC48D1">
              <w:rPr>
                <w:b/>
                <w:bCs/>
              </w:rPr>
              <w:t>TEST DATE</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6777D1D" w14:textId="77777777" w:rsidR="00243EE3" w:rsidRPr="00DC48D1" w:rsidRDefault="00243EE3" w:rsidP="00A81ADD">
            <w:pPr>
              <w:spacing w:line="360" w:lineRule="auto"/>
              <w:jc w:val="both"/>
              <w:rPr>
                <w:sz w:val="18"/>
                <w:szCs w:val="18"/>
              </w:rPr>
            </w:pPr>
            <w:r>
              <w:rPr>
                <w:b/>
                <w:bCs/>
                <w:sz w:val="18"/>
                <w:szCs w:val="18"/>
              </w:rPr>
              <w:t>21/09/2018</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107C7BB" w14:textId="77777777" w:rsidR="00243EE3" w:rsidRPr="00DC48D1" w:rsidRDefault="00243EE3" w:rsidP="00A81ADD">
            <w:pPr>
              <w:spacing w:line="360" w:lineRule="auto"/>
              <w:jc w:val="both"/>
            </w:pPr>
            <w:r w:rsidRPr="00DC48D1">
              <w:rPr>
                <w:b/>
                <w:bCs/>
              </w:rPr>
              <w:t>TEST TAKEN BY</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2863711" w14:textId="77777777" w:rsidR="00243EE3" w:rsidRPr="00DC48D1" w:rsidRDefault="00243EE3" w:rsidP="00A81ADD">
            <w:pPr>
              <w:spacing w:line="360" w:lineRule="auto"/>
              <w:jc w:val="both"/>
            </w:pPr>
            <w:proofErr w:type="spellStart"/>
            <w:r>
              <w:rPr>
                <w:b/>
                <w:bCs/>
              </w:rPr>
              <w:t>Nolubabalo</w:t>
            </w:r>
            <w:proofErr w:type="spellEnd"/>
            <w:r>
              <w:rPr>
                <w:b/>
                <w:bCs/>
              </w:rPr>
              <w:t xml:space="preserve"> </w:t>
            </w:r>
            <w:proofErr w:type="spellStart"/>
            <w:r>
              <w:rPr>
                <w:b/>
                <w:bCs/>
              </w:rPr>
              <w:t>Madalane</w:t>
            </w:r>
            <w:proofErr w:type="spellEnd"/>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1FB2A64" w14:textId="77777777" w:rsidR="00243EE3" w:rsidRPr="00DC48D1" w:rsidRDefault="00243EE3" w:rsidP="00A81ADD">
            <w:pPr>
              <w:spacing w:line="360" w:lineRule="auto"/>
              <w:jc w:val="both"/>
            </w:pPr>
            <w:r>
              <w:t>PASS</w:t>
            </w:r>
          </w:p>
        </w:tc>
      </w:tr>
    </w:tbl>
    <w:p w14:paraId="46F0ACC7" w14:textId="5EDFED91" w:rsidR="00243EE3" w:rsidRDefault="003B4930" w:rsidP="00A81ADD">
      <w:pPr>
        <w:spacing w:line="360" w:lineRule="auto"/>
        <w:jc w:val="both"/>
      </w:pPr>
      <w:r>
        <w:t xml:space="preserve">Table </w:t>
      </w:r>
      <w:r w:rsidR="000F3734">
        <w:t>8</w:t>
      </w:r>
      <w:r>
        <w:t xml:space="preserve"> shows a test case for decrypting files</w:t>
      </w:r>
    </w:p>
    <w:p w14:paraId="676F1E41" w14:textId="7F7D5B6D" w:rsidR="003776DA" w:rsidRDefault="006846B7" w:rsidP="003776DA">
      <w:pPr>
        <w:pStyle w:val="Caption"/>
        <w:keepNext/>
        <w:spacing w:line="360" w:lineRule="auto"/>
        <w:jc w:val="both"/>
      </w:pPr>
      <w:r>
        <w:t xml:space="preserve">Table </w:t>
      </w:r>
      <w:fldSimple w:instr=" SEQ Table \* ARABIC ">
        <w:r w:rsidR="000D2865">
          <w:rPr>
            <w:noProof/>
          </w:rPr>
          <w:t>8</w:t>
        </w:r>
      </w:fldSimple>
    </w:p>
    <w:tbl>
      <w:tblPr>
        <w:tblW w:w="5000" w:type="pct"/>
        <w:tblLayout w:type="fixed"/>
        <w:tblCellMar>
          <w:left w:w="0" w:type="dxa"/>
          <w:right w:w="0" w:type="dxa"/>
        </w:tblCellMar>
        <w:tblLook w:val="0600" w:firstRow="0" w:lastRow="0" w:firstColumn="0" w:lastColumn="0" w:noHBand="1" w:noVBand="1"/>
      </w:tblPr>
      <w:tblGrid>
        <w:gridCol w:w="1669"/>
        <w:gridCol w:w="2432"/>
        <w:gridCol w:w="1218"/>
        <w:gridCol w:w="1617"/>
        <w:gridCol w:w="2070"/>
      </w:tblGrid>
      <w:tr w:rsidR="003B4930" w:rsidRPr="00DC48D1" w14:paraId="20E5AE6D" w14:textId="77777777" w:rsidTr="00571E6C">
        <w:trPr>
          <w:trHeight w:val="627"/>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73CE721" w14:textId="77777777" w:rsidR="003B4930" w:rsidRPr="00DC48D1" w:rsidRDefault="003B4930" w:rsidP="00A81ADD">
            <w:pPr>
              <w:spacing w:line="360" w:lineRule="auto"/>
              <w:jc w:val="both"/>
            </w:pPr>
            <w:r w:rsidRPr="00DC48D1">
              <w:rPr>
                <w:b/>
                <w:bCs/>
              </w:rPr>
              <w:t xml:space="preserve">PROJECT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67BA7EB" w14:textId="55A91CB6" w:rsidR="003B4930" w:rsidRPr="00DC48D1" w:rsidRDefault="003B31E4" w:rsidP="00A81ADD">
            <w:pPr>
              <w:spacing w:line="360" w:lineRule="auto"/>
              <w:jc w:val="both"/>
            </w:pPr>
            <w:r>
              <w:rPr>
                <w:b/>
              </w:rPr>
              <w:t>U</w:t>
            </w:r>
            <w:r w:rsidR="003B4930" w:rsidRPr="00664DF0">
              <w:rPr>
                <w:b/>
              </w:rPr>
              <w:t>p</w:t>
            </w:r>
          </w:p>
        </w:tc>
      </w:tr>
      <w:tr w:rsidR="003B4930" w:rsidRPr="00DC48D1" w14:paraId="2176C437" w14:textId="77777777" w:rsidTr="00571E6C">
        <w:trPr>
          <w:trHeight w:val="46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6614D16" w14:textId="77777777" w:rsidR="003B4930" w:rsidRPr="00DC48D1" w:rsidRDefault="003B4930" w:rsidP="00A81ADD">
            <w:pPr>
              <w:spacing w:line="360" w:lineRule="auto"/>
              <w:jc w:val="both"/>
            </w:pPr>
            <w:r w:rsidRPr="00DC48D1">
              <w:rPr>
                <w:b/>
                <w:bCs/>
              </w:rPr>
              <w:t xml:space="preserve">PREPARED BY </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DD71563" w14:textId="77777777" w:rsidR="003B4930" w:rsidRPr="00DC48D1" w:rsidRDefault="003B4930" w:rsidP="00A81ADD">
            <w:pPr>
              <w:spacing w:line="360" w:lineRule="auto"/>
              <w:jc w:val="both"/>
            </w:pPr>
            <w:r>
              <w:t xml:space="preserve">Nkosinathi </w:t>
            </w:r>
            <w:proofErr w:type="spellStart"/>
            <w:r>
              <w:t>Madalane</w:t>
            </w:r>
            <w:proofErr w:type="spellEnd"/>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F5C7359" w14:textId="77777777" w:rsidR="003B4930" w:rsidRPr="00DC48D1" w:rsidRDefault="003B4930" w:rsidP="00A81ADD">
            <w:pPr>
              <w:spacing w:line="360" w:lineRule="auto"/>
              <w:jc w:val="both"/>
            </w:pPr>
            <w:r w:rsidRPr="00DC48D1">
              <w:rPr>
                <w:b/>
                <w:bCs/>
              </w:rPr>
              <w:t xml:space="preserve">DATE CREATED                    </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8C1E4E3" w14:textId="77777777" w:rsidR="003B4930" w:rsidRPr="006D330D" w:rsidRDefault="003B4930" w:rsidP="00A81ADD">
            <w:pPr>
              <w:spacing w:line="360" w:lineRule="auto"/>
              <w:jc w:val="both"/>
              <w:rPr>
                <w:sz w:val="18"/>
                <w:szCs w:val="18"/>
              </w:rPr>
            </w:pPr>
            <w:r>
              <w:rPr>
                <w:sz w:val="18"/>
                <w:szCs w:val="18"/>
              </w:rPr>
              <w:t>21/09/2018</w:t>
            </w:r>
          </w:p>
        </w:tc>
      </w:tr>
      <w:tr w:rsidR="003B4930" w:rsidRPr="00DC48D1" w14:paraId="6B548795"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4522D19" w14:textId="77777777" w:rsidR="003B4930" w:rsidRPr="00DC48D1" w:rsidRDefault="003B4930" w:rsidP="00A81ADD">
            <w:pPr>
              <w:spacing w:line="360" w:lineRule="auto"/>
              <w:jc w:val="both"/>
            </w:pPr>
            <w:r w:rsidRPr="00DC48D1">
              <w:rPr>
                <w:b/>
                <w:bCs/>
              </w:rPr>
              <w:t xml:space="preserve">FUNCTIONAL SPECIFICATION </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F98FDFC" w14:textId="36F8A21C" w:rsidR="003B4930" w:rsidRPr="00DC48D1" w:rsidRDefault="003B4930" w:rsidP="00A81ADD">
            <w:pPr>
              <w:spacing w:line="360" w:lineRule="auto"/>
              <w:jc w:val="both"/>
            </w:pPr>
            <w:r>
              <w:t>Student decrypt files and folder</w:t>
            </w:r>
          </w:p>
        </w:tc>
      </w:tr>
      <w:tr w:rsidR="003B4930" w:rsidRPr="00DC48D1" w14:paraId="1434F686" w14:textId="77777777" w:rsidTr="00571E6C">
        <w:trPr>
          <w:trHeight w:val="662"/>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4E25392" w14:textId="77777777" w:rsidR="003B4930" w:rsidRPr="00DC48D1" w:rsidRDefault="003B4930" w:rsidP="00A81ADD">
            <w:pPr>
              <w:spacing w:line="360" w:lineRule="auto"/>
              <w:jc w:val="both"/>
            </w:pPr>
            <w:r w:rsidRPr="00DC48D1">
              <w:rPr>
                <w:b/>
                <w:bCs/>
              </w:rPr>
              <w:t>TEST OBJECTIVE</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19ACC602" w14:textId="4E83805E" w:rsidR="003B4930" w:rsidRPr="00DC48D1" w:rsidRDefault="003B4930" w:rsidP="00A81ADD">
            <w:pPr>
              <w:spacing w:line="360" w:lineRule="auto"/>
              <w:jc w:val="both"/>
            </w:pPr>
            <w:r w:rsidRPr="00DC48D1">
              <w:t>T</w:t>
            </w:r>
            <w:r>
              <w:t>o test if the student can decrypt file and folders</w:t>
            </w:r>
          </w:p>
        </w:tc>
      </w:tr>
      <w:tr w:rsidR="003B4930" w:rsidRPr="00DC48D1" w14:paraId="70F9ADC2"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EE22435" w14:textId="77777777" w:rsidR="003B4930" w:rsidRPr="00DC48D1" w:rsidRDefault="003B4930" w:rsidP="00A81ADD">
            <w:pPr>
              <w:spacing w:line="360" w:lineRule="auto"/>
              <w:jc w:val="both"/>
            </w:pPr>
            <w:r w:rsidRPr="00DC48D1">
              <w:rPr>
                <w:b/>
                <w:bCs/>
              </w:rPr>
              <w:t>USE CASE ID</w:t>
            </w:r>
          </w:p>
        </w:tc>
        <w:tc>
          <w:tcPr>
            <w:tcW w:w="2026"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493E191" w14:textId="2EF2C60C" w:rsidR="003B4930" w:rsidRPr="00DC48D1" w:rsidRDefault="003B4930" w:rsidP="00A81ADD">
            <w:pPr>
              <w:spacing w:line="360" w:lineRule="auto"/>
              <w:jc w:val="both"/>
            </w:pPr>
            <w:r w:rsidRPr="00DC48D1">
              <w:t>UC0</w:t>
            </w:r>
            <w:r>
              <w:t>7</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841491F" w14:textId="77777777" w:rsidR="003B4930" w:rsidRPr="00DC48D1" w:rsidRDefault="003B4930" w:rsidP="00A81ADD">
            <w:pPr>
              <w:spacing w:line="360" w:lineRule="auto"/>
              <w:jc w:val="both"/>
            </w:pPr>
            <w:r w:rsidRPr="00DC48D1">
              <w:rPr>
                <w:b/>
                <w:bCs/>
              </w:rPr>
              <w:t>TEST CASE ID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B9F151D" w14:textId="6E40C0EC" w:rsidR="003B4930" w:rsidRPr="00DC48D1" w:rsidRDefault="003B4930" w:rsidP="00A81ADD">
            <w:pPr>
              <w:spacing w:line="360" w:lineRule="auto"/>
              <w:jc w:val="both"/>
            </w:pPr>
            <w:r w:rsidRPr="00DC48D1">
              <w:t>TC0</w:t>
            </w:r>
            <w:r>
              <w:t>5</w:t>
            </w:r>
          </w:p>
        </w:tc>
      </w:tr>
      <w:tr w:rsidR="003B4930" w:rsidRPr="00DC48D1" w14:paraId="78AC16AF" w14:textId="77777777" w:rsidTr="00571E6C">
        <w:trPr>
          <w:trHeight w:val="50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58BDC78" w14:textId="77777777" w:rsidR="003B4930" w:rsidRPr="00DC48D1" w:rsidRDefault="003B4930" w:rsidP="00A81ADD">
            <w:pPr>
              <w:spacing w:line="360" w:lineRule="auto"/>
              <w:jc w:val="both"/>
            </w:pPr>
            <w:r w:rsidRPr="00DC48D1">
              <w:rPr>
                <w:b/>
                <w:bCs/>
              </w:rPr>
              <w:lastRenderedPageBreak/>
              <w:t>TEST DATA (INPUT)</w:t>
            </w:r>
          </w:p>
        </w:tc>
        <w:tc>
          <w:tcPr>
            <w:tcW w:w="4073" w:type="pct"/>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195BE23" w14:textId="03B96EFB" w:rsidR="003B4930" w:rsidRPr="00DC48D1" w:rsidRDefault="003B4930" w:rsidP="00A81ADD">
            <w:pPr>
              <w:spacing w:line="360" w:lineRule="auto"/>
              <w:jc w:val="both"/>
            </w:pPr>
            <w:r>
              <w:t>The student selects a file and a folder to decrypt</w:t>
            </w:r>
          </w:p>
        </w:tc>
      </w:tr>
      <w:tr w:rsidR="003B4930" w:rsidRPr="00DC48D1" w14:paraId="51EC255B" w14:textId="77777777" w:rsidTr="00571E6C">
        <w:trPr>
          <w:trHeight w:val="331"/>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CEF2CD5" w14:textId="77777777" w:rsidR="003B4930" w:rsidRPr="00DC48D1" w:rsidRDefault="003B4930" w:rsidP="00A81ADD">
            <w:pPr>
              <w:spacing w:line="360" w:lineRule="auto"/>
              <w:jc w:val="both"/>
            </w:pPr>
            <w:r w:rsidRPr="00DC48D1">
              <w:rPr>
                <w:b/>
                <w:bCs/>
                <w:u w:val="single"/>
              </w:rPr>
              <w:t>Test No</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7E97F1EB" w14:textId="77777777" w:rsidR="003B4930" w:rsidRPr="00DC48D1" w:rsidRDefault="003B4930" w:rsidP="00A81ADD">
            <w:pPr>
              <w:spacing w:line="360" w:lineRule="auto"/>
              <w:jc w:val="both"/>
            </w:pPr>
            <w:r w:rsidRPr="00DC48D1">
              <w:rPr>
                <w:b/>
                <w:bCs/>
                <w:u w:val="single"/>
              </w:rPr>
              <w:t>Steps</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628BF08" w14:textId="77777777" w:rsidR="003B4930" w:rsidRPr="00DC48D1" w:rsidRDefault="003B4930" w:rsidP="00A81ADD">
            <w:pPr>
              <w:spacing w:line="360" w:lineRule="auto"/>
              <w:jc w:val="both"/>
            </w:pPr>
            <w:r w:rsidRPr="00DC48D1">
              <w:rPr>
                <w:b/>
                <w:bCs/>
                <w:u w:val="single"/>
              </w:rPr>
              <w:t>Input Data</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43556B9" w14:textId="77777777" w:rsidR="003B4930" w:rsidRPr="00DC48D1" w:rsidRDefault="003B4930" w:rsidP="00A81ADD">
            <w:pPr>
              <w:spacing w:line="360" w:lineRule="auto"/>
              <w:jc w:val="both"/>
            </w:pPr>
            <w:r w:rsidRPr="00DC48D1">
              <w:rPr>
                <w:b/>
                <w:bCs/>
                <w:u w:val="single"/>
              </w:rPr>
              <w:t>Expected Results</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4CAF42" w14:textId="77777777" w:rsidR="003B4930" w:rsidRPr="00DC48D1" w:rsidRDefault="003B4930" w:rsidP="00A81ADD">
            <w:pPr>
              <w:spacing w:line="360" w:lineRule="auto"/>
              <w:jc w:val="both"/>
            </w:pPr>
            <w:r w:rsidRPr="00DC48D1">
              <w:rPr>
                <w:b/>
                <w:bCs/>
                <w:u w:val="single"/>
              </w:rPr>
              <w:t>Actual Results</w:t>
            </w:r>
          </w:p>
        </w:tc>
      </w:tr>
      <w:tr w:rsidR="003B4930" w:rsidRPr="00DC48D1" w14:paraId="5E6EB346"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6B61FE9B" w14:textId="77777777" w:rsidR="003B4930" w:rsidRPr="00DC48D1" w:rsidRDefault="003B4930" w:rsidP="00A81ADD">
            <w:pPr>
              <w:spacing w:line="360" w:lineRule="auto"/>
              <w:jc w:val="both"/>
            </w:pPr>
            <w:r w:rsidRPr="00DC48D1">
              <w:t>1</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9716563" w14:textId="571DC9F5" w:rsidR="003B4930" w:rsidRPr="00DC48D1" w:rsidRDefault="003B4930" w:rsidP="00A81ADD">
            <w:pPr>
              <w:spacing w:line="360" w:lineRule="auto"/>
              <w:jc w:val="both"/>
            </w:pPr>
            <w:r>
              <w:t>Select a file and try to decrypt it</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7E4B6226" w14:textId="083AFD94" w:rsidR="003B4930" w:rsidRPr="00DC48D1" w:rsidRDefault="003B4930" w:rsidP="00A81ADD">
            <w:pPr>
              <w:spacing w:line="360" w:lineRule="auto"/>
              <w:jc w:val="both"/>
            </w:pPr>
            <w:r>
              <w:t xml:space="preserve">An </w:t>
            </w:r>
            <w:proofErr w:type="spellStart"/>
            <w:proofErr w:type="gramStart"/>
            <w:r>
              <w:t>up.sql.encrypted</w:t>
            </w:r>
            <w:proofErr w:type="spellEnd"/>
            <w:proofErr w:type="gramEnd"/>
            <w:r>
              <w:t xml:space="preserve"> file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D014E2E" w14:textId="618D447D" w:rsidR="003B4930" w:rsidRPr="00DC48D1" w:rsidRDefault="003B4930" w:rsidP="00A81ADD">
            <w:pPr>
              <w:spacing w:line="360" w:lineRule="auto"/>
              <w:jc w:val="both"/>
            </w:pPr>
            <w:r>
              <w:t xml:space="preserve">The </w:t>
            </w:r>
            <w:proofErr w:type="spellStart"/>
            <w:proofErr w:type="gramStart"/>
            <w:r>
              <w:t>up.sq</w:t>
            </w:r>
            <w:r w:rsidR="00754D8C">
              <w:t>l</w:t>
            </w:r>
            <w:r>
              <w:t>.encrypted</w:t>
            </w:r>
            <w:proofErr w:type="spellEnd"/>
            <w:proofErr w:type="gramEnd"/>
            <w:r>
              <w:t xml:space="preserve"> file should be </w:t>
            </w:r>
            <w:r w:rsidR="00754D8C">
              <w:t>d</w:t>
            </w:r>
            <w:r>
              <w:t xml:space="preserve">ecrypted and </w:t>
            </w:r>
            <w:r w:rsidR="00754D8C">
              <w:t xml:space="preserve">be </w:t>
            </w:r>
            <w:r>
              <w:t>readable</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62116A6" w14:textId="5B51F35F" w:rsidR="003B4930" w:rsidRPr="007F4FF2" w:rsidRDefault="003B4930" w:rsidP="00A81ADD">
            <w:pPr>
              <w:spacing w:line="360" w:lineRule="auto"/>
              <w:jc w:val="both"/>
              <w:rPr>
                <w:b/>
              </w:rPr>
            </w:pPr>
            <w:r>
              <w:t xml:space="preserve">The </w:t>
            </w:r>
            <w:proofErr w:type="spellStart"/>
            <w:proofErr w:type="gramStart"/>
            <w:r>
              <w:t>up.sql</w:t>
            </w:r>
            <w:r w:rsidR="00754D8C">
              <w:t>.encrypted</w:t>
            </w:r>
            <w:proofErr w:type="spellEnd"/>
            <w:proofErr w:type="gramEnd"/>
            <w:r>
              <w:t xml:space="preserve"> file is </w:t>
            </w:r>
            <w:r w:rsidR="00754D8C">
              <w:t>d</w:t>
            </w:r>
            <w:r>
              <w:t>ecrypted and is readable:</w:t>
            </w:r>
          </w:p>
        </w:tc>
      </w:tr>
      <w:tr w:rsidR="003B4930" w:rsidRPr="00DC48D1" w14:paraId="413549D2"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7E05D85" w14:textId="77777777" w:rsidR="003B4930" w:rsidRPr="00DC48D1" w:rsidRDefault="003B4930" w:rsidP="00A81ADD">
            <w:pPr>
              <w:spacing w:line="360" w:lineRule="auto"/>
              <w:jc w:val="both"/>
            </w:pPr>
            <w:r w:rsidRPr="00DC48D1">
              <w:t>2</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55709008" w14:textId="62618015" w:rsidR="003B4930" w:rsidRPr="00DC48D1" w:rsidRDefault="003B4930" w:rsidP="00A81ADD">
            <w:pPr>
              <w:spacing w:line="360" w:lineRule="auto"/>
              <w:jc w:val="both"/>
            </w:pPr>
            <w:r>
              <w:t xml:space="preserve">Select a folder and try to </w:t>
            </w:r>
            <w:r w:rsidR="009649DF">
              <w:t>d</w:t>
            </w:r>
            <w:r>
              <w:t>ecrypt it</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hideMark/>
          </w:tcPr>
          <w:p w14:paraId="5A525F24" w14:textId="77777777" w:rsidR="003B4930" w:rsidRPr="00DC48D1" w:rsidRDefault="003B4930" w:rsidP="00A81ADD">
            <w:pPr>
              <w:spacing w:line="360" w:lineRule="auto"/>
              <w:jc w:val="both"/>
            </w:pPr>
            <w:r>
              <w:t>A folder up that has two-word documents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518D8EC" w14:textId="7EB400A9" w:rsidR="003B4930" w:rsidRPr="00DC48D1" w:rsidRDefault="003B4930" w:rsidP="00A81ADD">
            <w:pPr>
              <w:spacing w:line="360" w:lineRule="auto"/>
              <w:jc w:val="both"/>
            </w:pPr>
            <w:r>
              <w:t xml:space="preserve">All the files on the folder up should be </w:t>
            </w:r>
            <w:r w:rsidR="00754D8C">
              <w:t>d</w:t>
            </w:r>
            <w:r>
              <w:t>ecrypted</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45469E57" w14:textId="0520C414" w:rsidR="003B4930" w:rsidRPr="00DC48D1" w:rsidRDefault="003B4930" w:rsidP="00A81ADD">
            <w:pPr>
              <w:spacing w:line="360" w:lineRule="auto"/>
              <w:jc w:val="both"/>
            </w:pPr>
            <w:r>
              <w:t xml:space="preserve">Both files on the up folder has been </w:t>
            </w:r>
            <w:r w:rsidR="00754D8C">
              <w:t>d</w:t>
            </w:r>
            <w:r>
              <w:t>ecrypted</w:t>
            </w:r>
          </w:p>
        </w:tc>
      </w:tr>
      <w:tr w:rsidR="009649DF" w:rsidRPr="00DC48D1" w14:paraId="05783877"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76E4927C" w14:textId="2A181BE1" w:rsidR="009649DF" w:rsidRPr="009649DF" w:rsidRDefault="009649DF" w:rsidP="00A81ADD">
            <w:pPr>
              <w:spacing w:line="360" w:lineRule="auto"/>
              <w:jc w:val="both"/>
              <w:rPr>
                <w:bCs/>
              </w:rPr>
            </w:pPr>
            <w:r w:rsidRPr="009649DF">
              <w:rPr>
                <w:bCs/>
              </w:rPr>
              <w:t>3</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39D49F7A" w14:textId="2295A299" w:rsidR="009649DF" w:rsidRDefault="009649DF" w:rsidP="00A81ADD">
            <w:pPr>
              <w:spacing w:line="360" w:lineRule="auto"/>
              <w:jc w:val="both"/>
              <w:rPr>
                <w:b/>
                <w:bCs/>
                <w:sz w:val="18"/>
                <w:szCs w:val="18"/>
              </w:rPr>
            </w:pPr>
            <w:r>
              <w:t>Select a decrypted file and try to decrypt it</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2CF6CBAF" w14:textId="5C418CF8" w:rsidR="009649DF" w:rsidRPr="00DC48D1" w:rsidRDefault="009649DF" w:rsidP="00A81ADD">
            <w:pPr>
              <w:spacing w:line="360" w:lineRule="auto"/>
              <w:jc w:val="both"/>
              <w:rPr>
                <w:b/>
                <w:bCs/>
              </w:rPr>
            </w:pPr>
            <w:r>
              <w:t xml:space="preserve">An </w:t>
            </w:r>
            <w:proofErr w:type="spellStart"/>
            <w:r>
              <w:t>up.sql</w:t>
            </w:r>
            <w:proofErr w:type="spellEnd"/>
            <w:r>
              <w:t xml:space="preserve"> file has been selected</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12F0D38A" w14:textId="5C77AD83" w:rsidR="009649DF" w:rsidRPr="009649DF" w:rsidRDefault="009649DF" w:rsidP="00A81ADD">
            <w:pPr>
              <w:spacing w:line="360" w:lineRule="auto"/>
              <w:jc w:val="both"/>
              <w:rPr>
                <w:bCs/>
              </w:rPr>
            </w:pPr>
            <w:r w:rsidRPr="009649DF">
              <w:rPr>
                <w:bCs/>
              </w:rPr>
              <w:t xml:space="preserve">The </w:t>
            </w:r>
            <w:proofErr w:type="spellStart"/>
            <w:r w:rsidRPr="009649DF">
              <w:rPr>
                <w:bCs/>
              </w:rPr>
              <w:t>up.sql</w:t>
            </w:r>
            <w:proofErr w:type="spellEnd"/>
            <w:r>
              <w:rPr>
                <w:bCs/>
              </w:rPr>
              <w:t xml:space="preserve"> file should be still readable</w:t>
            </w:r>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tcPr>
          <w:p w14:paraId="3BF01C3E" w14:textId="2856FB54" w:rsidR="009649DF" w:rsidRDefault="009649DF" w:rsidP="00A81ADD">
            <w:pPr>
              <w:spacing w:line="360" w:lineRule="auto"/>
              <w:jc w:val="both"/>
            </w:pPr>
            <w:r>
              <w:t xml:space="preserve">The </w:t>
            </w:r>
            <w:proofErr w:type="spellStart"/>
            <w:r>
              <w:t>up.sql</w:t>
            </w:r>
            <w:proofErr w:type="spellEnd"/>
            <w:r>
              <w:t xml:space="preserve"> file is readable</w:t>
            </w:r>
          </w:p>
        </w:tc>
      </w:tr>
      <w:tr w:rsidR="003B4930" w:rsidRPr="00DC48D1" w14:paraId="3D559527" w14:textId="77777777" w:rsidTr="00571E6C">
        <w:trPr>
          <w:trHeight w:val="406"/>
        </w:trPr>
        <w:tc>
          <w:tcPr>
            <w:tcW w:w="927"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345DCB71" w14:textId="77777777" w:rsidR="003B4930" w:rsidRPr="00DC48D1" w:rsidRDefault="003B4930" w:rsidP="00A81ADD">
            <w:pPr>
              <w:spacing w:line="360" w:lineRule="auto"/>
              <w:jc w:val="both"/>
            </w:pPr>
            <w:r w:rsidRPr="00DC48D1">
              <w:rPr>
                <w:b/>
                <w:bCs/>
              </w:rPr>
              <w:t>TEST DATE</w:t>
            </w:r>
          </w:p>
        </w:tc>
        <w:tc>
          <w:tcPr>
            <w:tcW w:w="1350"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D5272D7" w14:textId="77777777" w:rsidR="003B4930" w:rsidRPr="00DC48D1" w:rsidRDefault="003B4930" w:rsidP="00A81ADD">
            <w:pPr>
              <w:spacing w:line="360" w:lineRule="auto"/>
              <w:jc w:val="both"/>
              <w:rPr>
                <w:sz w:val="18"/>
                <w:szCs w:val="18"/>
              </w:rPr>
            </w:pPr>
            <w:r>
              <w:rPr>
                <w:b/>
                <w:bCs/>
                <w:sz w:val="18"/>
                <w:szCs w:val="18"/>
              </w:rPr>
              <w:t>21/09/2018</w:t>
            </w:r>
          </w:p>
        </w:tc>
        <w:tc>
          <w:tcPr>
            <w:tcW w:w="676"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F0C4BD8" w14:textId="77777777" w:rsidR="003B4930" w:rsidRPr="00DC48D1" w:rsidRDefault="003B4930" w:rsidP="00A81ADD">
            <w:pPr>
              <w:spacing w:line="360" w:lineRule="auto"/>
              <w:jc w:val="both"/>
            </w:pPr>
            <w:r w:rsidRPr="00DC48D1">
              <w:rPr>
                <w:b/>
                <w:bCs/>
              </w:rPr>
              <w:t>TEST TAKEN BY</w:t>
            </w:r>
          </w:p>
        </w:tc>
        <w:tc>
          <w:tcPr>
            <w:tcW w:w="898"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05C6579E" w14:textId="77777777" w:rsidR="003B4930" w:rsidRPr="00DC48D1" w:rsidRDefault="003B4930" w:rsidP="00A81ADD">
            <w:pPr>
              <w:spacing w:line="360" w:lineRule="auto"/>
              <w:jc w:val="both"/>
            </w:pPr>
            <w:proofErr w:type="spellStart"/>
            <w:r>
              <w:rPr>
                <w:b/>
                <w:bCs/>
              </w:rPr>
              <w:t>Nolubabalo</w:t>
            </w:r>
            <w:proofErr w:type="spellEnd"/>
            <w:r>
              <w:rPr>
                <w:b/>
                <w:bCs/>
              </w:rPr>
              <w:t xml:space="preserve"> </w:t>
            </w:r>
            <w:proofErr w:type="spellStart"/>
            <w:r>
              <w:rPr>
                <w:b/>
                <w:bCs/>
              </w:rPr>
              <w:t>Madalane</w:t>
            </w:r>
            <w:proofErr w:type="spellEnd"/>
          </w:p>
        </w:tc>
        <w:tc>
          <w:tcPr>
            <w:tcW w:w="1149" w:type="pct"/>
            <w:tcBorders>
              <w:top w:val="single" w:sz="8" w:space="0" w:color="000000"/>
              <w:left w:val="single" w:sz="8" w:space="0" w:color="000000"/>
              <w:bottom w:val="single" w:sz="8" w:space="0" w:color="000000"/>
              <w:right w:val="single" w:sz="8" w:space="0" w:color="000000"/>
            </w:tcBorders>
            <w:shd w:val="clear" w:color="auto" w:fill="auto"/>
            <w:tcMar>
              <w:top w:w="15" w:type="dxa"/>
              <w:left w:w="75" w:type="dxa"/>
              <w:bottom w:w="0" w:type="dxa"/>
              <w:right w:w="75" w:type="dxa"/>
            </w:tcMar>
            <w:vAlign w:val="bottom"/>
            <w:hideMark/>
          </w:tcPr>
          <w:p w14:paraId="251BFA14" w14:textId="77777777" w:rsidR="003B4930" w:rsidRPr="00DC48D1" w:rsidRDefault="003B4930" w:rsidP="00A81ADD">
            <w:pPr>
              <w:spacing w:line="360" w:lineRule="auto"/>
              <w:jc w:val="both"/>
            </w:pPr>
            <w:r>
              <w:t>PASS</w:t>
            </w:r>
          </w:p>
        </w:tc>
      </w:tr>
    </w:tbl>
    <w:p w14:paraId="24C0E5CE" w14:textId="69DFA37D" w:rsidR="003B4930" w:rsidRDefault="00767C22" w:rsidP="00A81ADD">
      <w:pPr>
        <w:pStyle w:val="Heading3"/>
        <w:spacing w:line="360" w:lineRule="auto"/>
        <w:jc w:val="both"/>
      </w:pPr>
      <w:bookmarkStart w:id="72" w:name="_Toc529173543"/>
      <w:r>
        <w:t>Code Testing</w:t>
      </w:r>
      <w:bookmarkEnd w:id="72"/>
    </w:p>
    <w:p w14:paraId="5D6E713E" w14:textId="47B0136E" w:rsidR="009D22D2" w:rsidRDefault="00DF4336" w:rsidP="00A81ADD">
      <w:pPr>
        <w:spacing w:line="360" w:lineRule="auto"/>
        <w:jc w:val="both"/>
      </w:pPr>
      <w:r>
        <w:t xml:space="preserve">A code to send </w:t>
      </w:r>
      <w:r w:rsidR="009D22D2">
        <w:t xml:space="preserve">an email to the student emails using a Gmail account was tested and it took a long time for the email to go through. Then it was tested the second time using a student email account to a student email account and it successfully sent the email in less time. Figure </w:t>
      </w:r>
      <w:r w:rsidR="00181A9F">
        <w:t>17</w:t>
      </w:r>
      <w:r w:rsidR="00B21412">
        <w:t xml:space="preserve"> is a code example of the email code.</w:t>
      </w:r>
    </w:p>
    <w:p w14:paraId="667EDC81" w14:textId="77777777" w:rsidR="00B21412" w:rsidRDefault="00B21412" w:rsidP="00A81ADD">
      <w:pPr>
        <w:keepNext/>
        <w:spacing w:line="360" w:lineRule="auto"/>
        <w:jc w:val="both"/>
      </w:pPr>
      <w:r>
        <w:rPr>
          <w:noProof/>
        </w:rPr>
        <w:lastRenderedPageBreak/>
        <w:drawing>
          <wp:inline distT="0" distB="0" distL="0" distR="0" wp14:anchorId="47C10367" wp14:editId="4174B0E4">
            <wp:extent cx="5731510" cy="36785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78555"/>
                    </a:xfrm>
                    <a:prstGeom prst="rect">
                      <a:avLst/>
                    </a:prstGeom>
                  </pic:spPr>
                </pic:pic>
              </a:graphicData>
            </a:graphic>
          </wp:inline>
        </w:drawing>
      </w:r>
    </w:p>
    <w:p w14:paraId="3B633983" w14:textId="5B5D8418" w:rsidR="00B21412" w:rsidRDefault="00B21412" w:rsidP="00A81ADD">
      <w:pPr>
        <w:pStyle w:val="Caption"/>
        <w:spacing w:line="360" w:lineRule="auto"/>
        <w:jc w:val="both"/>
      </w:pPr>
      <w:r>
        <w:t xml:space="preserve">Figure </w:t>
      </w:r>
      <w:fldSimple w:instr=" SEQ Figure \* ARABIC ">
        <w:r w:rsidR="00753564">
          <w:rPr>
            <w:noProof/>
          </w:rPr>
          <w:t>17</w:t>
        </w:r>
      </w:fldSimple>
    </w:p>
    <w:p w14:paraId="438FD1F2" w14:textId="36EE7D23" w:rsidR="00767C22" w:rsidRDefault="009D22D2" w:rsidP="00A81ADD">
      <w:pPr>
        <w:pStyle w:val="Heading2"/>
        <w:jc w:val="both"/>
      </w:pPr>
      <w:r>
        <w:t xml:space="preserve"> </w:t>
      </w:r>
      <w:bookmarkStart w:id="73" w:name="_Toc529173544"/>
      <w:r w:rsidR="00980A9B">
        <w:t>User Interface Evaluation</w:t>
      </w:r>
      <w:bookmarkEnd w:id="73"/>
    </w:p>
    <w:p w14:paraId="5208FD57" w14:textId="49EF586B" w:rsidR="009F2CAD" w:rsidRDefault="009F2CAD" w:rsidP="00A81ADD">
      <w:pPr>
        <w:pStyle w:val="Heading3"/>
        <w:spacing w:line="360" w:lineRule="auto"/>
        <w:jc w:val="both"/>
      </w:pPr>
      <w:bookmarkStart w:id="74" w:name="_Toc529173545"/>
      <w:r>
        <w:t>Informal User Testing</w:t>
      </w:r>
      <w:bookmarkEnd w:id="74"/>
    </w:p>
    <w:p w14:paraId="740B657C" w14:textId="02B0C1D7" w:rsidR="009F2CAD" w:rsidRDefault="00980A9B" w:rsidP="00A81ADD">
      <w:pPr>
        <w:pStyle w:val="BodyText"/>
      </w:pPr>
      <w:r>
        <w:t xml:space="preserve">The way the interface was tested was by providing a user to use the system for the first time. The user could successfully register and login without asking a question. But when the user reached the student dashboard screen, the user did not know exactly what to do. </w:t>
      </w:r>
      <w:r w:rsidR="009F2CAD">
        <w:t>So,</w:t>
      </w:r>
      <w:r>
        <w:t xml:space="preserve"> a help function was created to encounter this problem</w:t>
      </w:r>
      <w:r w:rsidR="009F2CAD">
        <w:t>. after the help was included the user used the help and got an idea of where to go for each function,</w:t>
      </w:r>
      <w:r>
        <w:t xml:space="preserve"> but the interface kept it simpli</w:t>
      </w:r>
      <w:r w:rsidR="009F2CAD">
        <w:t>stic design.</w:t>
      </w:r>
    </w:p>
    <w:p w14:paraId="6929EEFC" w14:textId="77777777" w:rsidR="00245A6F" w:rsidRDefault="00245A6F" w:rsidP="00A81ADD">
      <w:pPr>
        <w:pStyle w:val="Heading3"/>
        <w:spacing w:line="360" w:lineRule="auto"/>
        <w:jc w:val="both"/>
      </w:pPr>
      <w:bookmarkStart w:id="75" w:name="_Toc529173546"/>
      <w:r>
        <w:t>User Satisfaction</w:t>
      </w:r>
      <w:bookmarkEnd w:id="75"/>
    </w:p>
    <w:p w14:paraId="52F7EC58" w14:textId="73BFF49B" w:rsidR="009506D3" w:rsidRPr="00980A9B" w:rsidRDefault="00245A6F" w:rsidP="00A81ADD">
      <w:pPr>
        <w:pStyle w:val="BodyText"/>
      </w:pPr>
      <w:r>
        <w:t xml:space="preserve">Table </w:t>
      </w:r>
      <w:r w:rsidR="000D2865">
        <w:t>9</w:t>
      </w:r>
      <w:r>
        <w:t xml:space="preserve"> show the user satisfaction based on the interface aspect of the system. The numbers 1 – 5 indicate the level of satisfaction with 1 meaning very unsatisfied and 5 meaning very satisfied.</w:t>
      </w:r>
      <w:r w:rsidR="006846B7">
        <w:t xml:space="preserve"> The number that the user selected is highlighted green and the comments were made by the user on each section on the Table </w:t>
      </w:r>
      <w:r w:rsidR="000D2865">
        <w:t>9</w:t>
      </w:r>
      <w:r w:rsidR="006846B7">
        <w:t>.</w:t>
      </w:r>
    </w:p>
    <w:p w14:paraId="0E0E3D3E" w14:textId="5A743F77" w:rsidR="000D2865" w:rsidRDefault="00245A6F" w:rsidP="000D2865">
      <w:pPr>
        <w:pStyle w:val="Caption"/>
        <w:keepNext/>
        <w:spacing w:line="360" w:lineRule="auto"/>
        <w:jc w:val="both"/>
      </w:pPr>
      <w:r>
        <w:t xml:space="preserve">Table </w:t>
      </w:r>
      <w:fldSimple w:instr=" SEQ Table \* ARABIC ">
        <w:r w:rsidR="000D2865">
          <w:rPr>
            <w:noProof/>
          </w:rPr>
          <w:t>9</w:t>
        </w:r>
      </w:fldSimple>
    </w:p>
    <w:tbl>
      <w:tblPr>
        <w:tblStyle w:val="TableGrid"/>
        <w:tblW w:w="0" w:type="auto"/>
        <w:tblLook w:val="04A0" w:firstRow="1" w:lastRow="0" w:firstColumn="1" w:lastColumn="0" w:noHBand="0" w:noVBand="1"/>
      </w:tblPr>
      <w:tblGrid>
        <w:gridCol w:w="1288"/>
        <w:gridCol w:w="4236"/>
        <w:gridCol w:w="708"/>
        <w:gridCol w:w="709"/>
        <w:gridCol w:w="709"/>
        <w:gridCol w:w="709"/>
        <w:gridCol w:w="657"/>
      </w:tblGrid>
      <w:tr w:rsidR="009506D3" w14:paraId="50353835" w14:textId="77777777" w:rsidTr="009506D3">
        <w:tc>
          <w:tcPr>
            <w:tcW w:w="1288" w:type="dxa"/>
          </w:tcPr>
          <w:p w14:paraId="52BFD601" w14:textId="31168E9D" w:rsidR="009506D3" w:rsidRDefault="009506D3" w:rsidP="00A81ADD">
            <w:pPr>
              <w:pStyle w:val="BodyText"/>
            </w:pPr>
            <w:r>
              <w:t>1</w:t>
            </w:r>
          </w:p>
        </w:tc>
        <w:tc>
          <w:tcPr>
            <w:tcW w:w="4236" w:type="dxa"/>
          </w:tcPr>
          <w:p w14:paraId="2481CC37" w14:textId="656635DD" w:rsidR="009506D3" w:rsidRDefault="009506D3" w:rsidP="00A81ADD">
            <w:pPr>
              <w:pStyle w:val="Default"/>
              <w:spacing w:line="360" w:lineRule="auto"/>
              <w:jc w:val="both"/>
            </w:pPr>
            <w:r>
              <w:rPr>
                <w:sz w:val="22"/>
                <w:szCs w:val="22"/>
              </w:rPr>
              <w:t>The system was easy to learn.</w:t>
            </w:r>
          </w:p>
        </w:tc>
        <w:tc>
          <w:tcPr>
            <w:tcW w:w="708" w:type="dxa"/>
          </w:tcPr>
          <w:p w14:paraId="22842A61" w14:textId="2BC020BD" w:rsidR="009506D3" w:rsidRPr="009506D3" w:rsidRDefault="009506D3" w:rsidP="00A81ADD">
            <w:pPr>
              <w:spacing w:line="360" w:lineRule="auto"/>
              <w:jc w:val="both"/>
            </w:pPr>
            <w:r>
              <w:t>1</w:t>
            </w:r>
          </w:p>
        </w:tc>
        <w:tc>
          <w:tcPr>
            <w:tcW w:w="709" w:type="dxa"/>
          </w:tcPr>
          <w:p w14:paraId="435AA142" w14:textId="04B4CC5A" w:rsidR="009506D3" w:rsidRDefault="009506D3" w:rsidP="00A81ADD">
            <w:pPr>
              <w:pStyle w:val="BodyText"/>
            </w:pPr>
            <w:r>
              <w:t>2</w:t>
            </w:r>
          </w:p>
        </w:tc>
        <w:tc>
          <w:tcPr>
            <w:tcW w:w="709" w:type="dxa"/>
          </w:tcPr>
          <w:p w14:paraId="06E92889" w14:textId="27105C6F" w:rsidR="009506D3" w:rsidRDefault="009506D3" w:rsidP="00A81ADD">
            <w:pPr>
              <w:pStyle w:val="BodyText"/>
            </w:pPr>
            <w:r>
              <w:t>3</w:t>
            </w:r>
          </w:p>
        </w:tc>
        <w:tc>
          <w:tcPr>
            <w:tcW w:w="709" w:type="dxa"/>
          </w:tcPr>
          <w:p w14:paraId="39C4D527" w14:textId="39B6C998" w:rsidR="009506D3" w:rsidRDefault="009506D3" w:rsidP="00A81ADD">
            <w:pPr>
              <w:pStyle w:val="BodyText"/>
            </w:pPr>
            <w:r w:rsidRPr="006846B7">
              <w:rPr>
                <w:highlight w:val="green"/>
              </w:rPr>
              <w:t>4</w:t>
            </w:r>
          </w:p>
        </w:tc>
        <w:tc>
          <w:tcPr>
            <w:tcW w:w="657" w:type="dxa"/>
          </w:tcPr>
          <w:p w14:paraId="4F321AA6" w14:textId="346099B2" w:rsidR="009506D3" w:rsidRDefault="009506D3" w:rsidP="00A81ADD">
            <w:pPr>
              <w:pStyle w:val="BodyText"/>
            </w:pPr>
            <w:r>
              <w:t>5</w:t>
            </w:r>
          </w:p>
        </w:tc>
      </w:tr>
      <w:tr w:rsidR="009506D3" w14:paraId="63044524" w14:textId="77777777" w:rsidTr="00571E6C">
        <w:tc>
          <w:tcPr>
            <w:tcW w:w="1288" w:type="dxa"/>
          </w:tcPr>
          <w:p w14:paraId="24BA244B" w14:textId="75B87EF7" w:rsidR="009506D3" w:rsidRDefault="009506D3" w:rsidP="00A81ADD">
            <w:pPr>
              <w:pStyle w:val="BodyText"/>
            </w:pPr>
            <w:r>
              <w:lastRenderedPageBreak/>
              <w:t>Comment</w:t>
            </w:r>
          </w:p>
        </w:tc>
        <w:tc>
          <w:tcPr>
            <w:tcW w:w="7728" w:type="dxa"/>
            <w:gridSpan w:val="6"/>
          </w:tcPr>
          <w:p w14:paraId="0B47F810" w14:textId="780C5069" w:rsidR="009506D3" w:rsidRDefault="006846B7" w:rsidP="00A81ADD">
            <w:pPr>
              <w:pStyle w:val="BodyText"/>
            </w:pPr>
            <w:r>
              <w:t>After using help, I found the system very easy to learn and use later on.</w:t>
            </w:r>
          </w:p>
        </w:tc>
      </w:tr>
      <w:tr w:rsidR="009506D3" w14:paraId="0E281464" w14:textId="77777777" w:rsidTr="009506D3">
        <w:tc>
          <w:tcPr>
            <w:tcW w:w="1288" w:type="dxa"/>
          </w:tcPr>
          <w:p w14:paraId="35DD7349" w14:textId="7C3E2539" w:rsidR="009506D3" w:rsidRDefault="009506D3" w:rsidP="00A81ADD">
            <w:pPr>
              <w:pStyle w:val="BodyText"/>
            </w:pPr>
            <w:r>
              <w:t>2</w:t>
            </w:r>
          </w:p>
        </w:tc>
        <w:tc>
          <w:tcPr>
            <w:tcW w:w="4236" w:type="dxa"/>
          </w:tcPr>
          <w:p w14:paraId="0B9C7F01" w14:textId="30F55AC7" w:rsidR="009506D3" w:rsidRPr="009506D3" w:rsidRDefault="009506D3" w:rsidP="00A81ADD">
            <w:pPr>
              <w:pStyle w:val="Default"/>
              <w:spacing w:line="360" w:lineRule="auto"/>
              <w:jc w:val="both"/>
              <w:rPr>
                <w:sz w:val="23"/>
                <w:szCs w:val="23"/>
              </w:rPr>
            </w:pPr>
            <w:r>
              <w:rPr>
                <w:sz w:val="23"/>
                <w:szCs w:val="23"/>
              </w:rPr>
              <w:t>The system was easy to navigate.</w:t>
            </w:r>
          </w:p>
        </w:tc>
        <w:tc>
          <w:tcPr>
            <w:tcW w:w="708" w:type="dxa"/>
          </w:tcPr>
          <w:p w14:paraId="0DC107C8" w14:textId="4BD74FA8" w:rsidR="009506D3" w:rsidRDefault="009506D3" w:rsidP="00A81ADD">
            <w:pPr>
              <w:pStyle w:val="BodyText"/>
            </w:pPr>
            <w:r>
              <w:t>1</w:t>
            </w:r>
          </w:p>
        </w:tc>
        <w:tc>
          <w:tcPr>
            <w:tcW w:w="709" w:type="dxa"/>
          </w:tcPr>
          <w:p w14:paraId="415442E5" w14:textId="1E17BC92" w:rsidR="009506D3" w:rsidRDefault="009506D3" w:rsidP="00A81ADD">
            <w:pPr>
              <w:pStyle w:val="BodyText"/>
            </w:pPr>
            <w:r>
              <w:t>2</w:t>
            </w:r>
          </w:p>
        </w:tc>
        <w:tc>
          <w:tcPr>
            <w:tcW w:w="709" w:type="dxa"/>
          </w:tcPr>
          <w:p w14:paraId="589730B8" w14:textId="0FA9ED08" w:rsidR="009506D3" w:rsidRDefault="009506D3" w:rsidP="00A81ADD">
            <w:pPr>
              <w:pStyle w:val="BodyText"/>
            </w:pPr>
            <w:r>
              <w:t>3</w:t>
            </w:r>
          </w:p>
        </w:tc>
        <w:tc>
          <w:tcPr>
            <w:tcW w:w="709" w:type="dxa"/>
          </w:tcPr>
          <w:p w14:paraId="3B34E167" w14:textId="04F70408" w:rsidR="009506D3" w:rsidRDefault="009506D3" w:rsidP="00A81ADD">
            <w:pPr>
              <w:pStyle w:val="BodyText"/>
            </w:pPr>
            <w:r w:rsidRPr="006846B7">
              <w:t>4</w:t>
            </w:r>
          </w:p>
        </w:tc>
        <w:tc>
          <w:tcPr>
            <w:tcW w:w="657" w:type="dxa"/>
          </w:tcPr>
          <w:p w14:paraId="76B80F18" w14:textId="13625C42" w:rsidR="009506D3" w:rsidRPr="006846B7" w:rsidRDefault="009506D3" w:rsidP="00A81ADD">
            <w:pPr>
              <w:pStyle w:val="BodyText"/>
              <w:rPr>
                <w:highlight w:val="green"/>
              </w:rPr>
            </w:pPr>
            <w:r w:rsidRPr="006846B7">
              <w:rPr>
                <w:highlight w:val="green"/>
              </w:rPr>
              <w:t>5</w:t>
            </w:r>
          </w:p>
        </w:tc>
      </w:tr>
      <w:tr w:rsidR="009506D3" w14:paraId="1956D301" w14:textId="77777777" w:rsidTr="00571E6C">
        <w:tc>
          <w:tcPr>
            <w:tcW w:w="1288" w:type="dxa"/>
          </w:tcPr>
          <w:p w14:paraId="32A2FFCB" w14:textId="37D96D7C" w:rsidR="009506D3" w:rsidRDefault="009506D3" w:rsidP="00A81ADD">
            <w:pPr>
              <w:pStyle w:val="BodyText"/>
            </w:pPr>
            <w:r>
              <w:t>Comment</w:t>
            </w:r>
          </w:p>
        </w:tc>
        <w:tc>
          <w:tcPr>
            <w:tcW w:w="7728" w:type="dxa"/>
            <w:gridSpan w:val="6"/>
          </w:tcPr>
          <w:p w14:paraId="42D25013" w14:textId="0C0611F3" w:rsidR="009506D3" w:rsidRDefault="006846B7" w:rsidP="00A81ADD">
            <w:pPr>
              <w:pStyle w:val="BodyText"/>
            </w:pPr>
            <w:r>
              <w:t>The simple design shows me where to go for each function.</w:t>
            </w:r>
          </w:p>
        </w:tc>
      </w:tr>
      <w:tr w:rsidR="009506D3" w14:paraId="6EB8580B" w14:textId="77777777" w:rsidTr="009506D3">
        <w:tc>
          <w:tcPr>
            <w:tcW w:w="1288" w:type="dxa"/>
          </w:tcPr>
          <w:p w14:paraId="32E988A2" w14:textId="64C249EC" w:rsidR="009506D3" w:rsidRDefault="009506D3" w:rsidP="00A81ADD">
            <w:pPr>
              <w:pStyle w:val="BodyText"/>
            </w:pPr>
            <w:r>
              <w:t>3</w:t>
            </w:r>
          </w:p>
        </w:tc>
        <w:tc>
          <w:tcPr>
            <w:tcW w:w="4236" w:type="dxa"/>
          </w:tcPr>
          <w:p w14:paraId="442B7C54" w14:textId="3758CD21" w:rsidR="009506D3" w:rsidRDefault="009506D3" w:rsidP="00A81ADD">
            <w:pPr>
              <w:pStyle w:val="Default"/>
              <w:spacing w:line="360" w:lineRule="auto"/>
              <w:jc w:val="both"/>
            </w:pPr>
            <w:r>
              <w:rPr>
                <w:sz w:val="22"/>
                <w:szCs w:val="22"/>
              </w:rPr>
              <w:t>The system prevented errors by limiting text input.</w:t>
            </w:r>
          </w:p>
        </w:tc>
        <w:tc>
          <w:tcPr>
            <w:tcW w:w="708" w:type="dxa"/>
          </w:tcPr>
          <w:p w14:paraId="534D754F" w14:textId="6C622264" w:rsidR="009506D3" w:rsidRPr="006846B7" w:rsidRDefault="009506D3" w:rsidP="00A81ADD">
            <w:pPr>
              <w:pStyle w:val="BodyText"/>
              <w:rPr>
                <w:highlight w:val="green"/>
              </w:rPr>
            </w:pPr>
            <w:r w:rsidRPr="006846B7">
              <w:t>1</w:t>
            </w:r>
          </w:p>
        </w:tc>
        <w:tc>
          <w:tcPr>
            <w:tcW w:w="709" w:type="dxa"/>
          </w:tcPr>
          <w:p w14:paraId="5D9A4CE3" w14:textId="0BCE3FAE" w:rsidR="009506D3" w:rsidRPr="006846B7" w:rsidRDefault="009506D3" w:rsidP="00A81ADD">
            <w:pPr>
              <w:pStyle w:val="BodyText"/>
              <w:rPr>
                <w:highlight w:val="green"/>
              </w:rPr>
            </w:pPr>
            <w:r w:rsidRPr="006846B7">
              <w:rPr>
                <w:highlight w:val="green"/>
              </w:rPr>
              <w:t>2</w:t>
            </w:r>
          </w:p>
        </w:tc>
        <w:tc>
          <w:tcPr>
            <w:tcW w:w="709" w:type="dxa"/>
          </w:tcPr>
          <w:p w14:paraId="03847D9B" w14:textId="026DB8AD" w:rsidR="009506D3" w:rsidRDefault="009506D3" w:rsidP="00A81ADD">
            <w:pPr>
              <w:pStyle w:val="BodyText"/>
            </w:pPr>
            <w:r>
              <w:t>3</w:t>
            </w:r>
          </w:p>
        </w:tc>
        <w:tc>
          <w:tcPr>
            <w:tcW w:w="709" w:type="dxa"/>
          </w:tcPr>
          <w:p w14:paraId="0CD34E52" w14:textId="46527CBE" w:rsidR="009506D3" w:rsidRDefault="009506D3" w:rsidP="00A81ADD">
            <w:pPr>
              <w:pStyle w:val="BodyText"/>
            </w:pPr>
            <w:r>
              <w:t>4</w:t>
            </w:r>
          </w:p>
        </w:tc>
        <w:tc>
          <w:tcPr>
            <w:tcW w:w="657" w:type="dxa"/>
          </w:tcPr>
          <w:p w14:paraId="21705D4F" w14:textId="65887232" w:rsidR="009506D3" w:rsidRDefault="009506D3" w:rsidP="00A81ADD">
            <w:pPr>
              <w:pStyle w:val="BodyText"/>
            </w:pPr>
            <w:r>
              <w:t>5</w:t>
            </w:r>
          </w:p>
        </w:tc>
      </w:tr>
      <w:tr w:rsidR="009506D3" w14:paraId="50E8F68B" w14:textId="77777777" w:rsidTr="00571E6C">
        <w:tc>
          <w:tcPr>
            <w:tcW w:w="1288" w:type="dxa"/>
          </w:tcPr>
          <w:p w14:paraId="48ABF801" w14:textId="18479894" w:rsidR="009506D3" w:rsidRDefault="009506D3" w:rsidP="00A81ADD">
            <w:pPr>
              <w:pStyle w:val="BodyText"/>
            </w:pPr>
            <w:r>
              <w:t>Comment</w:t>
            </w:r>
          </w:p>
        </w:tc>
        <w:tc>
          <w:tcPr>
            <w:tcW w:w="7728" w:type="dxa"/>
            <w:gridSpan w:val="6"/>
          </w:tcPr>
          <w:p w14:paraId="5A858FC2" w14:textId="5AEC9256" w:rsidR="009506D3" w:rsidRDefault="006846B7" w:rsidP="00A81ADD">
            <w:pPr>
              <w:pStyle w:val="BodyText"/>
            </w:pPr>
            <w:r>
              <w:t>I never saw and limiting text input function.</w:t>
            </w:r>
          </w:p>
        </w:tc>
      </w:tr>
      <w:tr w:rsidR="009506D3" w14:paraId="6C397D8B" w14:textId="77777777" w:rsidTr="009506D3">
        <w:tc>
          <w:tcPr>
            <w:tcW w:w="1288" w:type="dxa"/>
          </w:tcPr>
          <w:p w14:paraId="3F92D3B1" w14:textId="3180CF80" w:rsidR="009506D3" w:rsidRDefault="009506D3" w:rsidP="00A81ADD">
            <w:pPr>
              <w:pStyle w:val="BodyText"/>
            </w:pPr>
            <w:r>
              <w:t>4</w:t>
            </w:r>
          </w:p>
        </w:tc>
        <w:tc>
          <w:tcPr>
            <w:tcW w:w="4236" w:type="dxa"/>
          </w:tcPr>
          <w:p w14:paraId="7ED0129A" w14:textId="2DFB6E5D" w:rsidR="009506D3" w:rsidRPr="009506D3" w:rsidRDefault="00245A6F" w:rsidP="00A81ADD">
            <w:pPr>
              <w:pStyle w:val="Default"/>
              <w:spacing w:line="360" w:lineRule="auto"/>
              <w:jc w:val="both"/>
            </w:pPr>
            <w:r>
              <w:rPr>
                <w:sz w:val="22"/>
                <w:szCs w:val="22"/>
              </w:rPr>
              <w:t>Feedback clearly communicates if an action succeeded or not</w:t>
            </w:r>
            <w:r w:rsidR="009506D3">
              <w:rPr>
                <w:sz w:val="22"/>
                <w:szCs w:val="22"/>
              </w:rPr>
              <w:t>.</w:t>
            </w:r>
          </w:p>
        </w:tc>
        <w:tc>
          <w:tcPr>
            <w:tcW w:w="708" w:type="dxa"/>
          </w:tcPr>
          <w:p w14:paraId="0F668DF7" w14:textId="2E8B67F1" w:rsidR="009506D3" w:rsidRDefault="009506D3" w:rsidP="00A81ADD">
            <w:pPr>
              <w:pStyle w:val="BodyText"/>
            </w:pPr>
            <w:r>
              <w:t>1</w:t>
            </w:r>
          </w:p>
        </w:tc>
        <w:tc>
          <w:tcPr>
            <w:tcW w:w="709" w:type="dxa"/>
          </w:tcPr>
          <w:p w14:paraId="6C61057C" w14:textId="277838AC" w:rsidR="009506D3" w:rsidRDefault="009506D3" w:rsidP="00A81ADD">
            <w:pPr>
              <w:pStyle w:val="BodyText"/>
            </w:pPr>
            <w:r>
              <w:t>2</w:t>
            </w:r>
          </w:p>
        </w:tc>
        <w:tc>
          <w:tcPr>
            <w:tcW w:w="709" w:type="dxa"/>
          </w:tcPr>
          <w:p w14:paraId="611C4E32" w14:textId="5FA7A463" w:rsidR="009506D3" w:rsidRDefault="009506D3" w:rsidP="00A81ADD">
            <w:pPr>
              <w:pStyle w:val="BodyText"/>
            </w:pPr>
            <w:r>
              <w:t>3</w:t>
            </w:r>
          </w:p>
        </w:tc>
        <w:tc>
          <w:tcPr>
            <w:tcW w:w="709" w:type="dxa"/>
          </w:tcPr>
          <w:p w14:paraId="15F0C097" w14:textId="47AD1761" w:rsidR="009506D3" w:rsidRDefault="009506D3" w:rsidP="00A81ADD">
            <w:pPr>
              <w:pStyle w:val="BodyText"/>
            </w:pPr>
            <w:r>
              <w:t>4</w:t>
            </w:r>
          </w:p>
        </w:tc>
        <w:tc>
          <w:tcPr>
            <w:tcW w:w="657" w:type="dxa"/>
          </w:tcPr>
          <w:p w14:paraId="50190DF6" w14:textId="5666C93E" w:rsidR="009506D3" w:rsidRDefault="009506D3" w:rsidP="00A81ADD">
            <w:pPr>
              <w:pStyle w:val="BodyText"/>
            </w:pPr>
            <w:r w:rsidRPr="006846B7">
              <w:rPr>
                <w:highlight w:val="green"/>
              </w:rPr>
              <w:t>5</w:t>
            </w:r>
          </w:p>
        </w:tc>
      </w:tr>
      <w:tr w:rsidR="00245A6F" w14:paraId="78385791" w14:textId="77777777" w:rsidTr="00571E6C">
        <w:tc>
          <w:tcPr>
            <w:tcW w:w="1288" w:type="dxa"/>
          </w:tcPr>
          <w:p w14:paraId="3A17C079" w14:textId="5BF49C5A" w:rsidR="00245A6F" w:rsidRDefault="00245A6F" w:rsidP="00A81ADD">
            <w:pPr>
              <w:pStyle w:val="BodyText"/>
            </w:pPr>
            <w:r>
              <w:t>Comment</w:t>
            </w:r>
          </w:p>
        </w:tc>
        <w:tc>
          <w:tcPr>
            <w:tcW w:w="7728" w:type="dxa"/>
            <w:gridSpan w:val="6"/>
          </w:tcPr>
          <w:p w14:paraId="0005C3E2" w14:textId="56F2AEC6" w:rsidR="00245A6F" w:rsidRDefault="006846B7" w:rsidP="00A81ADD">
            <w:pPr>
              <w:pStyle w:val="BodyText"/>
            </w:pPr>
            <w:r>
              <w:t>For all the actions I made I got a feedback on my success.</w:t>
            </w:r>
          </w:p>
        </w:tc>
      </w:tr>
      <w:tr w:rsidR="00245A6F" w14:paraId="773A474C" w14:textId="77777777" w:rsidTr="009506D3">
        <w:tc>
          <w:tcPr>
            <w:tcW w:w="1288" w:type="dxa"/>
          </w:tcPr>
          <w:p w14:paraId="47AD30E9" w14:textId="521EFE90" w:rsidR="00245A6F" w:rsidRDefault="00245A6F" w:rsidP="00A81ADD">
            <w:pPr>
              <w:pStyle w:val="BodyText"/>
            </w:pPr>
            <w:r>
              <w:t>5</w:t>
            </w:r>
          </w:p>
        </w:tc>
        <w:tc>
          <w:tcPr>
            <w:tcW w:w="4236" w:type="dxa"/>
          </w:tcPr>
          <w:p w14:paraId="5A3A2473" w14:textId="53CF89F5" w:rsidR="00245A6F" w:rsidRPr="00245A6F" w:rsidRDefault="00245A6F" w:rsidP="00A81ADD">
            <w:pPr>
              <w:pStyle w:val="Default"/>
              <w:spacing w:line="360" w:lineRule="auto"/>
              <w:jc w:val="both"/>
            </w:pPr>
            <w:r>
              <w:rPr>
                <w:sz w:val="22"/>
                <w:szCs w:val="22"/>
              </w:rPr>
              <w:t>The interface makes good use of screen real estate (not too cluttered and not too much wasted space)</w:t>
            </w:r>
          </w:p>
        </w:tc>
        <w:tc>
          <w:tcPr>
            <w:tcW w:w="708" w:type="dxa"/>
          </w:tcPr>
          <w:p w14:paraId="03952666" w14:textId="0A18BA4D" w:rsidR="00245A6F" w:rsidRDefault="00245A6F" w:rsidP="00A81ADD">
            <w:pPr>
              <w:pStyle w:val="BodyText"/>
            </w:pPr>
            <w:r>
              <w:t>1</w:t>
            </w:r>
          </w:p>
        </w:tc>
        <w:tc>
          <w:tcPr>
            <w:tcW w:w="709" w:type="dxa"/>
          </w:tcPr>
          <w:p w14:paraId="0BEEC9A3" w14:textId="71AFC33B" w:rsidR="00245A6F" w:rsidRDefault="00245A6F" w:rsidP="00A81ADD">
            <w:pPr>
              <w:pStyle w:val="BodyText"/>
            </w:pPr>
            <w:r>
              <w:t>2</w:t>
            </w:r>
          </w:p>
        </w:tc>
        <w:tc>
          <w:tcPr>
            <w:tcW w:w="709" w:type="dxa"/>
          </w:tcPr>
          <w:p w14:paraId="62BA16A1" w14:textId="7EE1B587" w:rsidR="00245A6F" w:rsidRDefault="00245A6F" w:rsidP="00A81ADD">
            <w:pPr>
              <w:pStyle w:val="BodyText"/>
            </w:pPr>
            <w:r>
              <w:t>3</w:t>
            </w:r>
          </w:p>
        </w:tc>
        <w:tc>
          <w:tcPr>
            <w:tcW w:w="709" w:type="dxa"/>
          </w:tcPr>
          <w:p w14:paraId="180302F8" w14:textId="33FDE911" w:rsidR="00245A6F" w:rsidRDefault="00245A6F" w:rsidP="00A81ADD">
            <w:pPr>
              <w:pStyle w:val="BodyText"/>
            </w:pPr>
            <w:r w:rsidRPr="006846B7">
              <w:rPr>
                <w:highlight w:val="green"/>
              </w:rPr>
              <w:t>4</w:t>
            </w:r>
          </w:p>
        </w:tc>
        <w:tc>
          <w:tcPr>
            <w:tcW w:w="657" w:type="dxa"/>
          </w:tcPr>
          <w:p w14:paraId="4695ADD3" w14:textId="2EE2EFBE" w:rsidR="00245A6F" w:rsidRDefault="00245A6F" w:rsidP="00A81ADD">
            <w:pPr>
              <w:pStyle w:val="BodyText"/>
            </w:pPr>
            <w:r>
              <w:t>5</w:t>
            </w:r>
          </w:p>
        </w:tc>
      </w:tr>
      <w:tr w:rsidR="00245A6F" w14:paraId="397F7311" w14:textId="77777777" w:rsidTr="00571E6C">
        <w:tc>
          <w:tcPr>
            <w:tcW w:w="1288" w:type="dxa"/>
          </w:tcPr>
          <w:p w14:paraId="1C7ACA22" w14:textId="03B65E5E" w:rsidR="00245A6F" w:rsidRDefault="00245A6F" w:rsidP="00A81ADD">
            <w:pPr>
              <w:pStyle w:val="BodyText"/>
            </w:pPr>
            <w:r>
              <w:t>Comment</w:t>
            </w:r>
          </w:p>
        </w:tc>
        <w:tc>
          <w:tcPr>
            <w:tcW w:w="7728" w:type="dxa"/>
            <w:gridSpan w:val="6"/>
          </w:tcPr>
          <w:p w14:paraId="49C22E85" w14:textId="09A87803" w:rsidR="00245A6F" w:rsidRDefault="006846B7" w:rsidP="00A81ADD">
            <w:pPr>
              <w:pStyle w:val="BodyText"/>
            </w:pPr>
            <w:r>
              <w:t>The system has a simple design and uses the space pretty well.</w:t>
            </w:r>
          </w:p>
        </w:tc>
      </w:tr>
    </w:tbl>
    <w:p w14:paraId="7643666D" w14:textId="4FCD18B5" w:rsidR="00980A9B" w:rsidRDefault="006846B7" w:rsidP="00A81ADD">
      <w:pPr>
        <w:pStyle w:val="Heading2"/>
        <w:jc w:val="both"/>
      </w:pPr>
      <w:bookmarkStart w:id="76" w:name="_Toc529173547"/>
      <w:r>
        <w:t>Changes Implemented</w:t>
      </w:r>
      <w:bookmarkEnd w:id="76"/>
    </w:p>
    <w:p w14:paraId="0A39C261" w14:textId="0F93DD11" w:rsidR="004017A7" w:rsidRDefault="007721EE" w:rsidP="00A81ADD">
      <w:pPr>
        <w:pStyle w:val="BodyText"/>
      </w:pPr>
      <w:r>
        <w:t xml:space="preserve">During the implementation of the system, some of the planned designs and implementations may change or be excluded. There were few changes made during the implementation of </w:t>
      </w:r>
      <w:r w:rsidRPr="007721EE">
        <w:rPr>
          <w:b/>
        </w:rPr>
        <w:t>up</w:t>
      </w:r>
      <w:r>
        <w:t xml:space="preserve"> from the design to the code implementation.</w:t>
      </w:r>
    </w:p>
    <w:p w14:paraId="36948C2D" w14:textId="65970898" w:rsidR="007721EE" w:rsidRDefault="007721EE" w:rsidP="00A81ADD">
      <w:pPr>
        <w:pStyle w:val="Heading3"/>
        <w:spacing w:line="360" w:lineRule="auto"/>
        <w:jc w:val="both"/>
      </w:pPr>
      <w:bookmarkStart w:id="77" w:name="_Toc529173548"/>
      <w:r>
        <w:t>Implementation</w:t>
      </w:r>
      <w:bookmarkEnd w:id="77"/>
    </w:p>
    <w:p w14:paraId="3B7BC237" w14:textId="6BEA8380" w:rsidR="007721EE" w:rsidRDefault="007721EE" w:rsidP="00A81ADD">
      <w:pPr>
        <w:spacing w:line="360" w:lineRule="auto"/>
        <w:jc w:val="both"/>
      </w:pPr>
      <w:r>
        <w:t xml:space="preserve">A function to backup files online to a google drive was changed due to the required plugins and configuration that could take time. So, instead of backing up the files on the google drive the application backs up the files on the student </w:t>
      </w:r>
      <w:proofErr w:type="gramStart"/>
      <w:r>
        <w:t>H:.</w:t>
      </w:r>
      <w:proofErr w:type="gramEnd"/>
    </w:p>
    <w:p w14:paraId="1EC3B239" w14:textId="75F45A31" w:rsidR="007721EE" w:rsidRDefault="007721EE" w:rsidP="00A81ADD">
      <w:pPr>
        <w:pStyle w:val="Heading3"/>
        <w:spacing w:line="360" w:lineRule="auto"/>
        <w:jc w:val="both"/>
      </w:pPr>
      <w:bookmarkStart w:id="78" w:name="_Toc529173549"/>
      <w:r>
        <w:t>Design</w:t>
      </w:r>
      <w:bookmarkEnd w:id="78"/>
    </w:p>
    <w:p w14:paraId="3A34EF41" w14:textId="35266335" w:rsidR="007721EE" w:rsidRDefault="007721EE" w:rsidP="00A81ADD">
      <w:pPr>
        <w:spacing w:line="360" w:lineRule="auto"/>
        <w:jc w:val="both"/>
      </w:pPr>
      <w:r>
        <w:t xml:space="preserve">The ERD changed by excluding the Active Directory table. When the function of retrieving the </w:t>
      </w:r>
      <w:r w:rsidR="005A4BEE">
        <w:t xml:space="preserve">computer properties with a JAVA </w:t>
      </w:r>
      <w:proofErr w:type="spellStart"/>
      <w:proofErr w:type="gramStart"/>
      <w:r w:rsidR="005A4BEE" w:rsidRPr="005A4BEE">
        <w:t>java.net.InetAddress</w:t>
      </w:r>
      <w:proofErr w:type="spellEnd"/>
      <w:proofErr w:type="gramEnd"/>
      <w:r w:rsidR="005A4BEE">
        <w:t xml:space="preserve"> library, a need for an Active Directory was eliminated. And some of the use cases also changed</w:t>
      </w:r>
      <w:r w:rsidR="006656AB">
        <w:t>.</w:t>
      </w:r>
    </w:p>
    <w:p w14:paraId="1CB8C551" w14:textId="2BAE4C82" w:rsidR="006656AB" w:rsidRDefault="006656AB" w:rsidP="00A81ADD">
      <w:pPr>
        <w:pStyle w:val="Heading2"/>
        <w:jc w:val="both"/>
      </w:pPr>
      <w:bookmarkStart w:id="79" w:name="_Toc529173550"/>
      <w:r>
        <w:t>Conclusion</w:t>
      </w:r>
      <w:bookmarkEnd w:id="79"/>
    </w:p>
    <w:p w14:paraId="58B9DC62" w14:textId="6BCE06DD" w:rsidR="006656AB" w:rsidRPr="006656AB" w:rsidRDefault="006656AB" w:rsidP="00A81ADD">
      <w:pPr>
        <w:pStyle w:val="BodyText"/>
      </w:pPr>
      <w:r>
        <w:t xml:space="preserve">Testing a system shows unexpected results that the developer did not notice. This helped to identify some of the unnoticed errors in the code and also on the design of the application. The test is an eye opener that a system may not react the same way when it is used be a </w:t>
      </w:r>
      <w:r>
        <w:lastRenderedPageBreak/>
        <w:t>different user instead of the developer of the system. This insures the system is in good quality before it goes into deployment.</w:t>
      </w:r>
    </w:p>
    <w:p w14:paraId="775465C0" w14:textId="428603D2" w:rsidR="00D23C36" w:rsidRDefault="00F86F9C" w:rsidP="00A81ADD">
      <w:pPr>
        <w:pStyle w:val="Heading1"/>
        <w:jc w:val="both"/>
      </w:pPr>
      <w:bookmarkStart w:id="80" w:name="_Toc529173551"/>
      <w:r>
        <w:t>Chapter 6: Deployment Documentation/Installation Guide</w:t>
      </w:r>
      <w:bookmarkEnd w:id="80"/>
    </w:p>
    <w:p w14:paraId="2A4D5DAA" w14:textId="3EEDD719" w:rsidR="00F86F9C" w:rsidRDefault="00F86F9C" w:rsidP="00A81ADD">
      <w:pPr>
        <w:pStyle w:val="Heading2"/>
        <w:jc w:val="both"/>
      </w:pPr>
      <w:bookmarkStart w:id="81" w:name="_Toc529173552"/>
      <w:r>
        <w:t>Introduction</w:t>
      </w:r>
      <w:bookmarkEnd w:id="81"/>
    </w:p>
    <w:p w14:paraId="4561B485" w14:textId="74C81D96" w:rsidR="00F86F9C" w:rsidRDefault="00F86F9C" w:rsidP="00A81ADD">
      <w:pPr>
        <w:pStyle w:val="BodyText"/>
      </w:pPr>
      <w:r>
        <w:t xml:space="preserve">This section will provide guide on what is needed to run the </w:t>
      </w:r>
      <w:r w:rsidRPr="00F86F9C">
        <w:rPr>
          <w:b/>
        </w:rPr>
        <w:t>up</w:t>
      </w:r>
      <w:r>
        <w:t xml:space="preserve"> application on any computer. The operating system that is required will be listed, the Hardware and Software requirements and the programs that are needed.</w:t>
      </w:r>
    </w:p>
    <w:p w14:paraId="3C23EABE" w14:textId="3374E471" w:rsidR="00F86F9C" w:rsidRDefault="00F86F9C" w:rsidP="00A81ADD">
      <w:pPr>
        <w:pStyle w:val="Heading2"/>
        <w:jc w:val="both"/>
      </w:pPr>
      <w:bookmarkStart w:id="82" w:name="_Toc529173553"/>
      <w:r>
        <w:t>Operating System used</w:t>
      </w:r>
      <w:bookmarkEnd w:id="82"/>
    </w:p>
    <w:p w14:paraId="266C8776" w14:textId="6F957DE5" w:rsidR="00F86F9C" w:rsidRDefault="00F86F9C" w:rsidP="00A81ADD">
      <w:pPr>
        <w:pStyle w:val="BodyText"/>
      </w:pPr>
      <w:r>
        <w:t xml:space="preserve">During the development of </w:t>
      </w:r>
      <w:r w:rsidRPr="00F86F9C">
        <w:rPr>
          <w:b/>
        </w:rPr>
        <w:t>up</w:t>
      </w:r>
      <w:r>
        <w:t xml:space="preserve"> the Operating System that was used is Windows 10 Home Single Language, 64</w:t>
      </w:r>
      <w:r w:rsidR="003E51F4">
        <w:t>-</w:t>
      </w:r>
      <w:r>
        <w:t>bit</w:t>
      </w:r>
    </w:p>
    <w:p w14:paraId="550BB599" w14:textId="3A5281D6" w:rsidR="003E51F4" w:rsidRDefault="003E51F4" w:rsidP="00A81ADD">
      <w:pPr>
        <w:pStyle w:val="Heading2"/>
        <w:jc w:val="both"/>
      </w:pPr>
      <w:bookmarkStart w:id="83" w:name="_Toc529173554"/>
      <w:r>
        <w:t>Development Environment</w:t>
      </w:r>
      <w:bookmarkEnd w:id="83"/>
    </w:p>
    <w:p w14:paraId="0A4BD3C0" w14:textId="400FE8A7" w:rsidR="003E51F4" w:rsidRDefault="00DD3407" w:rsidP="00A81ADD">
      <w:pPr>
        <w:pStyle w:val="BodyText"/>
      </w:pPr>
      <w:r>
        <w:t>NetBeans</w:t>
      </w:r>
      <w:r w:rsidR="003E51F4">
        <w:t xml:space="preserve"> 8.2 is the IDE that was used to develop an </w:t>
      </w:r>
      <w:r w:rsidRPr="00DD3407">
        <w:rPr>
          <w:b/>
        </w:rPr>
        <w:t>up</w:t>
      </w:r>
      <w:r>
        <w:t xml:space="preserve">-JAVA application. A </w:t>
      </w:r>
      <w:r w:rsidR="002568BF">
        <w:t>JDBC library was used to connect the application to the MySQL database and the java-mail library is used to send email.</w:t>
      </w:r>
    </w:p>
    <w:p w14:paraId="2051678C" w14:textId="3CE266DF" w:rsidR="00DD3407" w:rsidRDefault="00DD3407" w:rsidP="00A81ADD">
      <w:pPr>
        <w:pStyle w:val="Heading2"/>
        <w:jc w:val="both"/>
      </w:pPr>
      <w:bookmarkStart w:id="84" w:name="_Toc529173555"/>
      <w:r>
        <w:t>Components Needed</w:t>
      </w:r>
      <w:bookmarkEnd w:id="84"/>
    </w:p>
    <w:p w14:paraId="65EDA953" w14:textId="77777777" w:rsidR="00DD3407" w:rsidRDefault="00DD3407" w:rsidP="00A81ADD">
      <w:pPr>
        <w:pStyle w:val="BodyText"/>
        <w:numPr>
          <w:ilvl w:val="0"/>
          <w:numId w:val="37"/>
        </w:numPr>
      </w:pPr>
      <w:r>
        <w:t xml:space="preserve">To run </w:t>
      </w:r>
      <w:r w:rsidRPr="00DD3407">
        <w:rPr>
          <w:b/>
        </w:rPr>
        <w:t>up</w:t>
      </w:r>
      <w:r>
        <w:t xml:space="preserve"> you will also need a version 8 JRE (JAVA Runtime Environment) and a JDK (JAVA Development Kit).</w:t>
      </w:r>
    </w:p>
    <w:p w14:paraId="5491516D" w14:textId="7F9691D4" w:rsidR="00DD3407" w:rsidRPr="00DD3407" w:rsidRDefault="00DD3407" w:rsidP="00A81ADD">
      <w:pPr>
        <w:pStyle w:val="BodyText"/>
        <w:numPr>
          <w:ilvl w:val="0"/>
          <w:numId w:val="37"/>
        </w:numPr>
      </w:pPr>
      <w:r>
        <w:t xml:space="preserve">Once the JRE and the JDK are installed you will only need a copy of the executable </w:t>
      </w:r>
      <w:r w:rsidRPr="00DD3407">
        <w:rPr>
          <w:b/>
        </w:rPr>
        <w:t>up</w:t>
      </w:r>
      <w:r>
        <w:rPr>
          <w:b/>
        </w:rPr>
        <w:t xml:space="preserve"> .</w:t>
      </w:r>
      <w:r w:rsidRPr="00DD3407">
        <w:t>ja</w:t>
      </w:r>
      <w:r>
        <w:t>r files that can be easily ran by double clicking on them.</w:t>
      </w:r>
    </w:p>
    <w:p w14:paraId="21A48331" w14:textId="6EC271C9" w:rsidR="00DD3407" w:rsidRDefault="00581A35" w:rsidP="00A81ADD">
      <w:pPr>
        <w:pStyle w:val="Heading2"/>
        <w:jc w:val="both"/>
      </w:pPr>
      <w:bookmarkStart w:id="85" w:name="_Toc529173556"/>
      <w:r>
        <w:t xml:space="preserve">User </w:t>
      </w:r>
      <w:r w:rsidR="00A761F4">
        <w:t>Guide</w:t>
      </w:r>
      <w:bookmarkEnd w:id="85"/>
    </w:p>
    <w:p w14:paraId="00EFD8C7" w14:textId="67702355" w:rsidR="00292C39" w:rsidRDefault="00A761F4" w:rsidP="00A81ADD">
      <w:pPr>
        <w:pStyle w:val="BodyText"/>
      </w:pPr>
      <w:r>
        <w:t>The up.jar will be running on the background</w:t>
      </w:r>
      <w:r w:rsidR="00292C39">
        <w:t xml:space="preserve">, the screens will only appear once the user has inserted a USB Flash Drive on the computer. Figure </w:t>
      </w:r>
      <w:r w:rsidR="00972564">
        <w:t>18</w:t>
      </w:r>
      <w:r w:rsidR="00292C39">
        <w:t xml:space="preserve"> is a pop-up that will show once the user inserts a USB Flash Drive on a computer.</w:t>
      </w:r>
    </w:p>
    <w:p w14:paraId="4917BAC0" w14:textId="77777777" w:rsidR="00292C39" w:rsidRDefault="00292C39" w:rsidP="00A81ADD">
      <w:pPr>
        <w:pStyle w:val="BodyText"/>
        <w:keepNext/>
      </w:pPr>
      <w:r>
        <w:rPr>
          <w:noProof/>
        </w:rPr>
        <w:lastRenderedPageBreak/>
        <w:drawing>
          <wp:inline distT="0" distB="0" distL="0" distR="0" wp14:anchorId="4530976C" wp14:editId="72D617C7">
            <wp:extent cx="3991532" cy="344853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 Screen.PNG"/>
                    <pic:cNvPicPr/>
                  </pic:nvPicPr>
                  <pic:blipFill>
                    <a:blip r:embed="rId38">
                      <a:extLst>
                        <a:ext uri="{28A0092B-C50C-407E-A947-70E740481C1C}">
                          <a14:useLocalDpi xmlns:a14="http://schemas.microsoft.com/office/drawing/2010/main" val="0"/>
                        </a:ext>
                      </a:extLst>
                    </a:blip>
                    <a:stretch>
                      <a:fillRect/>
                    </a:stretch>
                  </pic:blipFill>
                  <pic:spPr>
                    <a:xfrm>
                      <a:off x="0" y="0"/>
                      <a:ext cx="3991532" cy="3448531"/>
                    </a:xfrm>
                    <a:prstGeom prst="rect">
                      <a:avLst/>
                    </a:prstGeom>
                  </pic:spPr>
                </pic:pic>
              </a:graphicData>
            </a:graphic>
          </wp:inline>
        </w:drawing>
      </w:r>
    </w:p>
    <w:p w14:paraId="160593E6" w14:textId="256725D0" w:rsidR="00292C39" w:rsidRDefault="00292C39"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18</w:t>
      </w:r>
      <w:r w:rsidR="00816C5D">
        <w:rPr>
          <w:noProof/>
        </w:rPr>
        <w:fldChar w:fldCharType="end"/>
      </w:r>
    </w:p>
    <w:p w14:paraId="398F4D18" w14:textId="2A4F9FE3" w:rsidR="00292C39" w:rsidRDefault="00292C39" w:rsidP="00A81ADD">
      <w:pPr>
        <w:spacing w:line="360" w:lineRule="auto"/>
        <w:jc w:val="both"/>
      </w:pPr>
      <w:r>
        <w:t>A user can click the “No” button if they do not want the application to assign a uni</w:t>
      </w:r>
      <w:r w:rsidR="00671586">
        <w:t xml:space="preserve">que ID to a USB Flash Drive or click the “Yes” button to assign a unique ID to a USB Flash Drive. Once the “Yes” button has been clicked </w:t>
      </w:r>
      <w:r w:rsidR="00172163">
        <w:t xml:space="preserve">Figure </w:t>
      </w:r>
      <w:r w:rsidR="005B682A">
        <w:t>19</w:t>
      </w:r>
      <w:r w:rsidR="00C63E41">
        <w:t xml:space="preserve"> screen will show.</w:t>
      </w:r>
    </w:p>
    <w:p w14:paraId="26A81100" w14:textId="69B26C3F" w:rsidR="00C63E41" w:rsidRDefault="00000042" w:rsidP="00A81ADD">
      <w:pPr>
        <w:keepNext/>
        <w:spacing w:line="360" w:lineRule="auto"/>
        <w:jc w:val="both"/>
      </w:pPr>
      <w:r>
        <w:rPr>
          <w:noProof/>
        </w:rPr>
        <mc:AlternateContent>
          <mc:Choice Requires="wps">
            <w:drawing>
              <wp:anchor distT="0" distB="0" distL="114300" distR="114300" simplePos="0" relativeHeight="251661312" behindDoc="0" locked="0" layoutInCell="1" allowOverlap="1" wp14:anchorId="0BBBFE99" wp14:editId="2ACC6628">
                <wp:simplePos x="0" y="0"/>
                <wp:positionH relativeFrom="column">
                  <wp:posOffset>4038600</wp:posOffset>
                </wp:positionH>
                <wp:positionV relativeFrom="paragraph">
                  <wp:posOffset>128905</wp:posOffset>
                </wp:positionV>
                <wp:extent cx="1600200" cy="9048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600200" cy="904875"/>
                        </a:xfrm>
                        <a:prstGeom prst="rect">
                          <a:avLst/>
                        </a:prstGeom>
                        <a:solidFill>
                          <a:schemeClr val="lt1"/>
                        </a:solidFill>
                        <a:ln w="6350">
                          <a:solidFill>
                            <a:prstClr val="black"/>
                          </a:solidFill>
                        </a:ln>
                      </wps:spPr>
                      <wps:txbx>
                        <w:txbxContent>
                          <w:p w14:paraId="1FE361EC" w14:textId="4046B97D" w:rsidR="00112616" w:rsidRDefault="00112616">
                            <w:r>
                              <w:t>A user should only click this check box if they are the actual owner of the USB Flash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FE99" id="Text Box 8" o:spid="_x0000_s1043" type="#_x0000_t202" style="position:absolute;left:0;text-align:left;margin-left:318pt;margin-top:10.15pt;width:126pt;height: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" fillcolor="white [3201]" strokeweight=".5pt">
                <v:textbox>
                  <w:txbxContent>
                    <w:p w14:paraId="1FE361EC" w14:textId="4046B97D" w:rsidR="00112616" w:rsidRDefault="00112616">
                      <w:r>
                        <w:t>A user should only click this check box if they are the actual owner of the USB Flash Drive</w:t>
                      </w:r>
                    </w:p>
                  </w:txbxContent>
                </v:textbox>
              </v:shape>
            </w:pict>
          </mc:Fallback>
        </mc:AlternateContent>
      </w:r>
      <w:r w:rsidR="00C63E41">
        <w:rPr>
          <w:noProof/>
        </w:rPr>
        <mc:AlternateContent>
          <mc:Choice Requires="wps">
            <w:drawing>
              <wp:anchor distT="0" distB="0" distL="114300" distR="114300" simplePos="0" relativeHeight="251660288" behindDoc="0" locked="0" layoutInCell="1" allowOverlap="1" wp14:anchorId="73E79132" wp14:editId="667CD025">
                <wp:simplePos x="0" y="0"/>
                <wp:positionH relativeFrom="column">
                  <wp:posOffset>828674</wp:posOffset>
                </wp:positionH>
                <wp:positionV relativeFrom="paragraph">
                  <wp:posOffset>266065</wp:posOffset>
                </wp:positionV>
                <wp:extent cx="3162300" cy="63817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3162300" cy="6381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F05D6" id="_x0000_t32" coordsize="21600,21600" o:spt="32" o:oned="t" path="m,l21600,21600e" filled="f">
                <v:path arrowok="t" fillok="f" o:connecttype="none"/>
                <o:lock v:ext="edit" shapetype="t"/>
              </v:shapetype>
              <v:shape id="Straight Arrow Connector 7" o:spid="_x0000_s1026" type="#_x0000_t32" style="position:absolute;margin-left:65.25pt;margin-top:20.95pt;width:249pt;height:50.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" strokecolor="#70ad47 [3209]" strokeweight="1.5pt">
                <v:stroke endarrow="block" joinstyle="miter"/>
              </v:shape>
            </w:pict>
          </mc:Fallback>
        </mc:AlternateContent>
      </w:r>
      <w:r w:rsidR="00C63E41">
        <w:rPr>
          <w:noProof/>
        </w:rPr>
        <w:drawing>
          <wp:inline distT="0" distB="0" distL="0" distR="0" wp14:anchorId="2062C1D4" wp14:editId="6A48C6FE">
            <wp:extent cx="5306165" cy="2572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ghtfull owner.PNG"/>
                    <pic:cNvPicPr/>
                  </pic:nvPicPr>
                  <pic:blipFill>
                    <a:blip r:embed="rId39">
                      <a:extLst>
                        <a:ext uri="{28A0092B-C50C-407E-A947-70E740481C1C}">
                          <a14:useLocalDpi xmlns:a14="http://schemas.microsoft.com/office/drawing/2010/main" val="0"/>
                        </a:ext>
                      </a:extLst>
                    </a:blip>
                    <a:stretch>
                      <a:fillRect/>
                    </a:stretch>
                  </pic:blipFill>
                  <pic:spPr>
                    <a:xfrm>
                      <a:off x="0" y="0"/>
                      <a:ext cx="5306165" cy="2572109"/>
                    </a:xfrm>
                    <a:prstGeom prst="rect">
                      <a:avLst/>
                    </a:prstGeom>
                  </pic:spPr>
                </pic:pic>
              </a:graphicData>
            </a:graphic>
          </wp:inline>
        </w:drawing>
      </w:r>
    </w:p>
    <w:p w14:paraId="58375ECD" w14:textId="22C17E1A" w:rsidR="00C63E41" w:rsidRDefault="00C63E41"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19</w:t>
      </w:r>
      <w:r w:rsidR="00816C5D">
        <w:rPr>
          <w:noProof/>
        </w:rPr>
        <w:fldChar w:fldCharType="end"/>
      </w:r>
    </w:p>
    <w:p w14:paraId="531C89A7" w14:textId="782EEA8C" w:rsidR="00C63E41" w:rsidRDefault="003F19EA" w:rsidP="00A81ADD">
      <w:pPr>
        <w:spacing w:line="360" w:lineRule="auto"/>
        <w:jc w:val="both"/>
      </w:pPr>
      <w:r>
        <w:t>The user should click the check box to agree as the rightful owner of the USB Flash Drive</w:t>
      </w:r>
      <w:r w:rsidR="00BD5BFC">
        <w:t xml:space="preserve"> and type a friendly name they want the USB Flash Drive to be identified with. Then click continue when they are done.</w:t>
      </w:r>
    </w:p>
    <w:p w14:paraId="3AE902C2" w14:textId="7ADA3054" w:rsidR="00BD5BFC" w:rsidRDefault="00BD5BFC" w:rsidP="00A81ADD">
      <w:pPr>
        <w:spacing w:line="360" w:lineRule="auto"/>
        <w:jc w:val="both"/>
      </w:pPr>
      <w:r>
        <w:lastRenderedPageBreak/>
        <w:t xml:space="preserve">The upClientApplication.jar </w:t>
      </w:r>
      <w:r w:rsidR="001372D7">
        <w:t xml:space="preserve">is the application that is meant for the student to use in order to manage their USB Flash Drive. </w:t>
      </w:r>
      <w:r>
        <w:t xml:space="preserve">The first screen the user will see on the upClientApplication.jar is a login screen shown on Figure </w:t>
      </w:r>
      <w:r w:rsidR="00F73776">
        <w:t>20</w:t>
      </w:r>
      <w:r>
        <w:t>. Where the student can either register of login to the application</w:t>
      </w:r>
      <w:r w:rsidR="001372D7">
        <w:t>.</w:t>
      </w:r>
    </w:p>
    <w:p w14:paraId="2F283923" w14:textId="77777777" w:rsidR="001372D7" w:rsidRDefault="001372D7" w:rsidP="00A81ADD">
      <w:pPr>
        <w:keepNext/>
        <w:spacing w:line="360" w:lineRule="auto"/>
        <w:jc w:val="both"/>
      </w:pPr>
      <w:r>
        <w:rPr>
          <w:noProof/>
        </w:rPr>
        <w:drawing>
          <wp:inline distT="0" distB="0" distL="0" distR="0" wp14:anchorId="061B0093" wp14:editId="5802C243">
            <wp:extent cx="5430008" cy="4782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creen.PNG"/>
                    <pic:cNvPicPr/>
                  </pic:nvPicPr>
                  <pic:blipFill>
                    <a:blip r:embed="rId40">
                      <a:extLst>
                        <a:ext uri="{28A0092B-C50C-407E-A947-70E740481C1C}">
                          <a14:useLocalDpi xmlns:a14="http://schemas.microsoft.com/office/drawing/2010/main" val="0"/>
                        </a:ext>
                      </a:extLst>
                    </a:blip>
                    <a:stretch>
                      <a:fillRect/>
                    </a:stretch>
                  </pic:blipFill>
                  <pic:spPr>
                    <a:xfrm>
                      <a:off x="0" y="0"/>
                      <a:ext cx="5430008" cy="4782217"/>
                    </a:xfrm>
                    <a:prstGeom prst="rect">
                      <a:avLst/>
                    </a:prstGeom>
                  </pic:spPr>
                </pic:pic>
              </a:graphicData>
            </a:graphic>
          </wp:inline>
        </w:drawing>
      </w:r>
    </w:p>
    <w:p w14:paraId="2532DA7F" w14:textId="0A99775B" w:rsidR="001372D7" w:rsidRDefault="001372D7"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20</w:t>
      </w:r>
      <w:r w:rsidR="00816C5D">
        <w:rPr>
          <w:noProof/>
        </w:rPr>
        <w:fldChar w:fldCharType="end"/>
      </w:r>
    </w:p>
    <w:p w14:paraId="32727916" w14:textId="113FC740" w:rsidR="001372D7" w:rsidRDefault="00E54867" w:rsidP="00A81ADD">
      <w:pPr>
        <w:spacing w:line="360" w:lineRule="auto"/>
        <w:jc w:val="both"/>
      </w:pPr>
      <w:r>
        <w:t xml:space="preserve">Figure </w:t>
      </w:r>
      <w:r w:rsidR="005F0D5B">
        <w:t>21</w:t>
      </w:r>
      <w:r>
        <w:t xml:space="preserve"> is a screen to register</w:t>
      </w:r>
    </w:p>
    <w:p w14:paraId="0030A285" w14:textId="77777777" w:rsidR="00E54867" w:rsidRDefault="00E54867" w:rsidP="00A81ADD">
      <w:pPr>
        <w:keepNext/>
        <w:spacing w:line="360" w:lineRule="auto"/>
        <w:jc w:val="both"/>
      </w:pPr>
      <w:r>
        <w:rPr>
          <w:noProof/>
        </w:rPr>
        <w:lastRenderedPageBreak/>
        <w:drawing>
          <wp:inline distT="0" distB="0" distL="0" distR="0" wp14:anchorId="3FCE2130" wp14:editId="7E154460">
            <wp:extent cx="4734586" cy="462027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screen.PNG"/>
                    <pic:cNvPicPr/>
                  </pic:nvPicPr>
                  <pic:blipFill>
                    <a:blip r:embed="rId41">
                      <a:extLst>
                        <a:ext uri="{28A0092B-C50C-407E-A947-70E740481C1C}">
                          <a14:useLocalDpi xmlns:a14="http://schemas.microsoft.com/office/drawing/2010/main" val="0"/>
                        </a:ext>
                      </a:extLst>
                    </a:blip>
                    <a:stretch>
                      <a:fillRect/>
                    </a:stretch>
                  </pic:blipFill>
                  <pic:spPr>
                    <a:xfrm>
                      <a:off x="0" y="0"/>
                      <a:ext cx="4734586" cy="4620270"/>
                    </a:xfrm>
                    <a:prstGeom prst="rect">
                      <a:avLst/>
                    </a:prstGeom>
                  </pic:spPr>
                </pic:pic>
              </a:graphicData>
            </a:graphic>
          </wp:inline>
        </w:drawing>
      </w:r>
    </w:p>
    <w:p w14:paraId="01B461BD" w14:textId="67C531FC" w:rsidR="00E54867" w:rsidRDefault="00E54867"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21</w:t>
      </w:r>
      <w:r w:rsidR="00816C5D">
        <w:rPr>
          <w:noProof/>
        </w:rPr>
        <w:fldChar w:fldCharType="end"/>
      </w:r>
    </w:p>
    <w:p w14:paraId="1E32767B" w14:textId="450FA8C4" w:rsidR="00105D12" w:rsidRDefault="00105D12" w:rsidP="00A81ADD">
      <w:pPr>
        <w:spacing w:line="360" w:lineRule="auto"/>
        <w:jc w:val="both"/>
      </w:pPr>
      <w:r>
        <w:t xml:space="preserve">The details that are used on the register screen can be used to login on the screen show on Figure </w:t>
      </w:r>
      <w:r w:rsidR="0099539E">
        <w:t>20</w:t>
      </w:r>
      <w:r>
        <w:t xml:space="preserve">. </w:t>
      </w:r>
      <w:r w:rsidR="00801164">
        <w:t xml:space="preserve">Once the </w:t>
      </w:r>
      <w:r w:rsidR="00484738">
        <w:t xml:space="preserve">student has successfully logged in, the first screen of the application they will see is a student dashboard shown on Figure </w:t>
      </w:r>
      <w:r w:rsidR="00191158">
        <w:t>22</w:t>
      </w:r>
      <w:r w:rsidR="00484738">
        <w:t>.</w:t>
      </w:r>
      <w:r w:rsidR="00764481">
        <w:t xml:space="preserve"> Figure </w:t>
      </w:r>
      <w:r w:rsidR="00191158">
        <w:t>22</w:t>
      </w:r>
      <w:r w:rsidR="00764481">
        <w:t xml:space="preserve"> shows and gives a little description of what each button does on the application.</w:t>
      </w:r>
    </w:p>
    <w:p w14:paraId="76BBF905" w14:textId="3EBA6599" w:rsidR="00484738" w:rsidRDefault="005B5728" w:rsidP="00A81ADD">
      <w:pPr>
        <w:keepNext/>
        <w:spacing w:line="360" w:lineRule="auto"/>
        <w:jc w:val="both"/>
      </w:pPr>
      <w:r>
        <w:rPr>
          <w:noProof/>
        </w:rPr>
        <w:lastRenderedPageBreak/>
        <mc:AlternateContent>
          <mc:Choice Requires="wps">
            <w:drawing>
              <wp:anchor distT="0" distB="0" distL="114300" distR="114300" simplePos="0" relativeHeight="251684864" behindDoc="0" locked="0" layoutInCell="1" allowOverlap="1" wp14:anchorId="419A15FA" wp14:editId="7E9EF842">
                <wp:simplePos x="0" y="0"/>
                <wp:positionH relativeFrom="column">
                  <wp:posOffset>3200400</wp:posOffset>
                </wp:positionH>
                <wp:positionV relativeFrom="paragraph">
                  <wp:posOffset>2857500</wp:posOffset>
                </wp:positionV>
                <wp:extent cx="1562100" cy="4857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562100" cy="485775"/>
                        </a:xfrm>
                        <a:prstGeom prst="rect">
                          <a:avLst/>
                        </a:prstGeom>
                        <a:solidFill>
                          <a:schemeClr val="lt1"/>
                        </a:solidFill>
                        <a:ln w="6350">
                          <a:solidFill>
                            <a:prstClr val="black"/>
                          </a:solidFill>
                        </a:ln>
                      </wps:spPr>
                      <wps:txbx>
                        <w:txbxContent>
                          <w:p w14:paraId="13D4F748" w14:textId="1111B7EB" w:rsidR="00112616" w:rsidRDefault="00112616" w:rsidP="005B5728">
                            <w:r>
                              <w:t>To deregister from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A15FA" id="Text Box 24" o:spid="_x0000_s1044" type="#_x0000_t202" style="position:absolute;left:0;text-align:left;margin-left:252pt;margin-top:225pt;width:123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" fillcolor="white [3201]" strokeweight=".5pt">
                <v:textbox>
                  <w:txbxContent>
                    <w:p w14:paraId="13D4F748" w14:textId="1111B7EB" w:rsidR="00112616" w:rsidRDefault="00112616" w:rsidP="005B5728">
                      <w:r>
                        <w:t>To deregister from the application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5C91A0A" wp14:editId="5FBA4C9B">
                <wp:simplePos x="0" y="0"/>
                <wp:positionH relativeFrom="column">
                  <wp:posOffset>3609975</wp:posOffset>
                </wp:positionH>
                <wp:positionV relativeFrom="paragraph">
                  <wp:posOffset>1971675</wp:posOffset>
                </wp:positionV>
                <wp:extent cx="1562100" cy="4381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562100" cy="438150"/>
                        </a:xfrm>
                        <a:prstGeom prst="rect">
                          <a:avLst/>
                        </a:prstGeom>
                        <a:solidFill>
                          <a:schemeClr val="lt1"/>
                        </a:solidFill>
                        <a:ln w="6350">
                          <a:solidFill>
                            <a:prstClr val="black"/>
                          </a:solidFill>
                        </a:ln>
                      </wps:spPr>
                      <wps:txbx>
                        <w:txbxContent>
                          <w:p w14:paraId="2EB7F054" w14:textId="090D68AE" w:rsidR="00112616" w:rsidRDefault="00112616" w:rsidP="005B5728">
                            <w:r>
                              <w:t>To Encrypt or Decrypt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1A0A" id="Text Box 23" o:spid="_x0000_s1045" type="#_x0000_t202" style="position:absolute;left:0;text-align:left;margin-left:284.25pt;margin-top:155.25pt;width:123pt;height: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" fillcolor="white [3201]" strokeweight=".5pt">
                <v:textbox>
                  <w:txbxContent>
                    <w:p w14:paraId="2EB7F054" w14:textId="090D68AE" w:rsidR="00112616" w:rsidRDefault="00112616" w:rsidP="005B5728">
                      <w:r>
                        <w:t>To Encrypt or Decrypt Files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8FFFE56" wp14:editId="1195DB20">
                <wp:simplePos x="0" y="0"/>
                <wp:positionH relativeFrom="column">
                  <wp:posOffset>1495424</wp:posOffset>
                </wp:positionH>
                <wp:positionV relativeFrom="paragraph">
                  <wp:posOffset>1371600</wp:posOffset>
                </wp:positionV>
                <wp:extent cx="2324100" cy="276225"/>
                <wp:effectExtent l="38100" t="0" r="19050" b="85725"/>
                <wp:wrapNone/>
                <wp:docPr id="15" name="Straight Arrow Connector 15"/>
                <wp:cNvGraphicFramePr/>
                <a:graphic xmlns:a="http://schemas.openxmlformats.org/drawingml/2006/main">
                  <a:graphicData uri="http://schemas.microsoft.com/office/word/2010/wordprocessingShape">
                    <wps:wsp>
                      <wps:cNvCnPr/>
                      <wps:spPr>
                        <a:xfrm flipH="1">
                          <a:off x="0" y="0"/>
                          <a:ext cx="2324100" cy="2762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E299" id="Straight Arrow Connector 15" o:spid="_x0000_s1026" type="#_x0000_t32" style="position:absolute;margin-left:117.75pt;margin-top:108pt;width:183pt;height:21.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" strokecolor="#70ad47 [3209]"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13ACDDE" wp14:editId="3E55AA61">
                <wp:simplePos x="0" y="0"/>
                <wp:positionH relativeFrom="column">
                  <wp:posOffset>3930650</wp:posOffset>
                </wp:positionH>
                <wp:positionV relativeFrom="paragraph">
                  <wp:posOffset>1123315</wp:posOffset>
                </wp:positionV>
                <wp:extent cx="1800225" cy="4667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00225" cy="466725"/>
                        </a:xfrm>
                        <a:prstGeom prst="rect">
                          <a:avLst/>
                        </a:prstGeom>
                        <a:solidFill>
                          <a:schemeClr val="lt1"/>
                        </a:solidFill>
                        <a:ln w="6350">
                          <a:solidFill>
                            <a:prstClr val="black"/>
                          </a:solidFill>
                        </a:ln>
                      </wps:spPr>
                      <wps:txbx>
                        <w:txbxContent>
                          <w:p w14:paraId="081DB67C" w14:textId="6727F09F" w:rsidR="00112616" w:rsidRDefault="00112616" w:rsidP="005B5728">
                            <w:r>
                              <w:t>To Copy Files to a student H: (H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ACDDE" id="Text Box 22" o:spid="_x0000_s1046" type="#_x0000_t202" style="position:absolute;left:0;text-align:left;margin-left:309.5pt;margin-top:88.45pt;width:141.7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" fillcolor="white [3201]" strokeweight=".5pt">
                <v:textbox>
                  <w:txbxContent>
                    <w:p w14:paraId="081DB67C" w14:textId="6727F09F" w:rsidR="00112616" w:rsidRDefault="00112616" w:rsidP="005B5728">
                      <w:r>
                        <w:t>To Copy Files to a student H: (H Drive)</w:t>
                      </w:r>
                    </w:p>
                  </w:txbxContent>
                </v:textbox>
              </v:shape>
            </w:pict>
          </mc:Fallback>
        </mc:AlternateContent>
      </w:r>
      <w:r w:rsidR="00D61B29">
        <w:rPr>
          <w:noProof/>
        </w:rPr>
        <mc:AlternateContent>
          <mc:Choice Requires="wps">
            <w:drawing>
              <wp:anchor distT="0" distB="0" distL="114300" distR="114300" simplePos="0" relativeHeight="251678720" behindDoc="0" locked="0" layoutInCell="1" allowOverlap="1" wp14:anchorId="398E12E0" wp14:editId="028F9B1B">
                <wp:simplePos x="0" y="0"/>
                <wp:positionH relativeFrom="column">
                  <wp:posOffset>3248025</wp:posOffset>
                </wp:positionH>
                <wp:positionV relativeFrom="paragraph">
                  <wp:posOffset>685801</wp:posOffset>
                </wp:positionV>
                <wp:extent cx="1562100" cy="285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562100" cy="285750"/>
                        </a:xfrm>
                        <a:prstGeom prst="rect">
                          <a:avLst/>
                        </a:prstGeom>
                        <a:solidFill>
                          <a:schemeClr val="lt1"/>
                        </a:solidFill>
                        <a:ln w="6350">
                          <a:solidFill>
                            <a:prstClr val="black"/>
                          </a:solidFill>
                        </a:ln>
                      </wps:spPr>
                      <wps:txbx>
                        <w:txbxContent>
                          <w:p w14:paraId="298416F5" w14:textId="4A332DC6" w:rsidR="00112616" w:rsidRDefault="00112616" w:rsidP="00D61B29">
                            <w:r>
                              <w:t>To Change a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E12E0" id="Text Box 21" o:spid="_x0000_s1047" type="#_x0000_t202" style="position:absolute;left:0;text-align:left;margin-left:255.75pt;margin-top:54pt;width:123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" fillcolor="white [3201]" strokeweight=".5pt">
                <v:textbox>
                  <w:txbxContent>
                    <w:p w14:paraId="298416F5" w14:textId="4A332DC6" w:rsidR="00112616" w:rsidRDefault="00112616" w:rsidP="00D61B29">
                      <w:r>
                        <w:t>To Change a Password</w:t>
                      </w:r>
                    </w:p>
                  </w:txbxContent>
                </v:textbox>
              </v:shape>
            </w:pict>
          </mc:Fallback>
        </mc:AlternateContent>
      </w:r>
      <w:r w:rsidR="00D61B29">
        <w:rPr>
          <w:noProof/>
        </w:rPr>
        <mc:AlternateContent>
          <mc:Choice Requires="wps">
            <w:drawing>
              <wp:anchor distT="0" distB="0" distL="114300" distR="114300" simplePos="0" relativeHeight="251666432" behindDoc="0" locked="0" layoutInCell="1" allowOverlap="1" wp14:anchorId="3C11572F" wp14:editId="21374D89">
                <wp:simplePos x="0" y="0"/>
                <wp:positionH relativeFrom="column">
                  <wp:posOffset>1504950</wp:posOffset>
                </wp:positionH>
                <wp:positionV relativeFrom="paragraph">
                  <wp:posOffset>857250</wp:posOffset>
                </wp:positionV>
                <wp:extent cx="1695450" cy="314325"/>
                <wp:effectExtent l="38100" t="0" r="19050" b="85725"/>
                <wp:wrapNone/>
                <wp:docPr id="14" name="Straight Arrow Connector 14"/>
                <wp:cNvGraphicFramePr/>
                <a:graphic xmlns:a="http://schemas.openxmlformats.org/drawingml/2006/main">
                  <a:graphicData uri="http://schemas.microsoft.com/office/word/2010/wordprocessingShape">
                    <wps:wsp>
                      <wps:cNvCnPr/>
                      <wps:spPr>
                        <a:xfrm flipH="1">
                          <a:off x="0" y="0"/>
                          <a:ext cx="1695450" cy="3143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E7957" id="Straight Arrow Connector 14" o:spid="_x0000_s1026" type="#_x0000_t32" style="position:absolute;margin-left:118.5pt;margin-top:67.5pt;width:133.5pt;height:24.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" strokecolor="#70ad47 [3209]" strokeweight="1.5pt">
                <v:stroke endarrow="block" joinstyle="miter"/>
              </v:shape>
            </w:pict>
          </mc:Fallback>
        </mc:AlternateContent>
      </w:r>
      <w:r w:rsidR="00D61B29">
        <w:rPr>
          <w:noProof/>
        </w:rPr>
        <mc:AlternateContent>
          <mc:Choice Requires="wps">
            <w:drawing>
              <wp:anchor distT="0" distB="0" distL="114300" distR="114300" simplePos="0" relativeHeight="251676672" behindDoc="0" locked="0" layoutInCell="1" allowOverlap="1" wp14:anchorId="58D3E1E2" wp14:editId="402193E2">
                <wp:simplePos x="0" y="0"/>
                <wp:positionH relativeFrom="column">
                  <wp:posOffset>3200400</wp:posOffset>
                </wp:positionH>
                <wp:positionV relativeFrom="paragraph">
                  <wp:posOffset>85725</wp:posOffset>
                </wp:positionV>
                <wp:extent cx="1562100" cy="4857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562100" cy="485775"/>
                        </a:xfrm>
                        <a:prstGeom prst="rect">
                          <a:avLst/>
                        </a:prstGeom>
                        <a:solidFill>
                          <a:schemeClr val="lt1"/>
                        </a:solidFill>
                        <a:ln w="6350">
                          <a:solidFill>
                            <a:prstClr val="black"/>
                          </a:solidFill>
                        </a:ln>
                      </wps:spPr>
                      <wps:txbx>
                        <w:txbxContent>
                          <w:p w14:paraId="4582EB95" w14:textId="0EB061E2" w:rsidR="00112616" w:rsidRDefault="00112616">
                            <w:r>
                              <w:t>To list all your USBs and report them as lost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3E1E2" id="Text Box 20" o:spid="_x0000_s1048" type="#_x0000_t202" style="position:absolute;left:0;text-align:left;margin-left:252pt;margin-top:6.75pt;width:123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" fillcolor="white [3201]" strokeweight=".5pt">
                <v:textbox>
                  <w:txbxContent>
                    <w:p w14:paraId="4582EB95" w14:textId="0EB061E2" w:rsidR="00112616" w:rsidRDefault="00112616">
                      <w:r>
                        <w:t>To list all your USBs and report them as lost</w:t>
                      </w:r>
                    </w:p>
                  </w:txbxContent>
                </v:textbox>
              </v:shape>
            </w:pict>
          </mc:Fallback>
        </mc:AlternateContent>
      </w:r>
      <w:r w:rsidR="00D61B29">
        <w:rPr>
          <w:noProof/>
        </w:rPr>
        <mc:AlternateContent>
          <mc:Choice Requires="wps">
            <w:drawing>
              <wp:anchor distT="0" distB="0" distL="114300" distR="114300" simplePos="0" relativeHeight="251664384" behindDoc="0" locked="0" layoutInCell="1" allowOverlap="1" wp14:anchorId="4D7D2146" wp14:editId="04F2A18F">
                <wp:simplePos x="0" y="0"/>
                <wp:positionH relativeFrom="column">
                  <wp:posOffset>1504950</wp:posOffset>
                </wp:positionH>
                <wp:positionV relativeFrom="paragraph">
                  <wp:posOffset>295275</wp:posOffset>
                </wp:positionV>
                <wp:extent cx="1571625" cy="476250"/>
                <wp:effectExtent l="38100" t="0" r="28575" b="76200"/>
                <wp:wrapNone/>
                <wp:docPr id="13" name="Straight Arrow Connector 13"/>
                <wp:cNvGraphicFramePr/>
                <a:graphic xmlns:a="http://schemas.openxmlformats.org/drawingml/2006/main">
                  <a:graphicData uri="http://schemas.microsoft.com/office/word/2010/wordprocessingShape">
                    <wps:wsp>
                      <wps:cNvCnPr/>
                      <wps:spPr>
                        <a:xfrm flipH="1">
                          <a:off x="0" y="0"/>
                          <a:ext cx="1571625" cy="4762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C3419" id="Straight Arrow Connector 13" o:spid="_x0000_s1026" type="#_x0000_t32" style="position:absolute;margin-left:118.5pt;margin-top:23.25pt;width:123.75pt;height:3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" strokecolor="#70ad47 [3209]" strokeweight="1.5pt">
                <v:stroke endarrow="block" joinstyle="miter"/>
              </v:shape>
            </w:pict>
          </mc:Fallback>
        </mc:AlternateContent>
      </w:r>
      <w:r w:rsidR="00484738">
        <w:rPr>
          <w:noProof/>
        </w:rPr>
        <mc:AlternateContent>
          <mc:Choice Requires="wps">
            <w:drawing>
              <wp:anchor distT="0" distB="0" distL="114300" distR="114300" simplePos="0" relativeHeight="251675648" behindDoc="0" locked="0" layoutInCell="1" allowOverlap="1" wp14:anchorId="210EA274" wp14:editId="1A735065">
                <wp:simplePos x="0" y="0"/>
                <wp:positionH relativeFrom="column">
                  <wp:posOffset>1819275</wp:posOffset>
                </wp:positionH>
                <wp:positionV relativeFrom="paragraph">
                  <wp:posOffset>-152400</wp:posOffset>
                </wp:positionV>
                <wp:extent cx="942975" cy="2381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942975" cy="238125"/>
                        </a:xfrm>
                        <a:prstGeom prst="rect">
                          <a:avLst/>
                        </a:prstGeom>
                        <a:solidFill>
                          <a:schemeClr val="lt1"/>
                        </a:solidFill>
                        <a:ln w="6350">
                          <a:solidFill>
                            <a:prstClr val="black"/>
                          </a:solidFill>
                        </a:ln>
                      </wps:spPr>
                      <wps:txbx>
                        <w:txbxContent>
                          <w:p w14:paraId="1B004EE8" w14:textId="33D2533A" w:rsidR="00112616" w:rsidRDefault="00112616">
                            <w:r>
                              <w:t>Help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EA274" id="Text Box 19" o:spid="_x0000_s1049" type="#_x0000_t202" style="position:absolute;left:0;text-align:left;margin-left:143.25pt;margin-top:-12pt;width:74.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" fillcolor="white [3201]" strokeweight=".5pt">
                <v:textbox>
                  <w:txbxContent>
                    <w:p w14:paraId="1B004EE8" w14:textId="33D2533A" w:rsidR="00112616" w:rsidRDefault="00112616">
                      <w:r>
                        <w:t>Help Button</w:t>
                      </w:r>
                    </w:p>
                  </w:txbxContent>
                </v:textbox>
              </v:shape>
            </w:pict>
          </mc:Fallback>
        </mc:AlternateContent>
      </w:r>
      <w:r w:rsidR="00484738">
        <w:rPr>
          <w:noProof/>
        </w:rPr>
        <mc:AlternateContent>
          <mc:Choice Requires="wps">
            <w:drawing>
              <wp:anchor distT="0" distB="0" distL="114300" distR="114300" simplePos="0" relativeHeight="251670528" behindDoc="0" locked="0" layoutInCell="1" allowOverlap="1" wp14:anchorId="3C1274F9" wp14:editId="080540EC">
                <wp:simplePos x="0" y="0"/>
                <wp:positionH relativeFrom="column">
                  <wp:posOffset>1504949</wp:posOffset>
                </wp:positionH>
                <wp:positionV relativeFrom="paragraph">
                  <wp:posOffset>2066924</wp:posOffset>
                </wp:positionV>
                <wp:extent cx="2009775" cy="45719"/>
                <wp:effectExtent l="19050" t="76200" r="28575" b="50165"/>
                <wp:wrapNone/>
                <wp:docPr id="16" name="Straight Arrow Connector 16"/>
                <wp:cNvGraphicFramePr/>
                <a:graphic xmlns:a="http://schemas.openxmlformats.org/drawingml/2006/main">
                  <a:graphicData uri="http://schemas.microsoft.com/office/word/2010/wordprocessingShape">
                    <wps:wsp>
                      <wps:cNvCnPr/>
                      <wps:spPr>
                        <a:xfrm flipH="1" flipV="1">
                          <a:off x="0" y="0"/>
                          <a:ext cx="2009775"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2680F" id="Straight Arrow Connector 16" o:spid="_x0000_s1026" type="#_x0000_t32" style="position:absolute;margin-left:118.5pt;margin-top:162.75pt;width:158.2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" strokecolor="#70ad47 [3209]" strokeweight="1.5pt">
                <v:stroke endarrow="block" joinstyle="miter"/>
              </v:shape>
            </w:pict>
          </mc:Fallback>
        </mc:AlternateContent>
      </w:r>
      <w:r w:rsidR="00484738">
        <w:rPr>
          <w:noProof/>
        </w:rPr>
        <mc:AlternateContent>
          <mc:Choice Requires="wps">
            <w:drawing>
              <wp:anchor distT="0" distB="0" distL="114300" distR="114300" simplePos="0" relativeHeight="251672576" behindDoc="0" locked="0" layoutInCell="1" allowOverlap="1" wp14:anchorId="74AC3BAE" wp14:editId="519EB6AA">
                <wp:simplePos x="0" y="0"/>
                <wp:positionH relativeFrom="column">
                  <wp:posOffset>1504950</wp:posOffset>
                </wp:positionH>
                <wp:positionV relativeFrom="paragraph">
                  <wp:posOffset>2486024</wp:posOffset>
                </wp:positionV>
                <wp:extent cx="1571625" cy="619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1571625" cy="6191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133C6" id="Straight Arrow Connector 17" o:spid="_x0000_s1026" type="#_x0000_t32" style="position:absolute;margin-left:118.5pt;margin-top:195.75pt;width:123.75pt;height:48.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" strokecolor="#70ad47 [3209]" strokeweight="1.5pt">
                <v:stroke endarrow="block" joinstyle="miter"/>
              </v:shape>
            </w:pict>
          </mc:Fallback>
        </mc:AlternateContent>
      </w:r>
      <w:r w:rsidR="00484738">
        <w:rPr>
          <w:noProof/>
        </w:rPr>
        <mc:AlternateContent>
          <mc:Choice Requires="wps">
            <w:drawing>
              <wp:anchor distT="0" distB="0" distL="114300" distR="114300" simplePos="0" relativeHeight="251674624" behindDoc="0" locked="0" layoutInCell="1" allowOverlap="1" wp14:anchorId="00AB89A9" wp14:editId="66987274">
                <wp:simplePos x="0" y="0"/>
                <wp:positionH relativeFrom="column">
                  <wp:posOffset>571500</wp:posOffset>
                </wp:positionH>
                <wp:positionV relativeFrom="paragraph">
                  <wp:posOffset>2952750</wp:posOffset>
                </wp:positionV>
                <wp:extent cx="1162050" cy="43815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162050"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10BBF" id="Straight Arrow Connector 18" o:spid="_x0000_s1026" type="#_x0000_t32" style="position:absolute;margin-left:45pt;margin-top:232.5pt;width:91.5pt;height:34.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" strokecolor="#70ad47 [3209]" strokeweight="1.5pt">
                <v:stroke endarrow="block" joinstyle="miter"/>
              </v:shape>
            </w:pict>
          </mc:Fallback>
        </mc:AlternateContent>
      </w:r>
      <w:r w:rsidR="00484738">
        <w:rPr>
          <w:noProof/>
        </w:rPr>
        <mc:AlternateContent>
          <mc:Choice Requires="wps">
            <w:drawing>
              <wp:anchor distT="0" distB="0" distL="114300" distR="114300" simplePos="0" relativeHeight="251662336" behindDoc="0" locked="0" layoutInCell="1" allowOverlap="1" wp14:anchorId="734822E4" wp14:editId="57D020B7">
                <wp:simplePos x="0" y="0"/>
                <wp:positionH relativeFrom="column">
                  <wp:posOffset>428625</wp:posOffset>
                </wp:positionH>
                <wp:positionV relativeFrom="paragraph">
                  <wp:posOffset>9525</wp:posOffset>
                </wp:positionV>
                <wp:extent cx="1390650" cy="285750"/>
                <wp:effectExtent l="38100" t="0" r="19050" b="76200"/>
                <wp:wrapNone/>
                <wp:docPr id="12" name="Straight Arrow Connector 12"/>
                <wp:cNvGraphicFramePr/>
                <a:graphic xmlns:a="http://schemas.openxmlformats.org/drawingml/2006/main">
                  <a:graphicData uri="http://schemas.microsoft.com/office/word/2010/wordprocessingShape">
                    <wps:wsp>
                      <wps:cNvCnPr/>
                      <wps:spPr>
                        <a:xfrm flipH="1">
                          <a:off x="0" y="0"/>
                          <a:ext cx="1390650" cy="2857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98AF2" id="Straight Arrow Connector 12" o:spid="_x0000_s1026" type="#_x0000_t32" style="position:absolute;margin-left:33.75pt;margin-top:.75pt;width:109.5pt;height:2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" strokecolor="#70ad47 [3209]" strokeweight="1.5pt">
                <v:stroke endarrow="block" joinstyle="miter"/>
              </v:shape>
            </w:pict>
          </mc:Fallback>
        </mc:AlternateContent>
      </w:r>
      <w:r w:rsidR="00484738">
        <w:rPr>
          <w:noProof/>
        </w:rPr>
        <w:drawing>
          <wp:inline distT="0" distB="0" distL="0" distR="0" wp14:anchorId="280C3BAE" wp14:editId="39069072">
            <wp:extent cx="5731510" cy="3181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Dashboard.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33979ED8" w14:textId="46150C08" w:rsidR="00C353A4" w:rsidRDefault="005B5728" w:rsidP="00A81ADD">
      <w:pPr>
        <w:pStyle w:val="Caption"/>
        <w:spacing w:line="360" w:lineRule="auto"/>
        <w:jc w:val="both"/>
      </w:pPr>
      <w:r>
        <w:rPr>
          <w:noProof/>
        </w:rPr>
        <mc:AlternateContent>
          <mc:Choice Requires="wps">
            <w:drawing>
              <wp:anchor distT="0" distB="0" distL="114300" distR="114300" simplePos="0" relativeHeight="251686912" behindDoc="0" locked="0" layoutInCell="1" allowOverlap="1" wp14:anchorId="6ED218C7" wp14:editId="01420E34">
                <wp:simplePos x="0" y="0"/>
                <wp:positionH relativeFrom="column">
                  <wp:posOffset>1819275</wp:posOffset>
                </wp:positionH>
                <wp:positionV relativeFrom="paragraph">
                  <wp:posOffset>8890</wp:posOffset>
                </wp:positionV>
                <wp:extent cx="156210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562100" cy="266700"/>
                        </a:xfrm>
                        <a:prstGeom prst="rect">
                          <a:avLst/>
                        </a:prstGeom>
                        <a:solidFill>
                          <a:schemeClr val="lt1"/>
                        </a:solidFill>
                        <a:ln w="6350">
                          <a:solidFill>
                            <a:prstClr val="black"/>
                          </a:solidFill>
                        </a:ln>
                      </wps:spPr>
                      <wps:txbx>
                        <w:txbxContent>
                          <w:p w14:paraId="35838B27" w14:textId="3F7C1AAF" w:rsidR="00112616" w:rsidRDefault="00112616" w:rsidP="005B5728">
                            <w:r>
                              <w:t>To Exit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18C7" id="Text Box 25" o:spid="_x0000_s1050" type="#_x0000_t202" style="position:absolute;left:0;text-align:left;margin-left:143.25pt;margin-top:.7pt;width:123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" fillcolor="white [3201]" strokeweight=".5pt">
                <v:textbox>
                  <w:txbxContent>
                    <w:p w14:paraId="35838B27" w14:textId="3F7C1AAF" w:rsidR="00112616" w:rsidRDefault="00112616" w:rsidP="005B5728">
                      <w:r>
                        <w:t>To Exit the application</w:t>
                      </w:r>
                    </w:p>
                  </w:txbxContent>
                </v:textbox>
              </v:shape>
            </w:pict>
          </mc:Fallback>
        </mc:AlternateContent>
      </w:r>
      <w:r w:rsidR="00484738">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22</w:t>
      </w:r>
      <w:r w:rsidR="00816C5D">
        <w:rPr>
          <w:noProof/>
        </w:rPr>
        <w:fldChar w:fldCharType="end"/>
      </w:r>
    </w:p>
    <w:p w14:paraId="6E6951B2" w14:textId="75A083CB" w:rsidR="00764481" w:rsidRDefault="00764481" w:rsidP="00A81ADD">
      <w:pPr>
        <w:spacing w:line="360" w:lineRule="auto"/>
        <w:jc w:val="both"/>
      </w:pPr>
      <w:r>
        <w:t xml:space="preserve">A help button will show a screen similar to Figure 9 were there is a short description of each button on the dashboard. </w:t>
      </w:r>
      <w:r w:rsidR="00E43073">
        <w:t xml:space="preserve">Figure </w:t>
      </w:r>
      <w:r w:rsidR="008C1952">
        <w:t>23</w:t>
      </w:r>
      <w:r w:rsidR="00E43073">
        <w:t xml:space="preserve"> will show a list of USB Flash Drive that has been registered and belongs to the logged in student.</w:t>
      </w:r>
    </w:p>
    <w:p w14:paraId="7145DC68" w14:textId="590AE497" w:rsidR="00E43073" w:rsidRDefault="00D309AF" w:rsidP="00A81ADD">
      <w:pPr>
        <w:keepNext/>
        <w:spacing w:line="360" w:lineRule="auto"/>
        <w:jc w:val="both"/>
      </w:pPr>
      <w:r>
        <w:rPr>
          <w:noProof/>
        </w:rPr>
        <w:lastRenderedPageBreak/>
        <mc:AlternateContent>
          <mc:Choice Requires="wps">
            <w:drawing>
              <wp:anchor distT="0" distB="0" distL="114300" distR="114300" simplePos="0" relativeHeight="251692032" behindDoc="0" locked="0" layoutInCell="1" allowOverlap="1" wp14:anchorId="11F058F6" wp14:editId="59E48C1F">
                <wp:simplePos x="0" y="0"/>
                <wp:positionH relativeFrom="column">
                  <wp:posOffset>4743450</wp:posOffset>
                </wp:positionH>
                <wp:positionV relativeFrom="paragraph">
                  <wp:posOffset>3314700</wp:posOffset>
                </wp:positionV>
                <wp:extent cx="1562100" cy="3143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562100" cy="314325"/>
                        </a:xfrm>
                        <a:prstGeom prst="rect">
                          <a:avLst/>
                        </a:prstGeom>
                        <a:solidFill>
                          <a:schemeClr val="lt1"/>
                        </a:solidFill>
                        <a:ln w="6350">
                          <a:solidFill>
                            <a:prstClr val="black"/>
                          </a:solidFill>
                        </a:ln>
                      </wps:spPr>
                      <wps:txbx>
                        <w:txbxContent>
                          <w:p w14:paraId="7585936C" w14:textId="6DDB17EA" w:rsidR="00112616" w:rsidRDefault="00112616" w:rsidP="00D309AF">
                            <w:r>
                              <w:t>Click the Report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058F6" id="Text Box 31" o:spid="_x0000_s1051" type="#_x0000_t202" style="position:absolute;left:0;text-align:left;margin-left:373.5pt;margin-top:261pt;width:123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" fillcolor="white [3201]" strokeweight=".5pt">
                <v:textbox>
                  <w:txbxContent>
                    <w:p w14:paraId="7585936C" w14:textId="6DDB17EA" w:rsidR="00112616" w:rsidRDefault="00112616" w:rsidP="00D309AF">
                      <w:r>
                        <w:t>Click the Report button</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367375A" wp14:editId="679519D1">
                <wp:simplePos x="0" y="0"/>
                <wp:positionH relativeFrom="column">
                  <wp:posOffset>3485515</wp:posOffset>
                </wp:positionH>
                <wp:positionV relativeFrom="paragraph">
                  <wp:posOffset>3524250</wp:posOffset>
                </wp:positionV>
                <wp:extent cx="1209675" cy="323850"/>
                <wp:effectExtent l="19050" t="0" r="28575" b="76200"/>
                <wp:wrapNone/>
                <wp:docPr id="30" name="Straight Arrow Connector 30"/>
                <wp:cNvGraphicFramePr/>
                <a:graphic xmlns:a="http://schemas.openxmlformats.org/drawingml/2006/main">
                  <a:graphicData uri="http://schemas.microsoft.com/office/word/2010/wordprocessingShape">
                    <wps:wsp>
                      <wps:cNvCnPr/>
                      <wps:spPr>
                        <a:xfrm flipH="1">
                          <a:off x="0" y="0"/>
                          <a:ext cx="1209675" cy="3238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B36E5" id="Straight Arrow Connector 30" o:spid="_x0000_s1026" type="#_x0000_t32" style="position:absolute;margin-left:274.45pt;margin-top:277.5pt;width:95.25pt;height:25.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" strokecolor="#70ad47 [3209]" strokeweight="1.5pt">
                <v:stroke endarrow="block" joinstyle="miter"/>
              </v:shape>
            </w:pict>
          </mc:Fallback>
        </mc:AlternateContent>
      </w:r>
      <w:r w:rsidR="00B4677C">
        <w:rPr>
          <w:noProof/>
        </w:rPr>
        <mc:AlternateContent>
          <mc:Choice Requires="wps">
            <w:drawing>
              <wp:anchor distT="0" distB="0" distL="114300" distR="114300" simplePos="0" relativeHeight="251688960" behindDoc="0" locked="0" layoutInCell="1" allowOverlap="1" wp14:anchorId="040F74F9" wp14:editId="747268D2">
                <wp:simplePos x="0" y="0"/>
                <wp:positionH relativeFrom="column">
                  <wp:posOffset>2771775</wp:posOffset>
                </wp:positionH>
                <wp:positionV relativeFrom="paragraph">
                  <wp:posOffset>581025</wp:posOffset>
                </wp:positionV>
                <wp:extent cx="1809750" cy="5048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809750" cy="504825"/>
                        </a:xfrm>
                        <a:prstGeom prst="rect">
                          <a:avLst/>
                        </a:prstGeom>
                        <a:solidFill>
                          <a:schemeClr val="lt1"/>
                        </a:solidFill>
                        <a:ln w="6350">
                          <a:solidFill>
                            <a:prstClr val="black"/>
                          </a:solidFill>
                        </a:ln>
                      </wps:spPr>
                      <wps:txbx>
                        <w:txbxContent>
                          <w:p w14:paraId="6479C213" w14:textId="7FC3EE63" w:rsidR="00112616" w:rsidRDefault="00112616">
                            <w:r>
                              <w:t>Click on the Check box of the USB you want to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74F9" id="Text Box 29" o:spid="_x0000_s1052" type="#_x0000_t202" style="position:absolute;left:0;text-align:left;margin-left:218.25pt;margin-top:45.75pt;width:142.5pt;height:3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" fillcolor="white [3201]" strokeweight=".5pt">
                <v:textbox>
                  <w:txbxContent>
                    <w:p w14:paraId="6479C213" w14:textId="7FC3EE63" w:rsidR="00112616" w:rsidRDefault="00112616">
                      <w:r>
                        <w:t>Click on the Check box of the USB you want to report</w:t>
                      </w:r>
                    </w:p>
                  </w:txbxContent>
                </v:textbox>
              </v:shape>
            </w:pict>
          </mc:Fallback>
        </mc:AlternateContent>
      </w:r>
      <w:r w:rsidR="00B4677C">
        <w:rPr>
          <w:noProof/>
        </w:rPr>
        <mc:AlternateContent>
          <mc:Choice Requires="wps">
            <w:drawing>
              <wp:anchor distT="0" distB="0" distL="114300" distR="114300" simplePos="0" relativeHeight="251687936" behindDoc="0" locked="0" layoutInCell="1" allowOverlap="1" wp14:anchorId="75D7F78F" wp14:editId="2DB160DD">
                <wp:simplePos x="0" y="0"/>
                <wp:positionH relativeFrom="column">
                  <wp:posOffset>1571625</wp:posOffset>
                </wp:positionH>
                <wp:positionV relativeFrom="paragraph">
                  <wp:posOffset>942975</wp:posOffset>
                </wp:positionV>
                <wp:extent cx="1200150" cy="352425"/>
                <wp:effectExtent l="38100" t="0" r="19050" b="66675"/>
                <wp:wrapNone/>
                <wp:docPr id="28" name="Straight Arrow Connector 28"/>
                <wp:cNvGraphicFramePr/>
                <a:graphic xmlns:a="http://schemas.openxmlformats.org/drawingml/2006/main">
                  <a:graphicData uri="http://schemas.microsoft.com/office/word/2010/wordprocessingShape">
                    <wps:wsp>
                      <wps:cNvCnPr/>
                      <wps:spPr>
                        <a:xfrm flipH="1">
                          <a:off x="0" y="0"/>
                          <a:ext cx="1200150" cy="3524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E3DD6EE" id="Straight Arrow Connector 28" o:spid="_x0000_s1026" type="#_x0000_t32" style="position:absolute;margin-left:123.75pt;margin-top:74.25pt;width:94.5pt;height:27.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" strokecolor="#70ad47 [3209]" strokeweight="1.5pt">
                <v:stroke endarrow="block" joinstyle="miter"/>
              </v:shape>
            </w:pict>
          </mc:Fallback>
        </mc:AlternateContent>
      </w:r>
      <w:r w:rsidR="00E43073">
        <w:rPr>
          <w:noProof/>
        </w:rPr>
        <w:drawing>
          <wp:inline distT="0" distB="0" distL="0" distR="0" wp14:anchorId="03140D04" wp14:editId="54428BE7">
            <wp:extent cx="4197964" cy="4276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USB.PNG"/>
                    <pic:cNvPicPr/>
                  </pic:nvPicPr>
                  <pic:blipFill>
                    <a:blip r:embed="rId43">
                      <a:extLst>
                        <a:ext uri="{28A0092B-C50C-407E-A947-70E740481C1C}">
                          <a14:useLocalDpi xmlns:a14="http://schemas.microsoft.com/office/drawing/2010/main" val="0"/>
                        </a:ext>
                      </a:extLst>
                    </a:blip>
                    <a:stretch>
                      <a:fillRect/>
                    </a:stretch>
                  </pic:blipFill>
                  <pic:spPr>
                    <a:xfrm>
                      <a:off x="0" y="0"/>
                      <a:ext cx="4204960" cy="4283852"/>
                    </a:xfrm>
                    <a:prstGeom prst="rect">
                      <a:avLst/>
                    </a:prstGeom>
                  </pic:spPr>
                </pic:pic>
              </a:graphicData>
            </a:graphic>
          </wp:inline>
        </w:drawing>
      </w:r>
    </w:p>
    <w:p w14:paraId="381C8E27" w14:textId="348A0AB0" w:rsidR="00E43073" w:rsidRDefault="00E43073"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23</w:t>
      </w:r>
      <w:r w:rsidR="00816C5D">
        <w:rPr>
          <w:noProof/>
        </w:rPr>
        <w:fldChar w:fldCharType="end"/>
      </w:r>
    </w:p>
    <w:p w14:paraId="7DF95B1D" w14:textId="476BF3BD" w:rsidR="00B4677C" w:rsidRDefault="00B4677C" w:rsidP="00A81ADD">
      <w:pPr>
        <w:spacing w:line="360" w:lineRule="auto"/>
        <w:jc w:val="both"/>
      </w:pPr>
      <w:r>
        <w:t>A student can click</w:t>
      </w:r>
      <w:r w:rsidR="00D309AF">
        <w:t xml:space="preserve"> on the check box of the USB Flash Drive they want to report as missing and then click the report button. The Administrator will receive an email reporting the </w:t>
      </w:r>
      <w:r w:rsidR="00BA518E">
        <w:t xml:space="preserve">that particular USB Flash Drive (“Black </w:t>
      </w:r>
      <w:r w:rsidR="009772FE">
        <w:t>SanDisk</w:t>
      </w:r>
      <w:r w:rsidR="00BA518E">
        <w:t xml:space="preserve"> USB”) of this student has been lost. The lost status will be assigned to the USB and any time after this time, when this USB has been inserted on any computer at campus, an email containing the computer’s </w:t>
      </w:r>
      <w:proofErr w:type="spellStart"/>
      <w:r w:rsidR="00BA518E">
        <w:t>ip</w:t>
      </w:r>
      <w:proofErr w:type="spellEnd"/>
      <w:r w:rsidR="00BA518E">
        <w:t xml:space="preserve"> address, host name, Lab Number and the logged in user (that would be the student number of the student that is using the USB that was reported as lost) the lost USB has been inserted in</w:t>
      </w:r>
      <w:r w:rsidR="005B4DDE">
        <w:t>.</w:t>
      </w:r>
    </w:p>
    <w:p w14:paraId="69B956A1" w14:textId="562E5887" w:rsidR="00634664" w:rsidRDefault="00180B63" w:rsidP="00A81ADD">
      <w:pPr>
        <w:spacing w:line="360" w:lineRule="auto"/>
        <w:jc w:val="both"/>
      </w:pPr>
      <w:r>
        <w:t xml:space="preserve">A student can also Reset a password by clicking on the Reset button shown on Figure </w:t>
      </w:r>
      <w:r w:rsidR="00EF6F6A">
        <w:t>22</w:t>
      </w:r>
      <w:r>
        <w:t xml:space="preserve">. A student is required to type in the old password first on the screen shown on Figure </w:t>
      </w:r>
      <w:r w:rsidR="007A604B">
        <w:t>24</w:t>
      </w:r>
      <w:r>
        <w:t xml:space="preserve"> before resetting the password. Figure 2</w:t>
      </w:r>
      <w:r w:rsidR="007A604B">
        <w:t>5</w:t>
      </w:r>
      <w:r>
        <w:t xml:space="preserve"> shows the screen to type in the new password and confirm the new password to avoid typing errors that might happen during resetting of a password.</w:t>
      </w:r>
    </w:p>
    <w:p w14:paraId="4E7B5F61" w14:textId="77777777" w:rsidR="00180B63" w:rsidRDefault="00180B63" w:rsidP="00A81ADD">
      <w:pPr>
        <w:keepNext/>
        <w:spacing w:line="360" w:lineRule="auto"/>
        <w:jc w:val="both"/>
      </w:pPr>
      <w:r>
        <w:rPr>
          <w:noProof/>
        </w:rPr>
        <w:lastRenderedPageBreak/>
        <w:drawing>
          <wp:inline distT="0" distB="0" distL="0" distR="0" wp14:anchorId="791EE99F" wp14:editId="0C238385">
            <wp:extent cx="3238952" cy="193384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ldPassowd.PNG"/>
                    <pic:cNvPicPr/>
                  </pic:nvPicPr>
                  <pic:blipFill>
                    <a:blip r:embed="rId44">
                      <a:extLst>
                        <a:ext uri="{28A0092B-C50C-407E-A947-70E740481C1C}">
                          <a14:useLocalDpi xmlns:a14="http://schemas.microsoft.com/office/drawing/2010/main" val="0"/>
                        </a:ext>
                      </a:extLst>
                    </a:blip>
                    <a:stretch>
                      <a:fillRect/>
                    </a:stretch>
                  </pic:blipFill>
                  <pic:spPr>
                    <a:xfrm>
                      <a:off x="0" y="0"/>
                      <a:ext cx="3238952" cy="1933845"/>
                    </a:xfrm>
                    <a:prstGeom prst="rect">
                      <a:avLst/>
                    </a:prstGeom>
                  </pic:spPr>
                </pic:pic>
              </a:graphicData>
            </a:graphic>
          </wp:inline>
        </w:drawing>
      </w:r>
    </w:p>
    <w:p w14:paraId="22C43CD7" w14:textId="4B5089C4" w:rsidR="00180B63" w:rsidRDefault="00180B63"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24</w:t>
      </w:r>
      <w:r w:rsidR="00816C5D">
        <w:rPr>
          <w:noProof/>
        </w:rPr>
        <w:fldChar w:fldCharType="end"/>
      </w:r>
    </w:p>
    <w:p w14:paraId="07B7FE27" w14:textId="77777777" w:rsidR="00180B63" w:rsidRDefault="00180B63" w:rsidP="00A81ADD">
      <w:pPr>
        <w:keepNext/>
        <w:spacing w:line="360" w:lineRule="auto"/>
        <w:jc w:val="both"/>
      </w:pPr>
      <w:r>
        <w:rPr>
          <w:noProof/>
        </w:rPr>
        <w:drawing>
          <wp:inline distT="0" distB="0" distL="0" distR="0" wp14:anchorId="3C1FC5E6" wp14:editId="2DD5C212">
            <wp:extent cx="5325218" cy="468695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et Password.PNG"/>
                    <pic:cNvPicPr/>
                  </pic:nvPicPr>
                  <pic:blipFill>
                    <a:blip r:embed="rId45">
                      <a:extLst>
                        <a:ext uri="{28A0092B-C50C-407E-A947-70E740481C1C}">
                          <a14:useLocalDpi xmlns:a14="http://schemas.microsoft.com/office/drawing/2010/main" val="0"/>
                        </a:ext>
                      </a:extLst>
                    </a:blip>
                    <a:stretch>
                      <a:fillRect/>
                    </a:stretch>
                  </pic:blipFill>
                  <pic:spPr>
                    <a:xfrm>
                      <a:off x="0" y="0"/>
                      <a:ext cx="5325218" cy="4686954"/>
                    </a:xfrm>
                    <a:prstGeom prst="rect">
                      <a:avLst/>
                    </a:prstGeom>
                  </pic:spPr>
                </pic:pic>
              </a:graphicData>
            </a:graphic>
          </wp:inline>
        </w:drawing>
      </w:r>
    </w:p>
    <w:p w14:paraId="36BD6E9B" w14:textId="32D6BD77" w:rsidR="00180B63" w:rsidRDefault="00180B63"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25</w:t>
      </w:r>
      <w:r w:rsidR="00816C5D">
        <w:rPr>
          <w:noProof/>
        </w:rPr>
        <w:fldChar w:fldCharType="end"/>
      </w:r>
    </w:p>
    <w:p w14:paraId="45E94DFE" w14:textId="160DE219" w:rsidR="00180B63" w:rsidRDefault="00180B63" w:rsidP="00A81ADD">
      <w:pPr>
        <w:spacing w:line="360" w:lineRule="auto"/>
        <w:jc w:val="both"/>
      </w:pPr>
      <w:r>
        <w:t xml:space="preserve">If the student wants to back up files on the USB Flash Drive. They may click on the “Back up My Files” button which will open a JAVA File Chooser shown on Figure </w:t>
      </w:r>
      <w:r w:rsidR="0081592D">
        <w:t>26</w:t>
      </w:r>
      <w:r>
        <w:t xml:space="preserve"> to locate a file or folder they want to back up. After choosing a file or a folder and clicking open on the JAVA File Chooser the file/folder chosen will be </w:t>
      </w:r>
      <w:r w:rsidR="00225440">
        <w:t xml:space="preserve">copied to the student’s </w:t>
      </w:r>
      <w:proofErr w:type="gramStart"/>
      <w:r w:rsidR="00225440">
        <w:t>H:.</w:t>
      </w:r>
      <w:proofErr w:type="gramEnd"/>
    </w:p>
    <w:p w14:paraId="5AF70FD9" w14:textId="77777777" w:rsidR="00225440" w:rsidRDefault="00225440" w:rsidP="00A81ADD">
      <w:pPr>
        <w:keepNext/>
        <w:spacing w:line="360" w:lineRule="auto"/>
        <w:jc w:val="both"/>
      </w:pPr>
      <w:r>
        <w:rPr>
          <w:noProof/>
        </w:rPr>
        <w:lastRenderedPageBreak/>
        <w:drawing>
          <wp:inline distT="0" distB="0" distL="0" distR="0" wp14:anchorId="5CB661CD" wp14:editId="2137FAD7">
            <wp:extent cx="481012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eExplorar.PNG"/>
                    <pic:cNvPicPr/>
                  </pic:nvPicPr>
                  <pic:blipFill>
                    <a:blip r:embed="rId46">
                      <a:extLst>
                        <a:ext uri="{28A0092B-C50C-407E-A947-70E740481C1C}">
                          <a14:useLocalDpi xmlns:a14="http://schemas.microsoft.com/office/drawing/2010/main" val="0"/>
                        </a:ext>
                      </a:extLst>
                    </a:blip>
                    <a:stretch>
                      <a:fillRect/>
                    </a:stretch>
                  </pic:blipFill>
                  <pic:spPr>
                    <a:xfrm>
                      <a:off x="0" y="0"/>
                      <a:ext cx="4810796" cy="3381847"/>
                    </a:xfrm>
                    <a:prstGeom prst="rect">
                      <a:avLst/>
                    </a:prstGeom>
                  </pic:spPr>
                </pic:pic>
              </a:graphicData>
            </a:graphic>
          </wp:inline>
        </w:drawing>
      </w:r>
    </w:p>
    <w:p w14:paraId="01750039" w14:textId="7738DB82" w:rsidR="00225440" w:rsidRDefault="00225440"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26</w:t>
      </w:r>
      <w:r w:rsidR="00816C5D">
        <w:rPr>
          <w:noProof/>
        </w:rPr>
        <w:fldChar w:fldCharType="end"/>
      </w:r>
    </w:p>
    <w:p w14:paraId="167990AC" w14:textId="3CEC0A21" w:rsidR="00225440" w:rsidRDefault="00225440" w:rsidP="00A81ADD">
      <w:pPr>
        <w:spacing w:line="360" w:lineRule="auto"/>
        <w:jc w:val="both"/>
      </w:pPr>
      <w:r>
        <w:t xml:space="preserve">To protect the files of the student from unauthorized access </w:t>
      </w:r>
      <w:r w:rsidRPr="00225440">
        <w:rPr>
          <w:b/>
        </w:rPr>
        <w:t>up</w:t>
      </w:r>
      <w:r>
        <w:t xml:space="preserve"> also provides a file/folder encrypt</w:t>
      </w:r>
      <w:r w:rsidR="00AF25C7">
        <w:t xml:space="preserve"> or </w:t>
      </w:r>
      <w:r>
        <w:t xml:space="preserve">decrypt function. After clicking “Encrypt My Files” button shown on Figure </w:t>
      </w:r>
      <w:r w:rsidR="00D25B57">
        <w:t>22</w:t>
      </w:r>
      <w:r>
        <w:t>, a student can</w:t>
      </w:r>
      <w:r w:rsidR="00AF25C7">
        <w:t xml:space="preserve"> either </w:t>
      </w:r>
      <w:r>
        <w:t>encrypt or decrypt</w:t>
      </w:r>
      <w:r w:rsidR="00AF25C7">
        <w:t xml:space="preserve"> a file/folder</w:t>
      </w:r>
      <w:r>
        <w:t xml:space="preserve"> by choosing on the options on the screen shown on Figure </w:t>
      </w:r>
      <w:r w:rsidR="005B1DC4">
        <w:t>27</w:t>
      </w:r>
      <w:r w:rsidR="00AF25C7">
        <w:t xml:space="preserve"> </w:t>
      </w:r>
      <w:r>
        <w:t xml:space="preserve">and JAVA File Chooser like the one on Figure </w:t>
      </w:r>
      <w:r w:rsidR="005B1DC4">
        <w:t>26</w:t>
      </w:r>
      <w:r>
        <w:t xml:space="preserve"> will be shown</w:t>
      </w:r>
      <w:r w:rsidR="00AF25C7">
        <w:t xml:space="preserve"> to choose a file/folder to encrypt or decrypt</w:t>
      </w:r>
      <w:r>
        <w:t>.</w:t>
      </w:r>
      <w:r w:rsidR="00AF25C7">
        <w:t xml:space="preserve"> After encrypting a file, it will be in a format shown on Figure </w:t>
      </w:r>
      <w:r w:rsidR="00A17A60">
        <w:t>28</w:t>
      </w:r>
      <w:r w:rsidR="00AF25C7">
        <w:t>. The encrypted file is encrypted using the AES file encryption algorithm with a secret key provided by the developer on the application. Therefore, the file cannot be used since only the developer knows the secret key to provide for decrypting the file. When you decrypt it back it will be back to its original form</w:t>
      </w:r>
      <w:r w:rsidR="000273D6">
        <w:t xml:space="preserve"> shown on Figure </w:t>
      </w:r>
      <w:r w:rsidR="00A17A60">
        <w:t>29</w:t>
      </w:r>
      <w:r w:rsidR="00AF25C7">
        <w:t>.</w:t>
      </w:r>
    </w:p>
    <w:p w14:paraId="5EEBB0A6" w14:textId="77777777" w:rsidR="00225440" w:rsidRDefault="00225440" w:rsidP="00A81ADD">
      <w:pPr>
        <w:keepNext/>
        <w:spacing w:line="360" w:lineRule="auto"/>
        <w:jc w:val="both"/>
      </w:pPr>
      <w:r>
        <w:rPr>
          <w:noProof/>
        </w:rPr>
        <w:lastRenderedPageBreak/>
        <w:drawing>
          <wp:inline distT="0" distB="0" distL="0" distR="0" wp14:anchorId="2AA6A80F" wp14:editId="65D181E9">
            <wp:extent cx="390525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tDecrypt.PNG"/>
                    <pic:cNvPicPr/>
                  </pic:nvPicPr>
                  <pic:blipFill>
                    <a:blip r:embed="rId47">
                      <a:extLst>
                        <a:ext uri="{28A0092B-C50C-407E-A947-70E740481C1C}">
                          <a14:useLocalDpi xmlns:a14="http://schemas.microsoft.com/office/drawing/2010/main" val="0"/>
                        </a:ext>
                      </a:extLst>
                    </a:blip>
                    <a:stretch>
                      <a:fillRect/>
                    </a:stretch>
                  </pic:blipFill>
                  <pic:spPr>
                    <a:xfrm>
                      <a:off x="0" y="0"/>
                      <a:ext cx="3905795" cy="2781688"/>
                    </a:xfrm>
                    <a:prstGeom prst="rect">
                      <a:avLst/>
                    </a:prstGeom>
                  </pic:spPr>
                </pic:pic>
              </a:graphicData>
            </a:graphic>
          </wp:inline>
        </w:drawing>
      </w:r>
    </w:p>
    <w:p w14:paraId="7C898DEA" w14:textId="669B4143" w:rsidR="00225440" w:rsidRDefault="00225440"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27</w:t>
      </w:r>
      <w:r w:rsidR="00816C5D">
        <w:rPr>
          <w:noProof/>
        </w:rPr>
        <w:fldChar w:fldCharType="end"/>
      </w:r>
    </w:p>
    <w:p w14:paraId="31EC6775" w14:textId="4FF6EC2F" w:rsidR="000273D6" w:rsidRDefault="00A40140" w:rsidP="00A81ADD">
      <w:pPr>
        <w:keepNext/>
        <w:spacing w:line="360" w:lineRule="auto"/>
        <w:jc w:val="both"/>
      </w:pPr>
      <w:r>
        <w:rPr>
          <w:noProof/>
        </w:rPr>
        <mc:AlternateContent>
          <mc:Choice Requires="wps">
            <w:drawing>
              <wp:anchor distT="0" distB="0" distL="114300" distR="114300" simplePos="0" relativeHeight="251696128" behindDoc="0" locked="0" layoutInCell="1" allowOverlap="1" wp14:anchorId="37D3EE9D" wp14:editId="49A5B17C">
                <wp:simplePos x="0" y="0"/>
                <wp:positionH relativeFrom="column">
                  <wp:posOffset>4152900</wp:posOffset>
                </wp:positionH>
                <wp:positionV relativeFrom="paragraph">
                  <wp:posOffset>2124075</wp:posOffset>
                </wp:positionV>
                <wp:extent cx="1162050" cy="2952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162050" cy="295275"/>
                        </a:xfrm>
                        <a:prstGeom prst="rect">
                          <a:avLst/>
                        </a:prstGeom>
                        <a:solidFill>
                          <a:schemeClr val="lt1"/>
                        </a:solidFill>
                        <a:ln w="6350">
                          <a:solidFill>
                            <a:prstClr val="black"/>
                          </a:solidFill>
                        </a:ln>
                      </wps:spPr>
                      <wps:txbx>
                        <w:txbxContent>
                          <w:p w14:paraId="0EBE1CED" w14:textId="23ABE9A3" w:rsidR="00112616" w:rsidRDefault="00112616">
                            <w:r>
                              <w:t>Encrypted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3EE9D" id="Text Box 40" o:spid="_x0000_s1053" type="#_x0000_t202" style="position:absolute;left:0;text-align:left;margin-left:327pt;margin-top:167.25pt;width:9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" fillcolor="white [3201]" strokeweight=".5pt">
                <v:textbox>
                  <w:txbxContent>
                    <w:p w14:paraId="0EBE1CED" w14:textId="23ABE9A3" w:rsidR="00112616" w:rsidRDefault="00112616">
                      <w:r>
                        <w:t>Encrypted File</w:t>
                      </w:r>
                    </w:p>
                  </w:txbxContent>
                </v:textbox>
              </v:shape>
            </w:pict>
          </mc:Fallback>
        </mc:AlternateContent>
      </w:r>
      <w:r w:rsidR="000273D6">
        <w:rPr>
          <w:noProof/>
        </w:rPr>
        <mc:AlternateContent>
          <mc:Choice Requires="wps">
            <w:drawing>
              <wp:anchor distT="0" distB="0" distL="114300" distR="114300" simplePos="0" relativeHeight="251693056" behindDoc="0" locked="0" layoutInCell="1" allowOverlap="1" wp14:anchorId="15CE62E2" wp14:editId="5B63BDC0">
                <wp:simplePos x="0" y="0"/>
                <wp:positionH relativeFrom="column">
                  <wp:posOffset>2724150</wp:posOffset>
                </wp:positionH>
                <wp:positionV relativeFrom="paragraph">
                  <wp:posOffset>1571625</wp:posOffset>
                </wp:positionV>
                <wp:extent cx="1257300" cy="695325"/>
                <wp:effectExtent l="38100" t="38100" r="190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257300" cy="6953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378FD77" id="Straight Arrow Connector 38" o:spid="_x0000_s1026" type="#_x0000_t32" style="position:absolute;margin-left:214.5pt;margin-top:123.75pt;width:99pt;height:54.7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" strokecolor="#70ad47 [3209]" strokeweight="1.5pt">
                <v:stroke endarrow="block" joinstyle="miter"/>
              </v:shape>
            </w:pict>
          </mc:Fallback>
        </mc:AlternateContent>
      </w:r>
      <w:r w:rsidR="000273D6">
        <w:rPr>
          <w:noProof/>
        </w:rPr>
        <w:drawing>
          <wp:inline distT="0" distB="0" distL="0" distR="0" wp14:anchorId="3522249C" wp14:editId="30FAD837">
            <wp:extent cx="5731510" cy="2352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cryptedFil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7477283A" w14:textId="6E0E329A" w:rsidR="000273D6" w:rsidRDefault="000273D6"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28</w:t>
      </w:r>
      <w:r w:rsidR="00816C5D">
        <w:rPr>
          <w:noProof/>
        </w:rPr>
        <w:fldChar w:fldCharType="end"/>
      </w:r>
    </w:p>
    <w:p w14:paraId="33FA59AA" w14:textId="4ECFA290" w:rsidR="000273D6" w:rsidRDefault="00A40140" w:rsidP="00A81ADD">
      <w:pPr>
        <w:keepNext/>
        <w:spacing w:line="360" w:lineRule="auto"/>
        <w:jc w:val="both"/>
      </w:pPr>
      <w:r>
        <w:rPr>
          <w:noProof/>
        </w:rPr>
        <w:lastRenderedPageBreak/>
        <mc:AlternateContent>
          <mc:Choice Requires="wps">
            <w:drawing>
              <wp:anchor distT="0" distB="0" distL="114300" distR="114300" simplePos="0" relativeHeight="251698176" behindDoc="0" locked="0" layoutInCell="1" allowOverlap="1" wp14:anchorId="37EED7E1" wp14:editId="116BC0E0">
                <wp:simplePos x="0" y="0"/>
                <wp:positionH relativeFrom="column">
                  <wp:posOffset>4152900</wp:posOffset>
                </wp:positionH>
                <wp:positionV relativeFrom="paragraph">
                  <wp:posOffset>2057400</wp:posOffset>
                </wp:positionV>
                <wp:extent cx="1162050" cy="2952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162050" cy="295275"/>
                        </a:xfrm>
                        <a:prstGeom prst="rect">
                          <a:avLst/>
                        </a:prstGeom>
                        <a:solidFill>
                          <a:schemeClr val="lt1"/>
                        </a:solidFill>
                        <a:ln w="6350">
                          <a:solidFill>
                            <a:prstClr val="black"/>
                          </a:solidFill>
                        </a:ln>
                      </wps:spPr>
                      <wps:txbx>
                        <w:txbxContent>
                          <w:p w14:paraId="0EA1AF2D" w14:textId="3635425E" w:rsidR="00112616" w:rsidRDefault="00112616" w:rsidP="00A40140">
                            <w:r>
                              <w:t>Decrypted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ED7E1" id="Text Box 41" o:spid="_x0000_s1054" type="#_x0000_t202" style="position:absolute;left:0;text-align:left;margin-left:327pt;margin-top:162pt;width:91.5pt;height:23.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" fillcolor="white [3201]" strokeweight=".5pt">
                <v:textbox>
                  <w:txbxContent>
                    <w:p w14:paraId="0EA1AF2D" w14:textId="3635425E" w:rsidR="00112616" w:rsidRDefault="00112616" w:rsidP="00A40140">
                      <w:r>
                        <w:t>Decrypted File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69D7EE8" wp14:editId="0F8DF46D">
                <wp:simplePos x="0" y="0"/>
                <wp:positionH relativeFrom="column">
                  <wp:posOffset>2790825</wp:posOffset>
                </wp:positionH>
                <wp:positionV relativeFrom="paragraph">
                  <wp:posOffset>1514475</wp:posOffset>
                </wp:positionV>
                <wp:extent cx="1257300" cy="6953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1257300" cy="6953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137CC28" id="Straight Arrow Connector 39" o:spid="_x0000_s1026" type="#_x0000_t32" style="position:absolute;margin-left:219.75pt;margin-top:119.25pt;width:99pt;height:54.7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" strokecolor="#70ad47 [3209]" strokeweight="1.5pt">
                <v:stroke endarrow="block" joinstyle="miter"/>
              </v:shape>
            </w:pict>
          </mc:Fallback>
        </mc:AlternateContent>
      </w:r>
      <w:r w:rsidR="000273D6">
        <w:rPr>
          <w:noProof/>
        </w:rPr>
        <w:drawing>
          <wp:inline distT="0" distB="0" distL="0" distR="0" wp14:anchorId="4FEBB38B" wp14:editId="2CB31860">
            <wp:extent cx="5731510" cy="2514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cryptedFil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5D2D70B1" w14:textId="5A980F71" w:rsidR="000273D6" w:rsidRDefault="000273D6"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29</w:t>
      </w:r>
      <w:r w:rsidR="00816C5D">
        <w:rPr>
          <w:noProof/>
        </w:rPr>
        <w:fldChar w:fldCharType="end"/>
      </w:r>
    </w:p>
    <w:p w14:paraId="4B88B891" w14:textId="3BF2102A" w:rsidR="00AB3B5B" w:rsidRDefault="00AB3B5B" w:rsidP="00A81ADD">
      <w:pPr>
        <w:spacing w:line="360" w:lineRule="auto"/>
        <w:jc w:val="both"/>
      </w:pPr>
      <w:r>
        <w:t>To deregister from the application a student can simply click the “</w:t>
      </w:r>
      <w:proofErr w:type="spellStart"/>
      <w:r>
        <w:t>Opt</w:t>
      </w:r>
      <w:proofErr w:type="spellEnd"/>
      <w:r>
        <w:t xml:space="preserve"> out of up” button.</w:t>
      </w:r>
    </w:p>
    <w:p w14:paraId="5062E4E9" w14:textId="5C41D805" w:rsidR="00C650AD" w:rsidRDefault="00EE6A99" w:rsidP="00A81ADD">
      <w:pPr>
        <w:spacing w:line="360" w:lineRule="auto"/>
        <w:jc w:val="both"/>
      </w:pPr>
      <w:r>
        <w:t xml:space="preserve">The first screen the admin will see after logging in is an admin dashboard shown on Figure </w:t>
      </w:r>
      <w:r w:rsidR="004359E5">
        <w:t>30</w:t>
      </w:r>
      <w:r>
        <w:t>.</w:t>
      </w:r>
    </w:p>
    <w:p w14:paraId="4E3BCD73" w14:textId="77777777" w:rsidR="00EE6A99" w:rsidRDefault="00EE6A99" w:rsidP="00A81ADD">
      <w:pPr>
        <w:keepNext/>
        <w:spacing w:line="360" w:lineRule="auto"/>
        <w:jc w:val="both"/>
      </w:pPr>
      <w:r>
        <w:rPr>
          <w:noProof/>
        </w:rPr>
        <w:drawing>
          <wp:inline distT="0" distB="0" distL="0" distR="0" wp14:anchorId="3CB5AC95" wp14:editId="1A077013">
            <wp:extent cx="5731510" cy="2800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Dashboar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p>
    <w:p w14:paraId="6B91FAB0" w14:textId="3F2203EC" w:rsidR="00EE6A99" w:rsidRPr="00AB3B5B" w:rsidRDefault="00EE6A99"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30</w:t>
      </w:r>
      <w:r w:rsidR="00816C5D">
        <w:rPr>
          <w:noProof/>
        </w:rPr>
        <w:fldChar w:fldCharType="end"/>
      </w:r>
    </w:p>
    <w:p w14:paraId="64192DBB" w14:textId="44CB831C" w:rsidR="00EE6A99" w:rsidRDefault="00EE6A99" w:rsidP="00A81ADD">
      <w:pPr>
        <w:spacing w:line="360" w:lineRule="auto"/>
        <w:jc w:val="both"/>
      </w:pPr>
      <w:r>
        <w:t xml:space="preserve">To view a log created by the application click the “View Log” button, which will lead to Figure </w:t>
      </w:r>
      <w:r w:rsidR="00327204">
        <w:t>31</w:t>
      </w:r>
      <w:r>
        <w:t xml:space="preserve"> screen. When a student goes directly to the admin to report a lost USB Flash Drive, an admin may click the “Assign Lost Status” button and search the USB using a student details then report the USB as lost. Figure </w:t>
      </w:r>
      <w:r w:rsidR="00B126BE">
        <w:t>32</w:t>
      </w:r>
      <w:r>
        <w:t xml:space="preserve"> is a screen shot of the “Assign Lost Status” screen.</w:t>
      </w:r>
    </w:p>
    <w:p w14:paraId="1EC46984" w14:textId="77777777" w:rsidR="00EE6A99" w:rsidRDefault="00EE6A99" w:rsidP="00A81ADD">
      <w:pPr>
        <w:keepNext/>
        <w:spacing w:line="360" w:lineRule="auto"/>
        <w:jc w:val="both"/>
      </w:pPr>
      <w:r>
        <w:rPr>
          <w:noProof/>
        </w:rPr>
        <w:lastRenderedPageBreak/>
        <w:drawing>
          <wp:inline distT="0" distB="0" distL="0" distR="0" wp14:anchorId="32F0686C" wp14:editId="21581B33">
            <wp:extent cx="5731510" cy="43567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356735"/>
                    </a:xfrm>
                    <a:prstGeom prst="rect">
                      <a:avLst/>
                    </a:prstGeom>
                  </pic:spPr>
                </pic:pic>
              </a:graphicData>
            </a:graphic>
          </wp:inline>
        </w:drawing>
      </w:r>
    </w:p>
    <w:p w14:paraId="030BE34A" w14:textId="60FC358F" w:rsidR="00EE6A99" w:rsidRDefault="00EE6A99"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31</w:t>
      </w:r>
      <w:r w:rsidR="00816C5D">
        <w:rPr>
          <w:noProof/>
        </w:rPr>
        <w:fldChar w:fldCharType="end"/>
      </w:r>
    </w:p>
    <w:p w14:paraId="28F8F196" w14:textId="77777777" w:rsidR="00EE6A99" w:rsidRDefault="00EE6A99" w:rsidP="00A81ADD">
      <w:pPr>
        <w:keepNext/>
        <w:spacing w:line="360" w:lineRule="auto"/>
        <w:jc w:val="both"/>
      </w:pPr>
      <w:r>
        <w:rPr>
          <w:noProof/>
        </w:rPr>
        <w:drawing>
          <wp:inline distT="0" distB="0" distL="0" distR="0" wp14:anchorId="1BCD2C7E" wp14:editId="58F47185">
            <wp:extent cx="5731510" cy="25641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ReportUSB.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21681BAC" w14:textId="1A8BA828" w:rsidR="00225440" w:rsidRDefault="00EE6A99"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32</w:t>
      </w:r>
      <w:r w:rsidR="00816C5D">
        <w:rPr>
          <w:noProof/>
        </w:rPr>
        <w:fldChar w:fldCharType="end"/>
      </w:r>
    </w:p>
    <w:p w14:paraId="62FF946C" w14:textId="35C5DC74" w:rsidR="00DD1B0E" w:rsidRDefault="00DD1B0E" w:rsidP="00A81ADD">
      <w:pPr>
        <w:spacing w:line="360" w:lineRule="auto"/>
        <w:jc w:val="both"/>
      </w:pPr>
      <w:r>
        <w:t xml:space="preserve">Somethings an admin may be interested in is to know how may USB Flash Drives had been lost versus the number of found USB Flash Drive each year. Figure </w:t>
      </w:r>
      <w:r w:rsidR="00595BE7">
        <w:t>33</w:t>
      </w:r>
      <w:r>
        <w:t xml:space="preserve"> shows that report and Figure </w:t>
      </w:r>
      <w:r w:rsidR="00595BE7">
        <w:t>34</w:t>
      </w:r>
      <w:r>
        <w:t xml:space="preserve"> shows how many USB Flash Drives that were reported as lost had been found on each lab.</w:t>
      </w:r>
    </w:p>
    <w:p w14:paraId="1EA047A3" w14:textId="77777777" w:rsidR="00DD1B0E" w:rsidRDefault="00DD1B0E" w:rsidP="00A81ADD">
      <w:pPr>
        <w:keepNext/>
        <w:spacing w:line="360" w:lineRule="auto"/>
        <w:jc w:val="both"/>
      </w:pPr>
      <w:r>
        <w:rPr>
          <w:noProof/>
        </w:rPr>
        <w:lastRenderedPageBreak/>
        <w:drawing>
          <wp:inline distT="0" distB="0" distL="0" distR="0" wp14:anchorId="1C300E67" wp14:editId="098AD541">
            <wp:extent cx="5524500" cy="3600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stvsFound.PNG"/>
                    <pic:cNvPicPr/>
                  </pic:nvPicPr>
                  <pic:blipFill>
                    <a:blip r:embed="rId53">
                      <a:extLst>
                        <a:ext uri="{28A0092B-C50C-407E-A947-70E740481C1C}">
                          <a14:useLocalDpi xmlns:a14="http://schemas.microsoft.com/office/drawing/2010/main" val="0"/>
                        </a:ext>
                      </a:extLst>
                    </a:blip>
                    <a:stretch>
                      <a:fillRect/>
                    </a:stretch>
                  </pic:blipFill>
                  <pic:spPr>
                    <a:xfrm>
                      <a:off x="0" y="0"/>
                      <a:ext cx="5525272" cy="3600953"/>
                    </a:xfrm>
                    <a:prstGeom prst="rect">
                      <a:avLst/>
                    </a:prstGeom>
                  </pic:spPr>
                </pic:pic>
              </a:graphicData>
            </a:graphic>
          </wp:inline>
        </w:drawing>
      </w:r>
    </w:p>
    <w:p w14:paraId="05E90146" w14:textId="006EA29F" w:rsidR="00DD1B0E" w:rsidRDefault="00DD1B0E"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33</w:t>
      </w:r>
      <w:r w:rsidR="00816C5D">
        <w:rPr>
          <w:noProof/>
        </w:rPr>
        <w:fldChar w:fldCharType="end"/>
      </w:r>
    </w:p>
    <w:p w14:paraId="4B72A7B9" w14:textId="77777777" w:rsidR="00DD1B0E" w:rsidRDefault="00DD1B0E" w:rsidP="00A81ADD">
      <w:pPr>
        <w:keepNext/>
        <w:spacing w:line="360" w:lineRule="auto"/>
        <w:jc w:val="both"/>
      </w:pPr>
      <w:r>
        <w:rPr>
          <w:noProof/>
        </w:rPr>
        <w:drawing>
          <wp:inline distT="0" distB="0" distL="0" distR="0" wp14:anchorId="433EB8F9" wp14:editId="6F79F0C9">
            <wp:extent cx="4486274" cy="364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stin Lab.PNG"/>
                    <pic:cNvPicPr/>
                  </pic:nvPicPr>
                  <pic:blipFill>
                    <a:blip r:embed="rId54">
                      <a:extLst>
                        <a:ext uri="{28A0092B-C50C-407E-A947-70E740481C1C}">
                          <a14:useLocalDpi xmlns:a14="http://schemas.microsoft.com/office/drawing/2010/main" val="0"/>
                        </a:ext>
                      </a:extLst>
                    </a:blip>
                    <a:stretch>
                      <a:fillRect/>
                    </a:stretch>
                  </pic:blipFill>
                  <pic:spPr>
                    <a:xfrm>
                      <a:off x="0" y="0"/>
                      <a:ext cx="4495787" cy="3655811"/>
                    </a:xfrm>
                    <a:prstGeom prst="rect">
                      <a:avLst/>
                    </a:prstGeom>
                  </pic:spPr>
                </pic:pic>
              </a:graphicData>
            </a:graphic>
          </wp:inline>
        </w:drawing>
      </w:r>
    </w:p>
    <w:p w14:paraId="2EFD4756" w14:textId="0C502998" w:rsidR="00DD1B0E" w:rsidRDefault="00DD1B0E" w:rsidP="00A81ADD">
      <w:pPr>
        <w:pStyle w:val="Caption"/>
        <w:spacing w:line="360" w:lineRule="auto"/>
        <w:jc w:val="both"/>
      </w:pPr>
      <w:r>
        <w:t xml:space="preserve">Figure </w:t>
      </w:r>
      <w:r w:rsidR="00816C5D">
        <w:rPr>
          <w:noProof/>
        </w:rPr>
        <w:fldChar w:fldCharType="begin"/>
      </w:r>
      <w:r w:rsidR="00816C5D">
        <w:rPr>
          <w:noProof/>
        </w:rPr>
        <w:instrText xml:space="preserve"> SEQ Figure \* ARABIC </w:instrText>
      </w:r>
      <w:r w:rsidR="00816C5D">
        <w:rPr>
          <w:noProof/>
        </w:rPr>
        <w:fldChar w:fldCharType="separate"/>
      </w:r>
      <w:r w:rsidR="00753564">
        <w:rPr>
          <w:noProof/>
        </w:rPr>
        <w:t>34</w:t>
      </w:r>
      <w:r w:rsidR="00816C5D">
        <w:rPr>
          <w:noProof/>
        </w:rPr>
        <w:fldChar w:fldCharType="end"/>
      </w:r>
    </w:p>
    <w:p w14:paraId="29FFD946" w14:textId="1BEFFBDB" w:rsidR="00DD1B0E" w:rsidRPr="00DD1B0E" w:rsidRDefault="00992E65" w:rsidP="00A81ADD">
      <w:pPr>
        <w:pStyle w:val="Heading1"/>
        <w:jc w:val="both"/>
      </w:pPr>
      <w:bookmarkStart w:id="86" w:name="_Toc529173557"/>
      <w:r>
        <w:lastRenderedPageBreak/>
        <w:t xml:space="preserve">Chapter 7: </w:t>
      </w:r>
      <w:r w:rsidR="00312141">
        <w:t>Conclusion</w:t>
      </w:r>
      <w:bookmarkEnd w:id="86"/>
    </w:p>
    <w:p w14:paraId="0DF9BCC3" w14:textId="277529C4" w:rsidR="00DD1B0E" w:rsidRDefault="00DD1B0E" w:rsidP="00A81ADD">
      <w:pPr>
        <w:pStyle w:val="Heading2"/>
        <w:jc w:val="both"/>
      </w:pPr>
      <w:r>
        <w:t xml:space="preserve"> </w:t>
      </w:r>
      <w:bookmarkStart w:id="87" w:name="_Toc529173558"/>
      <w:r w:rsidR="00992E65">
        <w:t>Introduction</w:t>
      </w:r>
      <w:bookmarkEnd w:id="87"/>
    </w:p>
    <w:p w14:paraId="54D011AE" w14:textId="55F68118" w:rsidR="00992E65" w:rsidRDefault="00992E65" w:rsidP="00A81ADD">
      <w:pPr>
        <w:pStyle w:val="BodyText"/>
      </w:pPr>
      <w:r>
        <w:t xml:space="preserve">This </w:t>
      </w:r>
      <w:r w:rsidR="006656AB">
        <w:t>Chapter</w:t>
      </w:r>
      <w:r>
        <w:t xml:space="preserve"> will cover the conclusion</w:t>
      </w:r>
      <w:r w:rsidR="006656AB">
        <w:t xml:space="preserve"> of the </w:t>
      </w:r>
      <w:r w:rsidR="00C2243A">
        <w:t xml:space="preserve">project. It will be talking about the goals of the project, the problems that were encountered and the achievements made. This chapter will also include future research and plans looking forward to make </w:t>
      </w:r>
      <w:r w:rsidR="00C2243A" w:rsidRPr="00C2243A">
        <w:rPr>
          <w:b/>
        </w:rPr>
        <w:t>up</w:t>
      </w:r>
      <w:r w:rsidR="00C2243A">
        <w:t xml:space="preserve"> better and work in the real world. After reading this chapter a user faced with a similar problem should at least know some of the challenges and how to encounter them.</w:t>
      </w:r>
    </w:p>
    <w:p w14:paraId="6CC352C7" w14:textId="6A58CFED" w:rsidR="00C2243A" w:rsidRDefault="00C2243A" w:rsidP="00A81ADD">
      <w:pPr>
        <w:pStyle w:val="Heading2"/>
        <w:jc w:val="both"/>
      </w:pPr>
      <w:bookmarkStart w:id="88" w:name="_Toc529173559"/>
      <w:r>
        <w:t>Project Goals</w:t>
      </w:r>
      <w:bookmarkEnd w:id="88"/>
    </w:p>
    <w:p w14:paraId="6C2D9DD2" w14:textId="4AD3C610" w:rsidR="00C2243A" w:rsidRDefault="00C2243A" w:rsidP="00A81ADD">
      <w:pPr>
        <w:pStyle w:val="BodyText"/>
      </w:pPr>
      <w:r>
        <w:t xml:space="preserve">The main goal of this project was </w:t>
      </w:r>
      <w:r w:rsidR="00571E6C">
        <w:t>t</w:t>
      </w:r>
      <w:r>
        <w:t xml:space="preserve">o </w:t>
      </w:r>
      <w:r w:rsidR="00571E6C">
        <w:t>assist on</w:t>
      </w:r>
      <w:r>
        <w:t xml:space="preserve"> an existing problem on campus were students lose their USB Flash Drives on daily bases.</w:t>
      </w:r>
      <w:r w:rsidR="00571E6C">
        <w:t xml:space="preserve"> After losing a USB Flash Drive myself, I realised what counted the most was the information that was contained in it and that I might never get it back. The project was then implemented to locate students lost USB Flash Drives in order for the student to find back what belongs to them. An also to protect student’s information contained on those USB Flash Drives by providing a function for backing up their data and the function to encrypt their data.</w:t>
      </w:r>
    </w:p>
    <w:p w14:paraId="39623D3D" w14:textId="59C97D90" w:rsidR="00571E6C" w:rsidRDefault="00571E6C" w:rsidP="00A81ADD">
      <w:pPr>
        <w:pStyle w:val="Heading2"/>
        <w:jc w:val="both"/>
      </w:pPr>
      <w:bookmarkStart w:id="89" w:name="_Toc529173560"/>
      <w:r>
        <w:t>Achievements</w:t>
      </w:r>
      <w:bookmarkEnd w:id="89"/>
    </w:p>
    <w:p w14:paraId="21E2EBAF" w14:textId="38DD96CA" w:rsidR="00571E6C" w:rsidRDefault="00571E6C" w:rsidP="00A81ADD">
      <w:pPr>
        <w:pStyle w:val="BodyText"/>
      </w:pPr>
      <w:r>
        <w:t xml:space="preserve">The biggest achievement of this project was to actually prove that the application can trace a lost USB Flash Drive by immediately sending an email containing a computer </w:t>
      </w:r>
      <w:proofErr w:type="spellStart"/>
      <w:r>
        <w:t>ip</w:t>
      </w:r>
      <w:proofErr w:type="spellEnd"/>
      <w:r>
        <w:t xml:space="preserve"> address, lab number,</w:t>
      </w:r>
      <w:r w:rsidR="000F4E26">
        <w:t xml:space="preserve"> logged in</w:t>
      </w:r>
      <w:r>
        <w:t xml:space="preserve"> </w:t>
      </w:r>
      <w:r w:rsidR="000F4E26">
        <w:t xml:space="preserve">student’s student number and the USB Flash Drive that was found. This information can then help the admin to know exactly at what time the USB Flash Drive was found, on which computer on which lab was it inserted and which student was using that USB Flash Drive. Other achievements of the application were being able to </w:t>
      </w:r>
      <w:r w:rsidR="00CA7554">
        <w:t>back up</w:t>
      </w:r>
      <w:bookmarkStart w:id="90" w:name="_GoBack"/>
      <w:bookmarkEnd w:id="90"/>
      <w:r w:rsidR="000F4E26">
        <w:t xml:space="preserve"> the files on the H: and to encrypt and decrypt the files successfully.</w:t>
      </w:r>
    </w:p>
    <w:p w14:paraId="48E7D812" w14:textId="541DFC31" w:rsidR="000F4E26" w:rsidRDefault="000F4E26" w:rsidP="00A81ADD">
      <w:pPr>
        <w:pStyle w:val="Heading2"/>
        <w:jc w:val="both"/>
      </w:pPr>
      <w:bookmarkStart w:id="91" w:name="_Toc529173561"/>
      <w:r>
        <w:t>Problems Encountered</w:t>
      </w:r>
      <w:bookmarkEnd w:id="91"/>
    </w:p>
    <w:p w14:paraId="4C3FA564" w14:textId="7F3D6AB3" w:rsidR="00231A4E" w:rsidRDefault="000F4E26" w:rsidP="00A81ADD">
      <w:pPr>
        <w:pStyle w:val="BodyText"/>
      </w:pPr>
      <w:r>
        <w:t xml:space="preserve">There were difficulties encountered through the development of the </w:t>
      </w:r>
      <w:r w:rsidRPr="000F4E26">
        <w:rPr>
          <w:b/>
        </w:rPr>
        <w:t>up</w:t>
      </w:r>
      <w:r>
        <w:t xml:space="preserve"> application. Some of them was allowing the application to create a google drive back up, the issue was installing a gradle plugin and use it on the NetBeans IDE.</w:t>
      </w:r>
    </w:p>
    <w:p w14:paraId="72336017" w14:textId="76F5908D" w:rsidR="00161A9A" w:rsidRDefault="00161A9A" w:rsidP="00A81ADD">
      <w:pPr>
        <w:pStyle w:val="BodyText"/>
      </w:pPr>
      <w:r>
        <w:t xml:space="preserve">Another problem was assigning the USB ID on the Flash memory to make it inerasable. The </w:t>
      </w:r>
      <w:r w:rsidR="004446F1">
        <w:t xml:space="preserve">plan was to write my code into the USB Flash Drive using STM32-F4 or Arduino to add an </w:t>
      </w:r>
      <w:r w:rsidR="004446F1">
        <w:lastRenderedPageBreak/>
        <w:t xml:space="preserve">attribute named “USB ID” with the value of the unique ID for each student USB Flash Drive. But the manufacturers of the USBs make the Flash Drives one time writable, meaning it is protected from writing any code on its microcontroller. </w:t>
      </w:r>
    </w:p>
    <w:p w14:paraId="27420FC3" w14:textId="45B7648A" w:rsidR="00161A9A" w:rsidRDefault="000F4E26" w:rsidP="00A81ADD">
      <w:pPr>
        <w:pStyle w:val="BodyText"/>
      </w:pPr>
      <w:r>
        <w:t xml:space="preserve">At the </w:t>
      </w:r>
      <w:r w:rsidR="00231A4E">
        <w:t xml:space="preserve">beginning </w:t>
      </w:r>
      <w:r w:rsidR="00231A4E" w:rsidRPr="00231A4E">
        <w:rPr>
          <w:b/>
        </w:rPr>
        <w:t>up</w:t>
      </w:r>
      <w:r w:rsidR="00231A4E">
        <w:t xml:space="preserve"> was also going to have a function to use Windows BitLocker to automatically lock the USB Flash Drive and use the original owner password to automatically open the USB Flash Drive to prevent the owner of the USB Flash Drive having to type in the password every time they use their own USB Flash Drive. How this was going to work: since BitLocker provides a terminal interface named manage-</w:t>
      </w:r>
      <w:proofErr w:type="spellStart"/>
      <w:r w:rsidR="00231A4E">
        <w:t>bde</w:t>
      </w:r>
      <w:proofErr w:type="spellEnd"/>
      <w:r w:rsidR="00231A4E">
        <w:t xml:space="preserve"> that allows a user to enter their password to open the USB Flash Drive via a Windows </w:t>
      </w:r>
      <w:r w:rsidR="00161A9A">
        <w:t>C</w:t>
      </w:r>
      <w:r w:rsidR="00231A4E">
        <w:t>ommand P</w:t>
      </w:r>
      <w:r w:rsidR="00161A9A">
        <w:t>rompt, the up application was going to use the “</w:t>
      </w:r>
      <w:proofErr w:type="spellStart"/>
      <w:r w:rsidR="00161A9A">
        <w:t>getRuntime.exec</w:t>
      </w:r>
      <w:proofErr w:type="spellEnd"/>
      <w:r w:rsidR="00161A9A">
        <w:t>” method to call the manage-</w:t>
      </w:r>
      <w:proofErr w:type="spellStart"/>
      <w:r w:rsidR="00161A9A">
        <w:t>bde</w:t>
      </w:r>
      <w:proofErr w:type="spellEnd"/>
      <w:r w:rsidR="00161A9A">
        <w:t xml:space="preserve"> command and enter the actual student password from the database on the background. This would only happen when </w:t>
      </w:r>
      <w:r w:rsidR="00161A9A" w:rsidRPr="00161A9A">
        <w:rPr>
          <w:b/>
        </w:rPr>
        <w:t>up</w:t>
      </w:r>
      <w:r w:rsidR="00161A9A">
        <w:t xml:space="preserve"> has detected the logged in student the same user of the inserted USB Flash Drive. The problem with this function was that BitLocker protects commands coming from any other source than the actual user input on the Windows Command Prompt.</w:t>
      </w:r>
    </w:p>
    <w:p w14:paraId="6245E2EA" w14:textId="43F05BC2" w:rsidR="00161A9A" w:rsidRDefault="00161A9A" w:rsidP="00A81ADD">
      <w:pPr>
        <w:pStyle w:val="Heading2"/>
        <w:jc w:val="both"/>
      </w:pPr>
      <w:bookmarkStart w:id="92" w:name="_Toc529173562"/>
      <w:r>
        <w:t>Future Research</w:t>
      </w:r>
      <w:bookmarkEnd w:id="92"/>
    </w:p>
    <w:p w14:paraId="76FD074D" w14:textId="11F90FB5" w:rsidR="00161A9A" w:rsidRDefault="00161A9A" w:rsidP="00A81ADD">
      <w:pPr>
        <w:pStyle w:val="BodyText"/>
      </w:pPr>
      <w:r>
        <w:t xml:space="preserve">From here the future plans for </w:t>
      </w:r>
      <w:r w:rsidRPr="004446F1">
        <w:rPr>
          <w:b/>
        </w:rPr>
        <w:t>up</w:t>
      </w:r>
      <w:r>
        <w:t xml:space="preserve"> is </w:t>
      </w:r>
      <w:r w:rsidR="004446F1">
        <w:t>to use a device like STM32-F4 or Arduino to demonstrate inserting a unique ID on the Flash memory to make it inerasable. This demonstration can be taken to the USB Flash Drive manufacturers to suggest a solution to provide a unique ID attribute to each USB Flash Drive for USB Flash Drive tracking purposes and other purposes like computer forensics (hacked companies may be able to trace a USB Flash Drive that plugged the virus).</w:t>
      </w:r>
    </w:p>
    <w:p w14:paraId="0312E5A2" w14:textId="77777777" w:rsidR="0086145A" w:rsidRDefault="004446F1" w:rsidP="00A81ADD">
      <w:pPr>
        <w:pStyle w:val="BodyText"/>
      </w:pPr>
      <w:r>
        <w:t>Another research is to find a</w:t>
      </w:r>
      <w:r w:rsidR="0086145A">
        <w:t>n open source</w:t>
      </w:r>
      <w:r>
        <w:t xml:space="preserve"> USB </w:t>
      </w:r>
      <w:r w:rsidR="0086145A">
        <w:t xml:space="preserve">encryption software that can work well with </w:t>
      </w:r>
      <w:r w:rsidR="0086145A" w:rsidRPr="0086145A">
        <w:rPr>
          <w:b/>
        </w:rPr>
        <w:t>up</w:t>
      </w:r>
      <w:r w:rsidR="0086145A">
        <w:t>.</w:t>
      </w:r>
    </w:p>
    <w:p w14:paraId="5BB7CB5C" w14:textId="77777777" w:rsidR="0086145A" w:rsidRDefault="0086145A" w:rsidP="00A81ADD">
      <w:pPr>
        <w:pStyle w:val="Heading2"/>
        <w:jc w:val="both"/>
      </w:pPr>
      <w:bookmarkStart w:id="93" w:name="_Toc529173563"/>
      <w:r>
        <w:t>Conclusions</w:t>
      </w:r>
      <w:bookmarkEnd w:id="93"/>
    </w:p>
    <w:p w14:paraId="199114DA" w14:textId="395F2CA7" w:rsidR="004446F1" w:rsidRDefault="0086145A" w:rsidP="00A81ADD">
      <w:pPr>
        <w:spacing w:line="360" w:lineRule="auto"/>
        <w:jc w:val="both"/>
        <w:rPr>
          <w:sz w:val="24"/>
        </w:rPr>
      </w:pPr>
      <w:r w:rsidRPr="00A03BA4">
        <w:rPr>
          <w:sz w:val="24"/>
        </w:rPr>
        <w:t xml:space="preserve">My final conclusions are that up can be a helpful application. Of cause, there are still improvements that should be made. But this should be an eye opener to Information Security. Information Security is mostly Concerned about protecting information of an organisation, but protecting a USB Flash Drive may also mean protecting an organisation’s information assets. Since USB Flash Drives are widely used even in organisations, they may pose a threat to organisations. </w:t>
      </w:r>
      <w:r w:rsidR="003A2C25" w:rsidRPr="00A03BA4">
        <w:rPr>
          <w:sz w:val="24"/>
        </w:rPr>
        <w:fldChar w:fldCharType="begin" w:fldLock="1"/>
      </w:r>
      <w:r w:rsidR="003A2C25" w:rsidRPr="00A03BA4">
        <w:rPr>
          <w:sz w:val="24"/>
        </w:rPr>
        <w:instrText>ADDIN CSL_CITATION { "citationItems" : [ { "id" : "ITEM-1", "itemData" : { "author" : [ { "dropping-particle" : "", "family" : "Galea", "given" : "Deborah", "non-dropping-particle" : "", "parse-names" : false, "suffix" : "" } ], "container-title" : "USB Security: Three Ways to Address USB Risks", "id" : "ITEM-1", "issued" : { "date-parts" : [ [ "2015" ] ] }, "page" : "1-5", "title" : "USB Security : Three Ways to Address USB Risks USB Security : Three Ways to Address USB Risks", "type" : "article-journal" }, "uris" : [ "http://www.mendeley.com/documents/?uuid=b7f8321c-a62b-4c8b-bed9-f1d87f6afa42" ] } ], "mendeley" : { "formattedCitation" : "(Galea, 2015)", "plainTextFormattedCitation" : "(Galea, 2015)", "previouslyFormattedCitation" : "(Galea, 2015)" }, "properties" : {  }, "schema" : "https://github.com/citation-style-language/schema/raw/master/csl-citation.json" }</w:instrText>
      </w:r>
      <w:r w:rsidR="003A2C25" w:rsidRPr="00A03BA4">
        <w:rPr>
          <w:sz w:val="24"/>
        </w:rPr>
        <w:fldChar w:fldCharType="separate"/>
      </w:r>
      <w:r w:rsidR="003A2C25" w:rsidRPr="00A03BA4">
        <w:rPr>
          <w:sz w:val="24"/>
        </w:rPr>
        <w:t>(Galea, 2015)</w:t>
      </w:r>
      <w:r w:rsidR="003A2C25" w:rsidRPr="00A03BA4">
        <w:rPr>
          <w:sz w:val="24"/>
        </w:rPr>
        <w:fldChar w:fldCharType="end"/>
      </w:r>
      <w:r w:rsidR="003A2C25" w:rsidRPr="00A03BA4">
        <w:rPr>
          <w:sz w:val="24"/>
        </w:rPr>
        <w:t xml:space="preserve"> says “Although USB Flash drives are extremely useful devices </w:t>
      </w:r>
      <w:r w:rsidR="003A2C25" w:rsidRPr="00A03BA4">
        <w:rPr>
          <w:sz w:val="24"/>
        </w:rPr>
        <w:lastRenderedPageBreak/>
        <w:t>for transferring data, they do come with security risks. Employees using USB drives at home and then plugging them back into the corporate network is a security concern for any IT Administrator.”</w:t>
      </w:r>
      <w:r w:rsidR="00A03BA4">
        <w:rPr>
          <w:sz w:val="24"/>
        </w:rPr>
        <w:t xml:space="preserve">. My wishes </w:t>
      </w:r>
      <w:r w:rsidR="00E26985">
        <w:rPr>
          <w:sz w:val="24"/>
        </w:rPr>
        <w:t>are</w:t>
      </w:r>
      <w:r w:rsidR="00A03BA4">
        <w:rPr>
          <w:sz w:val="24"/>
        </w:rPr>
        <w:t xml:space="preserve"> for </w:t>
      </w:r>
      <w:r w:rsidR="00A03BA4" w:rsidRPr="00A03BA4">
        <w:rPr>
          <w:b/>
          <w:sz w:val="24"/>
        </w:rPr>
        <w:t>up</w:t>
      </w:r>
      <w:r w:rsidR="00A03BA4">
        <w:rPr>
          <w:sz w:val="24"/>
        </w:rPr>
        <w:t xml:space="preserve"> to be the awareness to protect all the USB Flash Drives in the world.</w:t>
      </w:r>
    </w:p>
    <w:p w14:paraId="1340CCDA" w14:textId="61EB545B" w:rsidR="00753564" w:rsidRDefault="00753564" w:rsidP="00753564">
      <w:pPr>
        <w:pStyle w:val="Heading1"/>
      </w:pPr>
      <w:bookmarkStart w:id="94" w:name="_Toc529173564"/>
      <w:r>
        <w:t>Progress Report</w:t>
      </w:r>
      <w:bookmarkEnd w:id="94"/>
    </w:p>
    <w:p w14:paraId="3D7844D1" w14:textId="77777777" w:rsidR="00793BD1" w:rsidRDefault="00D6006B" w:rsidP="00C93C07">
      <w:pPr>
        <w:pStyle w:val="BodyText"/>
      </w:pPr>
      <w:r>
        <w:t xml:space="preserve">The current problem at the university is that many students lose the USB Flash Drives and the data in it. It is a fact that many students do not backup their school work, but use their USB Flash Drive as a main storage. Some students lose their final year projects or research work they had on their USB Flash Drive. </w:t>
      </w:r>
    </w:p>
    <w:p w14:paraId="6EF8F3F2" w14:textId="55D3DF09" w:rsidR="00793BD1" w:rsidRDefault="00801962" w:rsidP="00C93C07">
      <w:pPr>
        <w:pStyle w:val="BodyText"/>
      </w:pPr>
      <w:r>
        <w:t xml:space="preserve">The objective of this project is to find those lost USB Flash Drives, to protect student’s data and to make an awareness of Information Security. The challenges that were faced through this project was technical problems like backing up files online, embedding BitLocker on </w:t>
      </w:r>
      <w:r w:rsidRPr="00801962">
        <w:rPr>
          <w:b/>
        </w:rPr>
        <w:t>up</w:t>
      </w:r>
      <w:r>
        <w:t xml:space="preserve"> and </w:t>
      </w:r>
      <w:r w:rsidR="001F7F0A">
        <w:t>inserting the USB ID on a Flash Memory to make it inerasable</w:t>
      </w:r>
      <w:r w:rsidR="00B52EB0">
        <w:t>, b</w:t>
      </w:r>
      <w:r>
        <w:t xml:space="preserve">ut among those problems the major challenge was actually learning </w:t>
      </w:r>
      <w:r w:rsidR="00B52EB0">
        <w:t xml:space="preserve">a different programming language which is JAVA. There were many unexpected challenges with JAVA, like connecting to the database, syntax for the if statement conditions and the foreach loop (which is a for loop in JAVA) and knowing how to dynamically generate controls </w:t>
      </w:r>
      <w:r w:rsidR="00793BD1">
        <w:t>to a JFrame form.</w:t>
      </w:r>
      <w:r w:rsidR="001F7F0A">
        <w:t xml:space="preserve"> The challenge of not being able to insert the USB ID on a Flash Memory made me look for alternative way to achieve my goal.</w:t>
      </w:r>
    </w:p>
    <w:p w14:paraId="7EF4BE02" w14:textId="57E8BC0F" w:rsidR="001F7F0A" w:rsidRPr="00C93C07" w:rsidRDefault="001F7F0A" w:rsidP="00C93C07">
      <w:pPr>
        <w:pStyle w:val="BodyText"/>
      </w:pPr>
      <w:r>
        <w:t xml:space="preserve">When I successfully located the USB Flash Drive on another computer, this made me learn: it is easy to achieve such goals than we think, but we just have to give it a try before we think it is difficult and give up. </w:t>
      </w:r>
    </w:p>
    <w:bookmarkStart w:id="95" w:name="_Toc529173565" w:displacedByCustomXml="next"/>
    <w:sdt>
      <w:sdtPr>
        <w:rPr>
          <w:rFonts w:asciiTheme="minorHAnsi" w:eastAsiaTheme="minorHAnsi" w:hAnsiTheme="minorHAnsi" w:cstheme="minorBidi"/>
          <w:color w:val="auto"/>
          <w:sz w:val="22"/>
          <w:szCs w:val="22"/>
        </w:rPr>
        <w:id w:val="1172767539"/>
        <w:docPartObj>
          <w:docPartGallery w:val="Bibliographies"/>
          <w:docPartUnique/>
        </w:docPartObj>
      </w:sdtPr>
      <w:sdtContent>
        <w:p w14:paraId="451E6051" w14:textId="478A628F" w:rsidR="00753564" w:rsidRDefault="00753564">
          <w:pPr>
            <w:pStyle w:val="Heading1"/>
          </w:pPr>
          <w:r>
            <w:t>References</w:t>
          </w:r>
          <w:bookmarkEnd w:id="95"/>
        </w:p>
        <w:sdt>
          <w:sdtPr>
            <w:id w:val="-573587230"/>
            <w:bibliography/>
          </w:sdtPr>
          <w:sdtContent>
            <w:p w14:paraId="06FC5F77" w14:textId="77777777" w:rsidR="00753564" w:rsidRDefault="00753564" w:rsidP="00753564">
              <w:pPr>
                <w:pStyle w:val="Bibliography"/>
                <w:ind w:left="720" w:hanging="720"/>
                <w:rPr>
                  <w:noProof/>
                  <w:sz w:val="24"/>
                  <w:szCs w:val="24"/>
                </w:rPr>
              </w:pPr>
              <w:r>
                <w:fldChar w:fldCharType="begin"/>
              </w:r>
              <w:r w:rsidRPr="00753564">
                <w:instrText xml:space="preserve"> BIBLIOGRAPHY </w:instrText>
              </w:r>
              <w:r>
                <w:fldChar w:fldCharType="separate"/>
              </w:r>
              <w:r>
                <w:rPr>
                  <w:noProof/>
                </w:rPr>
                <w:t>(2018). Retrieved from Techopedia: https://www.techopedia.com/definition/13576/bitlocker</w:t>
              </w:r>
            </w:p>
            <w:p w14:paraId="1AE7063E" w14:textId="77777777" w:rsidR="00753564" w:rsidRDefault="00753564" w:rsidP="00753564">
              <w:pPr>
                <w:pStyle w:val="Bibliography"/>
                <w:ind w:left="720" w:hanging="720"/>
                <w:rPr>
                  <w:noProof/>
                </w:rPr>
              </w:pPr>
              <w:r>
                <w:rPr>
                  <w:i/>
                  <w:iCs/>
                  <w:noProof/>
                </w:rPr>
                <w:t>About tv rename</w:t>
              </w:r>
              <w:r>
                <w:rPr>
                  <w:noProof/>
                </w:rPr>
                <w:t>. (n.d.). Retrieved from tvrename.com: http://www.tvrename.com/about.html</w:t>
              </w:r>
            </w:p>
            <w:p w14:paraId="2BE730DD" w14:textId="77777777" w:rsidR="00753564" w:rsidRDefault="00753564" w:rsidP="00753564">
              <w:pPr>
                <w:pStyle w:val="Bibliography"/>
                <w:ind w:left="720" w:hanging="720"/>
                <w:rPr>
                  <w:noProof/>
                </w:rPr>
              </w:pPr>
              <w:r>
                <w:rPr>
                  <w:noProof/>
                </w:rPr>
                <w:t xml:space="preserve">Adam, P. (2010, 02 13). </w:t>
              </w:r>
              <w:r>
                <w:rPr>
                  <w:i/>
                  <w:iCs/>
                  <w:noProof/>
                </w:rPr>
                <w:t>Automatically Organize Your Downloaded, *Ahem*, TV Shows</w:t>
              </w:r>
              <w:r>
                <w:rPr>
                  <w:noProof/>
                </w:rPr>
                <w:t>. Retrieved from Life Hacker: http://lifehacker.com/5471112/automatically-organize-your-downloaded-ahem-tv-shows</w:t>
              </w:r>
            </w:p>
            <w:p w14:paraId="5F4A494A" w14:textId="77777777" w:rsidR="00753564" w:rsidRDefault="00753564" w:rsidP="00753564">
              <w:pPr>
                <w:pStyle w:val="Bibliography"/>
                <w:ind w:left="720" w:hanging="720"/>
                <w:rPr>
                  <w:noProof/>
                </w:rPr>
              </w:pPr>
              <w:r>
                <w:rPr>
                  <w:noProof/>
                </w:rPr>
                <w:t xml:space="preserve">Dillet, R. (2015, 07 15). </w:t>
              </w:r>
              <w:r>
                <w:rPr>
                  <w:i/>
                  <w:iCs/>
                  <w:noProof/>
                </w:rPr>
                <w:t>TVShow Time Releases Sleek New App For Its Community Of TV Addicts</w:t>
              </w:r>
              <w:r>
                <w:rPr>
                  <w:noProof/>
                </w:rPr>
                <w:t>. Retrieved from Techcrunch: http://techcrunch.com/2015/07/15/tvshow-time-releases-sleek-new-app-for-its-community-of-tv-addicts/</w:t>
              </w:r>
            </w:p>
            <w:p w14:paraId="3FEA8A84" w14:textId="77777777" w:rsidR="00753564" w:rsidRDefault="00753564" w:rsidP="00753564">
              <w:pPr>
                <w:pStyle w:val="Bibliography"/>
                <w:ind w:left="720" w:hanging="720"/>
                <w:rPr>
                  <w:noProof/>
                </w:rPr>
              </w:pPr>
              <w:r>
                <w:rPr>
                  <w:i/>
                  <w:iCs/>
                  <w:noProof/>
                </w:rPr>
                <w:lastRenderedPageBreak/>
                <w:t>How to Securely Encrypt a USB Flash Drive</w:t>
              </w:r>
              <w:r>
                <w:rPr>
                  <w:noProof/>
                </w:rPr>
                <w:t>. (2018). Retrieved from online-tech-tips: https://www.online-tech-tips.com/computer-tips/encrypt-usb-flash-drive/</w:t>
              </w:r>
            </w:p>
            <w:p w14:paraId="23D0B808" w14:textId="77777777" w:rsidR="00753564" w:rsidRDefault="00753564" w:rsidP="00753564">
              <w:pPr>
                <w:pStyle w:val="Bibliography"/>
                <w:ind w:left="720" w:hanging="720"/>
                <w:rPr>
                  <w:noProof/>
                </w:rPr>
              </w:pPr>
              <w:r>
                <w:rPr>
                  <w:noProof/>
                </w:rPr>
                <w:t xml:space="preserve">Khoury, R. E. (2013, 09 27). </w:t>
              </w:r>
              <w:r>
                <w:rPr>
                  <w:i/>
                  <w:iCs/>
                  <w:noProof/>
                </w:rPr>
                <w:t>Stay on Top of the New Fall TV Season with SeriesGuide</w:t>
              </w:r>
              <w:r>
                <w:rPr>
                  <w:noProof/>
                </w:rPr>
                <w:t>. Retrieved from App Storm: http://android.appstorm.net/reviews/entertainment-reviews/stay-on-top-of-the-new-fall-tv-season-with-seriesguide/</w:t>
              </w:r>
            </w:p>
            <w:p w14:paraId="1930C8BA" w14:textId="77777777" w:rsidR="00753564" w:rsidRDefault="00753564" w:rsidP="00753564">
              <w:pPr>
                <w:pStyle w:val="Bibliography"/>
                <w:ind w:left="720" w:hanging="720"/>
                <w:rPr>
                  <w:noProof/>
                </w:rPr>
              </w:pPr>
              <w:r>
                <w:rPr>
                  <w:noProof/>
                </w:rPr>
                <w:t xml:space="preserve">Lagace, M. (2018, March 7). </w:t>
              </w:r>
              <w:r>
                <w:rPr>
                  <w:i/>
                  <w:iCs/>
                  <w:noProof/>
                </w:rPr>
                <w:t>How to find your lost Android phone | Android Central</w:t>
              </w:r>
              <w:r>
                <w:rPr>
                  <w:noProof/>
                </w:rPr>
                <w:t>. Retrieved from androidcentral: https://www.androidcentral.com/how-track-android-phone</w:t>
              </w:r>
            </w:p>
            <w:p w14:paraId="7F91356C" w14:textId="77777777" w:rsidR="00753564" w:rsidRDefault="00753564" w:rsidP="00753564">
              <w:pPr>
                <w:pStyle w:val="Bibliography"/>
                <w:ind w:left="720" w:hanging="720"/>
                <w:rPr>
                  <w:noProof/>
                </w:rPr>
              </w:pPr>
              <w:r>
                <w:rPr>
                  <w:noProof/>
                </w:rPr>
                <w:t xml:space="preserve">Matei, A. (2014, 09 05). </w:t>
              </w:r>
              <w:r>
                <w:rPr>
                  <w:i/>
                  <w:iCs/>
                  <w:noProof/>
                </w:rPr>
                <w:t>theRenamer</w:t>
              </w:r>
              <w:r>
                <w:rPr>
                  <w:noProof/>
                </w:rPr>
                <w:t>. Retrieved from Softpedia: http://www.softpedia.com/get/System/File-Management/theRenamer.shtml</w:t>
              </w:r>
            </w:p>
            <w:p w14:paraId="00BB76BC" w14:textId="77777777" w:rsidR="00753564" w:rsidRDefault="00753564" w:rsidP="00753564">
              <w:pPr>
                <w:pStyle w:val="Bibliography"/>
                <w:ind w:left="720" w:hanging="720"/>
                <w:rPr>
                  <w:noProof/>
                </w:rPr>
              </w:pPr>
              <w:r>
                <w:rPr>
                  <w:noProof/>
                </w:rPr>
                <w:t xml:space="preserve">Oxford University Press. (n.d.). </w:t>
              </w:r>
              <w:r>
                <w:rPr>
                  <w:i/>
                  <w:iCs/>
                  <w:noProof/>
                </w:rPr>
                <w:t>Definition of disorganized in English</w:t>
              </w:r>
              <w:r>
                <w:rPr>
                  <w:noProof/>
                </w:rPr>
                <w:t>. Retrieved from Oxford Dictionaries: Language matters: http://www.oxforddictionaries.com/definition/english/disorganized</w:t>
              </w:r>
            </w:p>
            <w:p w14:paraId="32C6BF92" w14:textId="77777777" w:rsidR="00753564" w:rsidRDefault="00753564" w:rsidP="00753564">
              <w:pPr>
                <w:pStyle w:val="Bibliography"/>
                <w:ind w:left="720" w:hanging="720"/>
                <w:rPr>
                  <w:noProof/>
                </w:rPr>
              </w:pPr>
              <w:r>
                <w:rPr>
                  <w:i/>
                  <w:iCs/>
                  <w:noProof/>
                </w:rPr>
                <w:t>theRenamer</w:t>
              </w:r>
              <w:r>
                <w:rPr>
                  <w:noProof/>
                </w:rPr>
                <w:t>. (n.d.). Retrieved from The Renamer: http://www.therenamer.com/</w:t>
              </w:r>
            </w:p>
            <w:p w14:paraId="0DB02381" w14:textId="77777777" w:rsidR="00753564" w:rsidRDefault="00753564" w:rsidP="00753564">
              <w:pPr>
                <w:pStyle w:val="Bibliography"/>
                <w:ind w:left="720" w:hanging="720"/>
                <w:rPr>
                  <w:noProof/>
                </w:rPr>
              </w:pPr>
              <w:r>
                <w:rPr>
                  <w:i/>
                  <w:iCs/>
                  <w:noProof/>
                </w:rPr>
                <w:t>TV SHow Time</w:t>
              </w:r>
              <w:r>
                <w:rPr>
                  <w:noProof/>
                </w:rPr>
                <w:t>. (n.d.). Retrieved from TV SHowTime get notified when new episodes are out: https://www.tvshowtime.com/en</w:t>
              </w:r>
            </w:p>
            <w:p w14:paraId="394EB437" w14:textId="77777777" w:rsidR="00753564" w:rsidRDefault="00753564" w:rsidP="00753564">
              <w:pPr>
                <w:pStyle w:val="Bibliography"/>
                <w:ind w:left="720" w:hanging="720"/>
                <w:rPr>
                  <w:noProof/>
                </w:rPr>
              </w:pPr>
              <w:r>
                <w:rPr>
                  <w:noProof/>
                </w:rPr>
                <w:t xml:space="preserve">Uwe Trottmann. (n.d.). </w:t>
              </w:r>
              <w:r>
                <w:rPr>
                  <w:i/>
                  <w:iCs/>
                  <w:noProof/>
                </w:rPr>
                <w:t>Series guide</w:t>
              </w:r>
              <w:r>
                <w:rPr>
                  <w:noProof/>
                </w:rPr>
                <w:t>. Retrieved from Series guide: https://seriesgui.de/</w:t>
              </w:r>
            </w:p>
            <w:p w14:paraId="1B64617C" w14:textId="77777777" w:rsidR="00753564" w:rsidRDefault="00753564" w:rsidP="00753564">
              <w:pPr>
                <w:pStyle w:val="Bibliography"/>
                <w:ind w:left="720" w:hanging="720"/>
                <w:rPr>
                  <w:noProof/>
                </w:rPr>
              </w:pPr>
              <w:r>
                <w:rPr>
                  <w:noProof/>
                </w:rPr>
                <w:t xml:space="preserve">Williams, M. (2014, 09 23). </w:t>
              </w:r>
              <w:r>
                <w:rPr>
                  <w:i/>
                  <w:iCs/>
                  <w:noProof/>
                </w:rPr>
                <w:t>theRenamer 7.69</w:t>
              </w:r>
              <w:r>
                <w:rPr>
                  <w:noProof/>
                </w:rPr>
                <w:t>. Retrieved from PC Advisor: http://www.pcadvisor.co.uk/download/audio-video-photo/therenamer-769-3214212/</w:t>
              </w:r>
            </w:p>
            <w:p w14:paraId="43D83434" w14:textId="09731837" w:rsidR="00753564" w:rsidRPr="00753564" w:rsidRDefault="00753564" w:rsidP="00753564">
              <w:r>
                <w:rPr>
                  <w:b/>
                  <w:bCs/>
                  <w:noProof/>
                </w:rPr>
                <w:fldChar w:fldCharType="end"/>
              </w:r>
            </w:p>
          </w:sdtContent>
        </w:sdt>
      </w:sdtContent>
    </w:sdt>
    <w:sectPr w:rsidR="00753564" w:rsidRPr="00753564" w:rsidSect="00E40A72">
      <w:headerReference w:type="default" r:id="rId5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3EE18" w14:textId="77777777" w:rsidR="00733E79" w:rsidRDefault="00733E79" w:rsidP="006F6E56">
      <w:pPr>
        <w:spacing w:after="0" w:line="240" w:lineRule="auto"/>
      </w:pPr>
      <w:r>
        <w:separator/>
      </w:r>
    </w:p>
  </w:endnote>
  <w:endnote w:type="continuationSeparator" w:id="0">
    <w:p w14:paraId="49345B05" w14:textId="77777777" w:rsidR="00733E79" w:rsidRDefault="00733E79" w:rsidP="006F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012031"/>
      <w:docPartObj>
        <w:docPartGallery w:val="Page Numbers (Bottom of Page)"/>
        <w:docPartUnique/>
      </w:docPartObj>
    </w:sdtPr>
    <w:sdtEndPr>
      <w:rPr>
        <w:noProof/>
      </w:rPr>
    </w:sdtEndPr>
    <w:sdtContent>
      <w:p w14:paraId="431CE50F" w14:textId="26CE4B0D" w:rsidR="00112616" w:rsidRDefault="00112616">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13389401" w14:textId="77777777" w:rsidR="00112616" w:rsidRDefault="00112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CAFB8" w14:textId="77777777" w:rsidR="00733E79" w:rsidRDefault="00733E79" w:rsidP="006F6E56">
      <w:pPr>
        <w:spacing w:after="0" w:line="240" w:lineRule="auto"/>
      </w:pPr>
      <w:r>
        <w:separator/>
      </w:r>
    </w:p>
  </w:footnote>
  <w:footnote w:type="continuationSeparator" w:id="0">
    <w:p w14:paraId="0852C952" w14:textId="77777777" w:rsidR="00733E79" w:rsidRDefault="00733E79" w:rsidP="006F6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DF430" w14:textId="6BCFAEC9" w:rsidR="00112616" w:rsidRDefault="00112616" w:rsidP="002F536D">
    <w:pPr>
      <w:pStyle w:val="Header"/>
      <w:jc w:val="center"/>
    </w:pPr>
    <w:r>
      <w:t>Document 1: Introduction to the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B0DD8" w14:textId="0D834008" w:rsidR="00112616" w:rsidRDefault="00112616" w:rsidP="002F536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2EF7"/>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3B0DEE"/>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6263BA"/>
    <w:multiLevelType w:val="hybridMultilevel"/>
    <w:tmpl w:val="D4D0B462"/>
    <w:lvl w:ilvl="0" w:tplc="0FBA8F8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511F9C"/>
    <w:multiLevelType w:val="hybridMultilevel"/>
    <w:tmpl w:val="2ADCAA5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A730555"/>
    <w:multiLevelType w:val="hybridMultilevel"/>
    <w:tmpl w:val="5E28AB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F1B3AC5"/>
    <w:multiLevelType w:val="hybridMultilevel"/>
    <w:tmpl w:val="6ABC4FCC"/>
    <w:lvl w:ilvl="0" w:tplc="4B4ACF40">
      <w:start w:val="3"/>
      <w:numFmt w:val="decimal"/>
      <w:lvlText w:val="%1."/>
      <w:lvlJc w:val="left"/>
      <w:pPr>
        <w:ind w:left="1440" w:hanging="360"/>
      </w:pPr>
      <w:rPr>
        <w:rFonts w:hint="default"/>
      </w:rPr>
    </w:lvl>
    <w:lvl w:ilvl="1" w:tplc="1C090019">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6" w15:restartNumberingAfterBreak="0">
    <w:nsid w:val="107050F0"/>
    <w:multiLevelType w:val="hybridMultilevel"/>
    <w:tmpl w:val="8FDC62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0FE055A"/>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EF5972"/>
    <w:multiLevelType w:val="hybridMultilevel"/>
    <w:tmpl w:val="0F3E0A90"/>
    <w:lvl w:ilvl="0" w:tplc="72581A7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5371FE0"/>
    <w:multiLevelType w:val="hybridMultilevel"/>
    <w:tmpl w:val="516AAA4C"/>
    <w:lvl w:ilvl="0" w:tplc="1C09000F">
      <w:start w:val="5"/>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18634C3B"/>
    <w:multiLevelType w:val="hybridMultilevel"/>
    <w:tmpl w:val="543E36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224A97"/>
    <w:multiLevelType w:val="hybridMultilevel"/>
    <w:tmpl w:val="8BC8DD9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FBD3D66"/>
    <w:multiLevelType w:val="hybridMultilevel"/>
    <w:tmpl w:val="4EC079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198591D"/>
    <w:multiLevelType w:val="hybridMultilevel"/>
    <w:tmpl w:val="F6EEAE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4AF6A96"/>
    <w:multiLevelType w:val="hybridMultilevel"/>
    <w:tmpl w:val="71D4388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58D2C29"/>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1800C4"/>
    <w:multiLevelType w:val="multilevel"/>
    <w:tmpl w:val="30601F0C"/>
    <w:lvl w:ilvl="0">
      <w:start w:val="1"/>
      <w:numFmt w:val="decimal"/>
      <w:lvlText w:val="%1."/>
      <w:lvlJc w:val="left"/>
      <w:pPr>
        <w:ind w:left="360" w:hanging="360"/>
      </w:pPr>
      <w:rPr>
        <w:rFonts w:hint="default"/>
      </w:rPr>
    </w:lvl>
    <w:lvl w:ilvl="1">
      <w:start w:val="1"/>
      <w:numFmt w:val="decimal"/>
      <w:isLgl/>
      <w:lvlText w:val="%1.%2"/>
      <w:lvlJc w:val="left"/>
      <w:pPr>
        <w:ind w:left="578" w:hanging="360"/>
      </w:pPr>
      <w:rPr>
        <w:rFonts w:hint="default"/>
      </w:rPr>
    </w:lvl>
    <w:lvl w:ilvl="2">
      <w:start w:val="1"/>
      <w:numFmt w:val="decimal"/>
      <w:isLgl/>
      <w:lvlText w:val="%1.%2.%3"/>
      <w:lvlJc w:val="left"/>
      <w:pPr>
        <w:ind w:left="938" w:hanging="720"/>
      </w:pPr>
      <w:rPr>
        <w:rFonts w:hint="default"/>
      </w:rPr>
    </w:lvl>
    <w:lvl w:ilvl="3">
      <w:start w:val="1"/>
      <w:numFmt w:val="decimal"/>
      <w:isLgl/>
      <w:lvlText w:val="%1.%2.%3.%4"/>
      <w:lvlJc w:val="left"/>
      <w:pPr>
        <w:ind w:left="938" w:hanging="720"/>
      </w:pPr>
      <w:rPr>
        <w:rFonts w:hint="default"/>
      </w:rPr>
    </w:lvl>
    <w:lvl w:ilvl="4">
      <w:start w:val="1"/>
      <w:numFmt w:val="decimal"/>
      <w:isLgl/>
      <w:lvlText w:val="%1.%2.%3.%4.%5"/>
      <w:lvlJc w:val="left"/>
      <w:pPr>
        <w:ind w:left="1298" w:hanging="1080"/>
      </w:pPr>
      <w:rPr>
        <w:rFonts w:hint="default"/>
      </w:rPr>
    </w:lvl>
    <w:lvl w:ilvl="5">
      <w:start w:val="1"/>
      <w:numFmt w:val="decimal"/>
      <w:isLgl/>
      <w:lvlText w:val="%1.%2.%3.%4.%5.%6"/>
      <w:lvlJc w:val="left"/>
      <w:pPr>
        <w:ind w:left="1658" w:hanging="1440"/>
      </w:pPr>
      <w:rPr>
        <w:rFonts w:hint="default"/>
      </w:rPr>
    </w:lvl>
    <w:lvl w:ilvl="6">
      <w:start w:val="1"/>
      <w:numFmt w:val="decimal"/>
      <w:isLgl/>
      <w:lvlText w:val="%1.%2.%3.%4.%5.%6.%7"/>
      <w:lvlJc w:val="left"/>
      <w:pPr>
        <w:ind w:left="1658" w:hanging="1440"/>
      </w:pPr>
      <w:rPr>
        <w:rFonts w:hint="default"/>
      </w:rPr>
    </w:lvl>
    <w:lvl w:ilvl="7">
      <w:start w:val="1"/>
      <w:numFmt w:val="decimal"/>
      <w:isLgl/>
      <w:lvlText w:val="%1.%2.%3.%4.%5.%6.%7.%8"/>
      <w:lvlJc w:val="left"/>
      <w:pPr>
        <w:ind w:left="2018" w:hanging="1800"/>
      </w:pPr>
      <w:rPr>
        <w:rFonts w:hint="default"/>
      </w:rPr>
    </w:lvl>
    <w:lvl w:ilvl="8">
      <w:start w:val="1"/>
      <w:numFmt w:val="decimal"/>
      <w:isLgl/>
      <w:lvlText w:val="%1.%2.%3.%4.%5.%6.%7.%8.%9"/>
      <w:lvlJc w:val="left"/>
      <w:pPr>
        <w:ind w:left="2018" w:hanging="1800"/>
      </w:pPr>
      <w:rPr>
        <w:rFonts w:hint="default"/>
      </w:rPr>
    </w:lvl>
  </w:abstractNum>
  <w:abstractNum w:abstractNumId="17" w15:restartNumberingAfterBreak="0">
    <w:nsid w:val="36807E3C"/>
    <w:multiLevelType w:val="hybridMultilevel"/>
    <w:tmpl w:val="43F8F95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36CB4116"/>
    <w:multiLevelType w:val="hybridMultilevel"/>
    <w:tmpl w:val="71DEB068"/>
    <w:lvl w:ilvl="0" w:tplc="9B56B7F6">
      <w:start w:val="1"/>
      <w:numFmt w:val="decimal"/>
      <w:pStyle w:val="TOCHeading"/>
      <w:lvlText w:val="Document %1."/>
      <w:lvlJc w:val="left"/>
      <w:pPr>
        <w:ind w:left="360" w:hanging="360"/>
      </w:pPr>
      <w:rPr>
        <w:rFonts w:asciiTheme="majorHAnsi" w:hAnsiTheme="majorHAnsi" w:hint="default"/>
        <w:sz w:val="28"/>
        <w:szCs w:val="28"/>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9" w15:restartNumberingAfterBreak="0">
    <w:nsid w:val="3D1C112A"/>
    <w:multiLevelType w:val="hybridMultilevel"/>
    <w:tmpl w:val="6B96BEA0"/>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0" w15:restartNumberingAfterBreak="0">
    <w:nsid w:val="43444A54"/>
    <w:multiLevelType w:val="hybridMultilevel"/>
    <w:tmpl w:val="670CD6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9C66E3B"/>
    <w:multiLevelType w:val="hybridMultilevel"/>
    <w:tmpl w:val="30385C6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DDD590B"/>
    <w:multiLevelType w:val="hybridMultilevel"/>
    <w:tmpl w:val="6B70FE6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56D7D33"/>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5C11E95"/>
    <w:multiLevelType w:val="hybridMultilevel"/>
    <w:tmpl w:val="036CC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9FC69BC"/>
    <w:multiLevelType w:val="hybridMultilevel"/>
    <w:tmpl w:val="317858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2DE2503"/>
    <w:multiLevelType w:val="multilevel"/>
    <w:tmpl w:val="BDDC45A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44E45A7"/>
    <w:multiLevelType w:val="hybridMultilevel"/>
    <w:tmpl w:val="C994C9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5AB1EA8"/>
    <w:multiLevelType w:val="hybridMultilevel"/>
    <w:tmpl w:val="80F0F25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9" w15:restartNumberingAfterBreak="0">
    <w:nsid w:val="66896C4A"/>
    <w:multiLevelType w:val="multilevel"/>
    <w:tmpl w:val="2A92A8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141458"/>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A6C7354"/>
    <w:multiLevelType w:val="hybridMultilevel"/>
    <w:tmpl w:val="4D5C4C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0DC7B98"/>
    <w:multiLevelType w:val="multilevel"/>
    <w:tmpl w:val="53902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3303771"/>
    <w:multiLevelType w:val="hybridMultilevel"/>
    <w:tmpl w:val="551098BC"/>
    <w:lvl w:ilvl="0" w:tplc="88688B9C">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7DB55683"/>
    <w:multiLevelType w:val="hybridMultilevel"/>
    <w:tmpl w:val="3E1E67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23"/>
  </w:num>
  <w:num w:numId="5">
    <w:abstractNumId w:val="7"/>
  </w:num>
  <w:num w:numId="6">
    <w:abstractNumId w:val="0"/>
  </w:num>
  <w:num w:numId="7">
    <w:abstractNumId w:val="15"/>
  </w:num>
  <w:num w:numId="8">
    <w:abstractNumId w:val="32"/>
  </w:num>
  <w:num w:numId="9">
    <w:abstractNumId w:val="14"/>
  </w:num>
  <w:num w:numId="10">
    <w:abstractNumId w:val="22"/>
  </w:num>
  <w:num w:numId="11">
    <w:abstractNumId w:val="16"/>
  </w:num>
  <w:num w:numId="12">
    <w:abstractNumId w:val="31"/>
  </w:num>
  <w:num w:numId="13">
    <w:abstractNumId w:val="12"/>
  </w:num>
  <w:num w:numId="14">
    <w:abstractNumId w:val="27"/>
  </w:num>
  <w:num w:numId="15">
    <w:abstractNumId w:val="6"/>
  </w:num>
  <w:num w:numId="16">
    <w:abstractNumId w:val="34"/>
  </w:num>
  <w:num w:numId="17">
    <w:abstractNumId w:val="24"/>
  </w:num>
  <w:num w:numId="18">
    <w:abstractNumId w:val="20"/>
  </w:num>
  <w:num w:numId="19">
    <w:abstractNumId w:val="4"/>
  </w:num>
  <w:num w:numId="20">
    <w:abstractNumId w:val="18"/>
  </w:num>
  <w:num w:numId="21">
    <w:abstractNumId w:val="16"/>
  </w:num>
  <w:num w:numId="22">
    <w:abstractNumId w:val="16"/>
  </w:num>
  <w:num w:numId="23">
    <w:abstractNumId w:val="18"/>
  </w:num>
  <w:num w:numId="24">
    <w:abstractNumId w:val="17"/>
  </w:num>
  <w:num w:numId="25">
    <w:abstractNumId w:val="28"/>
  </w:num>
  <w:num w:numId="26">
    <w:abstractNumId w:val="16"/>
  </w:num>
  <w:num w:numId="27">
    <w:abstractNumId w:val="10"/>
  </w:num>
  <w:num w:numId="28">
    <w:abstractNumId w:val="30"/>
  </w:num>
  <w:num w:numId="29">
    <w:abstractNumId w:val="30"/>
  </w:num>
  <w:num w:numId="30">
    <w:abstractNumId w:val="33"/>
  </w:num>
  <w:num w:numId="31">
    <w:abstractNumId w:val="5"/>
  </w:num>
  <w:num w:numId="32">
    <w:abstractNumId w:val="19"/>
  </w:num>
  <w:num w:numId="33">
    <w:abstractNumId w:val="9"/>
  </w:num>
  <w:num w:numId="34">
    <w:abstractNumId w:val="8"/>
  </w:num>
  <w:num w:numId="35">
    <w:abstractNumId w:val="25"/>
  </w:num>
  <w:num w:numId="36">
    <w:abstractNumId w:val="21"/>
  </w:num>
  <w:num w:numId="37">
    <w:abstractNumId w:val="13"/>
  </w:num>
  <w:num w:numId="38">
    <w:abstractNumId w:val="30"/>
  </w:num>
  <w:num w:numId="39">
    <w:abstractNumId w:val="30"/>
  </w:num>
  <w:num w:numId="40">
    <w:abstractNumId w:val="26"/>
  </w:num>
  <w:num w:numId="41">
    <w:abstractNumId w:val="2"/>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534"/>
    <w:rsid w:val="00000042"/>
    <w:rsid w:val="00001058"/>
    <w:rsid w:val="00002B6D"/>
    <w:rsid w:val="00003048"/>
    <w:rsid w:val="0000317D"/>
    <w:rsid w:val="00003C88"/>
    <w:rsid w:val="00004D95"/>
    <w:rsid w:val="00010AA2"/>
    <w:rsid w:val="00011725"/>
    <w:rsid w:val="00011C4A"/>
    <w:rsid w:val="0001441C"/>
    <w:rsid w:val="00015E63"/>
    <w:rsid w:val="000166C4"/>
    <w:rsid w:val="00016D15"/>
    <w:rsid w:val="000263B0"/>
    <w:rsid w:val="000273D6"/>
    <w:rsid w:val="00027664"/>
    <w:rsid w:val="000279C5"/>
    <w:rsid w:val="0003409B"/>
    <w:rsid w:val="00036AE3"/>
    <w:rsid w:val="000401E7"/>
    <w:rsid w:val="00044DFA"/>
    <w:rsid w:val="00046534"/>
    <w:rsid w:val="000774F9"/>
    <w:rsid w:val="00087005"/>
    <w:rsid w:val="000916EB"/>
    <w:rsid w:val="0009525E"/>
    <w:rsid w:val="000A00FE"/>
    <w:rsid w:val="000A3E08"/>
    <w:rsid w:val="000A46C8"/>
    <w:rsid w:val="000A66D4"/>
    <w:rsid w:val="000B08E5"/>
    <w:rsid w:val="000B0D65"/>
    <w:rsid w:val="000B1548"/>
    <w:rsid w:val="000B23A0"/>
    <w:rsid w:val="000B4E08"/>
    <w:rsid w:val="000B74C9"/>
    <w:rsid w:val="000C31C5"/>
    <w:rsid w:val="000C560C"/>
    <w:rsid w:val="000D136C"/>
    <w:rsid w:val="000D264E"/>
    <w:rsid w:val="000D2865"/>
    <w:rsid w:val="000D32A2"/>
    <w:rsid w:val="000E24AF"/>
    <w:rsid w:val="000E39B6"/>
    <w:rsid w:val="000F0EFD"/>
    <w:rsid w:val="000F0F25"/>
    <w:rsid w:val="000F3734"/>
    <w:rsid w:val="000F4E26"/>
    <w:rsid w:val="000F5BE3"/>
    <w:rsid w:val="000F5ECF"/>
    <w:rsid w:val="0010129B"/>
    <w:rsid w:val="00105D12"/>
    <w:rsid w:val="0011134D"/>
    <w:rsid w:val="00112616"/>
    <w:rsid w:val="001150DC"/>
    <w:rsid w:val="00122BDF"/>
    <w:rsid w:val="00133356"/>
    <w:rsid w:val="001372D7"/>
    <w:rsid w:val="00140FF7"/>
    <w:rsid w:val="00143F7C"/>
    <w:rsid w:val="001478CF"/>
    <w:rsid w:val="001521A8"/>
    <w:rsid w:val="00156994"/>
    <w:rsid w:val="0016095B"/>
    <w:rsid w:val="00161A9A"/>
    <w:rsid w:val="0017143C"/>
    <w:rsid w:val="00172163"/>
    <w:rsid w:val="00172AD8"/>
    <w:rsid w:val="00172F88"/>
    <w:rsid w:val="0017707E"/>
    <w:rsid w:val="00180B63"/>
    <w:rsid w:val="00181A9F"/>
    <w:rsid w:val="00191158"/>
    <w:rsid w:val="00194122"/>
    <w:rsid w:val="001A16B1"/>
    <w:rsid w:val="001A1A67"/>
    <w:rsid w:val="001A6D1F"/>
    <w:rsid w:val="001A73EC"/>
    <w:rsid w:val="001B0281"/>
    <w:rsid w:val="001B09D5"/>
    <w:rsid w:val="001B178D"/>
    <w:rsid w:val="001B351E"/>
    <w:rsid w:val="001C1246"/>
    <w:rsid w:val="001C2574"/>
    <w:rsid w:val="001C313D"/>
    <w:rsid w:val="001D1691"/>
    <w:rsid w:val="001D2BBF"/>
    <w:rsid w:val="001D5871"/>
    <w:rsid w:val="001D72F3"/>
    <w:rsid w:val="001D7DC4"/>
    <w:rsid w:val="001E0468"/>
    <w:rsid w:val="001E5DE1"/>
    <w:rsid w:val="001E5ECD"/>
    <w:rsid w:val="001F0DEB"/>
    <w:rsid w:val="001F4D35"/>
    <w:rsid w:val="001F7F0A"/>
    <w:rsid w:val="0021145B"/>
    <w:rsid w:val="00217CF6"/>
    <w:rsid w:val="00217DE5"/>
    <w:rsid w:val="00224B96"/>
    <w:rsid w:val="00225440"/>
    <w:rsid w:val="002269EC"/>
    <w:rsid w:val="0023182E"/>
    <w:rsid w:val="00231A4E"/>
    <w:rsid w:val="00232977"/>
    <w:rsid w:val="0023377E"/>
    <w:rsid w:val="00243EE3"/>
    <w:rsid w:val="00245A6F"/>
    <w:rsid w:val="002477D4"/>
    <w:rsid w:val="00254D0C"/>
    <w:rsid w:val="002568BF"/>
    <w:rsid w:val="00260327"/>
    <w:rsid w:val="0026677C"/>
    <w:rsid w:val="002667A1"/>
    <w:rsid w:val="002667B7"/>
    <w:rsid w:val="00266B53"/>
    <w:rsid w:val="00266DCC"/>
    <w:rsid w:val="00272CF5"/>
    <w:rsid w:val="00273E05"/>
    <w:rsid w:val="00275E35"/>
    <w:rsid w:val="00283F04"/>
    <w:rsid w:val="00292C39"/>
    <w:rsid w:val="002B1057"/>
    <w:rsid w:val="002B3B40"/>
    <w:rsid w:val="002C2457"/>
    <w:rsid w:val="002C5341"/>
    <w:rsid w:val="002D07D2"/>
    <w:rsid w:val="002D5BB2"/>
    <w:rsid w:val="002D6BCE"/>
    <w:rsid w:val="002E0660"/>
    <w:rsid w:val="002E1E16"/>
    <w:rsid w:val="002E6DDD"/>
    <w:rsid w:val="002F3898"/>
    <w:rsid w:val="002F51A6"/>
    <w:rsid w:val="002F536D"/>
    <w:rsid w:val="00302C19"/>
    <w:rsid w:val="00303E7D"/>
    <w:rsid w:val="0030669A"/>
    <w:rsid w:val="00311CBA"/>
    <w:rsid w:val="00312141"/>
    <w:rsid w:val="003124E6"/>
    <w:rsid w:val="00315F48"/>
    <w:rsid w:val="00322152"/>
    <w:rsid w:val="00324D96"/>
    <w:rsid w:val="00326D19"/>
    <w:rsid w:val="00327204"/>
    <w:rsid w:val="00327FFA"/>
    <w:rsid w:val="0033633B"/>
    <w:rsid w:val="00340707"/>
    <w:rsid w:val="003452F5"/>
    <w:rsid w:val="0034603C"/>
    <w:rsid w:val="00347E4E"/>
    <w:rsid w:val="00350035"/>
    <w:rsid w:val="003512D3"/>
    <w:rsid w:val="0036450E"/>
    <w:rsid w:val="00364824"/>
    <w:rsid w:val="00370243"/>
    <w:rsid w:val="0037404F"/>
    <w:rsid w:val="003776DA"/>
    <w:rsid w:val="00377D95"/>
    <w:rsid w:val="00382B95"/>
    <w:rsid w:val="00382CFB"/>
    <w:rsid w:val="00383029"/>
    <w:rsid w:val="00387493"/>
    <w:rsid w:val="00390B9B"/>
    <w:rsid w:val="003925D1"/>
    <w:rsid w:val="003A003B"/>
    <w:rsid w:val="003A2C25"/>
    <w:rsid w:val="003A36C1"/>
    <w:rsid w:val="003A42EA"/>
    <w:rsid w:val="003B294B"/>
    <w:rsid w:val="003B31E4"/>
    <w:rsid w:val="003B4930"/>
    <w:rsid w:val="003B552C"/>
    <w:rsid w:val="003B55B3"/>
    <w:rsid w:val="003B620B"/>
    <w:rsid w:val="003C649F"/>
    <w:rsid w:val="003D5264"/>
    <w:rsid w:val="003E14A4"/>
    <w:rsid w:val="003E4911"/>
    <w:rsid w:val="003E51F4"/>
    <w:rsid w:val="003E783F"/>
    <w:rsid w:val="003F19EA"/>
    <w:rsid w:val="004017A7"/>
    <w:rsid w:val="00407F22"/>
    <w:rsid w:val="004136DC"/>
    <w:rsid w:val="00422B6A"/>
    <w:rsid w:val="004359E5"/>
    <w:rsid w:val="00443C4E"/>
    <w:rsid w:val="004446F1"/>
    <w:rsid w:val="004501C5"/>
    <w:rsid w:val="00455A49"/>
    <w:rsid w:val="00455C9C"/>
    <w:rsid w:val="00457128"/>
    <w:rsid w:val="00460113"/>
    <w:rsid w:val="00461819"/>
    <w:rsid w:val="004662B1"/>
    <w:rsid w:val="00477F9F"/>
    <w:rsid w:val="00483C3C"/>
    <w:rsid w:val="00484738"/>
    <w:rsid w:val="00485225"/>
    <w:rsid w:val="00485BB3"/>
    <w:rsid w:val="00494CEE"/>
    <w:rsid w:val="00496C9F"/>
    <w:rsid w:val="004A207E"/>
    <w:rsid w:val="004A2BC8"/>
    <w:rsid w:val="004A3176"/>
    <w:rsid w:val="004A52E9"/>
    <w:rsid w:val="004A6A9E"/>
    <w:rsid w:val="004B28DF"/>
    <w:rsid w:val="004C0568"/>
    <w:rsid w:val="004C2DCA"/>
    <w:rsid w:val="004C3C18"/>
    <w:rsid w:val="004C4295"/>
    <w:rsid w:val="004C60FA"/>
    <w:rsid w:val="004C639F"/>
    <w:rsid w:val="004C75DC"/>
    <w:rsid w:val="004D10C8"/>
    <w:rsid w:val="004D7B14"/>
    <w:rsid w:val="004E046C"/>
    <w:rsid w:val="004E43E0"/>
    <w:rsid w:val="004E513B"/>
    <w:rsid w:val="004E684B"/>
    <w:rsid w:val="004F08F4"/>
    <w:rsid w:val="004F115B"/>
    <w:rsid w:val="004F222D"/>
    <w:rsid w:val="004F53D9"/>
    <w:rsid w:val="005008C9"/>
    <w:rsid w:val="0050346B"/>
    <w:rsid w:val="0050701C"/>
    <w:rsid w:val="00511AD1"/>
    <w:rsid w:val="00512FD2"/>
    <w:rsid w:val="00513475"/>
    <w:rsid w:val="005209D7"/>
    <w:rsid w:val="00521D67"/>
    <w:rsid w:val="0053610F"/>
    <w:rsid w:val="00544342"/>
    <w:rsid w:val="005464CA"/>
    <w:rsid w:val="00547FE9"/>
    <w:rsid w:val="005621DF"/>
    <w:rsid w:val="00562C22"/>
    <w:rsid w:val="00564189"/>
    <w:rsid w:val="0056644F"/>
    <w:rsid w:val="00567B16"/>
    <w:rsid w:val="0057086F"/>
    <w:rsid w:val="00571E6C"/>
    <w:rsid w:val="005725AD"/>
    <w:rsid w:val="005803E0"/>
    <w:rsid w:val="00581A35"/>
    <w:rsid w:val="005824B8"/>
    <w:rsid w:val="00587D3B"/>
    <w:rsid w:val="00590FC9"/>
    <w:rsid w:val="00595144"/>
    <w:rsid w:val="00595BE7"/>
    <w:rsid w:val="005A4BEE"/>
    <w:rsid w:val="005A73A9"/>
    <w:rsid w:val="005A79B2"/>
    <w:rsid w:val="005B0E5D"/>
    <w:rsid w:val="005B1D00"/>
    <w:rsid w:val="005B1DC4"/>
    <w:rsid w:val="005B4DDE"/>
    <w:rsid w:val="005B5728"/>
    <w:rsid w:val="005B682A"/>
    <w:rsid w:val="005C5E0F"/>
    <w:rsid w:val="005D018C"/>
    <w:rsid w:val="005D61C4"/>
    <w:rsid w:val="005E03F3"/>
    <w:rsid w:val="005E330A"/>
    <w:rsid w:val="005E3495"/>
    <w:rsid w:val="005E63DB"/>
    <w:rsid w:val="005F0D5B"/>
    <w:rsid w:val="005F5AA7"/>
    <w:rsid w:val="00601055"/>
    <w:rsid w:val="00602225"/>
    <w:rsid w:val="006044EB"/>
    <w:rsid w:val="006101C4"/>
    <w:rsid w:val="00614068"/>
    <w:rsid w:val="00616001"/>
    <w:rsid w:val="006217B7"/>
    <w:rsid w:val="00624B39"/>
    <w:rsid w:val="006263F7"/>
    <w:rsid w:val="00630926"/>
    <w:rsid w:val="00634664"/>
    <w:rsid w:val="00635EFF"/>
    <w:rsid w:val="00636864"/>
    <w:rsid w:val="00645B42"/>
    <w:rsid w:val="00651293"/>
    <w:rsid w:val="00653A81"/>
    <w:rsid w:val="00657C46"/>
    <w:rsid w:val="00657E69"/>
    <w:rsid w:val="00663CF6"/>
    <w:rsid w:val="00664DF0"/>
    <w:rsid w:val="006656AB"/>
    <w:rsid w:val="00667E39"/>
    <w:rsid w:val="00671586"/>
    <w:rsid w:val="006739CE"/>
    <w:rsid w:val="006846B7"/>
    <w:rsid w:val="00686B16"/>
    <w:rsid w:val="006913CA"/>
    <w:rsid w:val="00692584"/>
    <w:rsid w:val="00692B9E"/>
    <w:rsid w:val="006A21DB"/>
    <w:rsid w:val="006A32D3"/>
    <w:rsid w:val="006A37E0"/>
    <w:rsid w:val="006A7A5B"/>
    <w:rsid w:val="006B0D67"/>
    <w:rsid w:val="006B46DF"/>
    <w:rsid w:val="006C1F09"/>
    <w:rsid w:val="006C2BF8"/>
    <w:rsid w:val="006C3844"/>
    <w:rsid w:val="006C3D0D"/>
    <w:rsid w:val="006D4F99"/>
    <w:rsid w:val="006F09C9"/>
    <w:rsid w:val="006F29BD"/>
    <w:rsid w:val="006F6E56"/>
    <w:rsid w:val="007004D9"/>
    <w:rsid w:val="0070175A"/>
    <w:rsid w:val="0070276B"/>
    <w:rsid w:val="00704583"/>
    <w:rsid w:val="00707EDA"/>
    <w:rsid w:val="00712200"/>
    <w:rsid w:val="007169F7"/>
    <w:rsid w:val="00716B57"/>
    <w:rsid w:val="00720655"/>
    <w:rsid w:val="007243A1"/>
    <w:rsid w:val="00732F53"/>
    <w:rsid w:val="00733E79"/>
    <w:rsid w:val="007370F4"/>
    <w:rsid w:val="007409DB"/>
    <w:rsid w:val="00750F86"/>
    <w:rsid w:val="00751E0E"/>
    <w:rsid w:val="00753564"/>
    <w:rsid w:val="00754A6A"/>
    <w:rsid w:val="00754D8C"/>
    <w:rsid w:val="00757A56"/>
    <w:rsid w:val="00764411"/>
    <w:rsid w:val="00764481"/>
    <w:rsid w:val="00767C22"/>
    <w:rsid w:val="007702CA"/>
    <w:rsid w:val="007721EE"/>
    <w:rsid w:val="00773AA6"/>
    <w:rsid w:val="0077446E"/>
    <w:rsid w:val="00781895"/>
    <w:rsid w:val="00793BD1"/>
    <w:rsid w:val="0079524C"/>
    <w:rsid w:val="007A262C"/>
    <w:rsid w:val="007A604B"/>
    <w:rsid w:val="007B139B"/>
    <w:rsid w:val="007B21FE"/>
    <w:rsid w:val="007B64D8"/>
    <w:rsid w:val="007C2E3E"/>
    <w:rsid w:val="007C3683"/>
    <w:rsid w:val="007C4840"/>
    <w:rsid w:val="007C7BEB"/>
    <w:rsid w:val="007D2C0B"/>
    <w:rsid w:val="007D31BB"/>
    <w:rsid w:val="007D3B84"/>
    <w:rsid w:val="007D4229"/>
    <w:rsid w:val="007D50DA"/>
    <w:rsid w:val="007D53BD"/>
    <w:rsid w:val="007D7DD0"/>
    <w:rsid w:val="007E1090"/>
    <w:rsid w:val="007E1270"/>
    <w:rsid w:val="007E3F57"/>
    <w:rsid w:val="007F4FF2"/>
    <w:rsid w:val="007F60B7"/>
    <w:rsid w:val="007F617E"/>
    <w:rsid w:val="007F65E5"/>
    <w:rsid w:val="00801164"/>
    <w:rsid w:val="00801962"/>
    <w:rsid w:val="00810E77"/>
    <w:rsid w:val="00813D6C"/>
    <w:rsid w:val="0081430E"/>
    <w:rsid w:val="0081592D"/>
    <w:rsid w:val="00816C5D"/>
    <w:rsid w:val="00817822"/>
    <w:rsid w:val="008206C4"/>
    <w:rsid w:val="0082546C"/>
    <w:rsid w:val="00831704"/>
    <w:rsid w:val="0083195A"/>
    <w:rsid w:val="00831F1E"/>
    <w:rsid w:val="00832C19"/>
    <w:rsid w:val="00832D1D"/>
    <w:rsid w:val="0083500B"/>
    <w:rsid w:val="00840431"/>
    <w:rsid w:val="00840FF5"/>
    <w:rsid w:val="00842958"/>
    <w:rsid w:val="008429F5"/>
    <w:rsid w:val="0084758E"/>
    <w:rsid w:val="008511BE"/>
    <w:rsid w:val="00854BBF"/>
    <w:rsid w:val="0086086E"/>
    <w:rsid w:val="00860A22"/>
    <w:rsid w:val="0086145A"/>
    <w:rsid w:val="00863775"/>
    <w:rsid w:val="00866941"/>
    <w:rsid w:val="008779F5"/>
    <w:rsid w:val="008814DC"/>
    <w:rsid w:val="00882342"/>
    <w:rsid w:val="00887682"/>
    <w:rsid w:val="0089323A"/>
    <w:rsid w:val="00893B60"/>
    <w:rsid w:val="008A2C94"/>
    <w:rsid w:val="008B0F8A"/>
    <w:rsid w:val="008B6A5C"/>
    <w:rsid w:val="008C17D0"/>
    <w:rsid w:val="008C1952"/>
    <w:rsid w:val="008C6103"/>
    <w:rsid w:val="008C768E"/>
    <w:rsid w:val="008D3778"/>
    <w:rsid w:val="008E6379"/>
    <w:rsid w:val="008F0DDA"/>
    <w:rsid w:val="008F1A82"/>
    <w:rsid w:val="00901A87"/>
    <w:rsid w:val="00914325"/>
    <w:rsid w:val="0092541B"/>
    <w:rsid w:val="00943ACF"/>
    <w:rsid w:val="009506D3"/>
    <w:rsid w:val="00954E65"/>
    <w:rsid w:val="009622A7"/>
    <w:rsid w:val="0096263C"/>
    <w:rsid w:val="00962DE1"/>
    <w:rsid w:val="00963AE9"/>
    <w:rsid w:val="009649DF"/>
    <w:rsid w:val="00966ACC"/>
    <w:rsid w:val="00972564"/>
    <w:rsid w:val="009759A8"/>
    <w:rsid w:val="009767E2"/>
    <w:rsid w:val="00976899"/>
    <w:rsid w:val="009772FE"/>
    <w:rsid w:val="00980A9B"/>
    <w:rsid w:val="00992E65"/>
    <w:rsid w:val="0099539E"/>
    <w:rsid w:val="009962B5"/>
    <w:rsid w:val="009A0C87"/>
    <w:rsid w:val="009A1A0B"/>
    <w:rsid w:val="009A6D91"/>
    <w:rsid w:val="009B4088"/>
    <w:rsid w:val="009B7AD8"/>
    <w:rsid w:val="009C07C4"/>
    <w:rsid w:val="009D22D2"/>
    <w:rsid w:val="009D3A41"/>
    <w:rsid w:val="009D56F5"/>
    <w:rsid w:val="009D7C95"/>
    <w:rsid w:val="009E2FE1"/>
    <w:rsid w:val="009E751F"/>
    <w:rsid w:val="009F2CAD"/>
    <w:rsid w:val="009F56C6"/>
    <w:rsid w:val="00A03BA4"/>
    <w:rsid w:val="00A17A60"/>
    <w:rsid w:val="00A230F0"/>
    <w:rsid w:val="00A24BCF"/>
    <w:rsid w:val="00A3075F"/>
    <w:rsid w:val="00A40140"/>
    <w:rsid w:val="00A442CA"/>
    <w:rsid w:val="00A5698D"/>
    <w:rsid w:val="00A635B4"/>
    <w:rsid w:val="00A703D1"/>
    <w:rsid w:val="00A72A7C"/>
    <w:rsid w:val="00A7311D"/>
    <w:rsid w:val="00A733D9"/>
    <w:rsid w:val="00A74507"/>
    <w:rsid w:val="00A75AA9"/>
    <w:rsid w:val="00A761F4"/>
    <w:rsid w:val="00A81ADD"/>
    <w:rsid w:val="00A858FE"/>
    <w:rsid w:val="00A92D4E"/>
    <w:rsid w:val="00A965E6"/>
    <w:rsid w:val="00AA209A"/>
    <w:rsid w:val="00AA37B2"/>
    <w:rsid w:val="00AA62D0"/>
    <w:rsid w:val="00AA7E9D"/>
    <w:rsid w:val="00AB04B6"/>
    <w:rsid w:val="00AB08C1"/>
    <w:rsid w:val="00AB2606"/>
    <w:rsid w:val="00AB3B5B"/>
    <w:rsid w:val="00AB6F91"/>
    <w:rsid w:val="00AC35A3"/>
    <w:rsid w:val="00AC6F89"/>
    <w:rsid w:val="00AD45F4"/>
    <w:rsid w:val="00AE1234"/>
    <w:rsid w:val="00AE13CB"/>
    <w:rsid w:val="00AE2A1B"/>
    <w:rsid w:val="00AE66E0"/>
    <w:rsid w:val="00AF01B1"/>
    <w:rsid w:val="00AF25C7"/>
    <w:rsid w:val="00AF2C5D"/>
    <w:rsid w:val="00AF4ABC"/>
    <w:rsid w:val="00B04536"/>
    <w:rsid w:val="00B1182E"/>
    <w:rsid w:val="00B126BE"/>
    <w:rsid w:val="00B131C2"/>
    <w:rsid w:val="00B1400B"/>
    <w:rsid w:val="00B147A8"/>
    <w:rsid w:val="00B14C46"/>
    <w:rsid w:val="00B21412"/>
    <w:rsid w:val="00B21F2C"/>
    <w:rsid w:val="00B2308A"/>
    <w:rsid w:val="00B24AE7"/>
    <w:rsid w:val="00B37419"/>
    <w:rsid w:val="00B3758B"/>
    <w:rsid w:val="00B40D2B"/>
    <w:rsid w:val="00B4677C"/>
    <w:rsid w:val="00B52EB0"/>
    <w:rsid w:val="00B62951"/>
    <w:rsid w:val="00B67F2A"/>
    <w:rsid w:val="00B72040"/>
    <w:rsid w:val="00B73208"/>
    <w:rsid w:val="00B91F0B"/>
    <w:rsid w:val="00BA0F10"/>
    <w:rsid w:val="00BA4569"/>
    <w:rsid w:val="00BA45CC"/>
    <w:rsid w:val="00BA518E"/>
    <w:rsid w:val="00BB1AFE"/>
    <w:rsid w:val="00BB5C52"/>
    <w:rsid w:val="00BC6CF8"/>
    <w:rsid w:val="00BC7265"/>
    <w:rsid w:val="00BD55BA"/>
    <w:rsid w:val="00BD5BFC"/>
    <w:rsid w:val="00BE083C"/>
    <w:rsid w:val="00BF2303"/>
    <w:rsid w:val="00C00E51"/>
    <w:rsid w:val="00C17951"/>
    <w:rsid w:val="00C21EAB"/>
    <w:rsid w:val="00C2243A"/>
    <w:rsid w:val="00C227B1"/>
    <w:rsid w:val="00C33B21"/>
    <w:rsid w:val="00C353A4"/>
    <w:rsid w:val="00C44530"/>
    <w:rsid w:val="00C44B79"/>
    <w:rsid w:val="00C63E41"/>
    <w:rsid w:val="00C650AD"/>
    <w:rsid w:val="00C76FBE"/>
    <w:rsid w:val="00C826C4"/>
    <w:rsid w:val="00C853F3"/>
    <w:rsid w:val="00C86462"/>
    <w:rsid w:val="00C92C01"/>
    <w:rsid w:val="00C92C76"/>
    <w:rsid w:val="00C93C07"/>
    <w:rsid w:val="00CA63A9"/>
    <w:rsid w:val="00CA7554"/>
    <w:rsid w:val="00CB5C49"/>
    <w:rsid w:val="00CB62C8"/>
    <w:rsid w:val="00CB7264"/>
    <w:rsid w:val="00CC02B6"/>
    <w:rsid w:val="00CC64AD"/>
    <w:rsid w:val="00CD23C5"/>
    <w:rsid w:val="00CD538E"/>
    <w:rsid w:val="00CD670E"/>
    <w:rsid w:val="00CF668A"/>
    <w:rsid w:val="00CF6BDE"/>
    <w:rsid w:val="00D0269C"/>
    <w:rsid w:val="00D03597"/>
    <w:rsid w:val="00D056F7"/>
    <w:rsid w:val="00D07F45"/>
    <w:rsid w:val="00D1187C"/>
    <w:rsid w:val="00D124A0"/>
    <w:rsid w:val="00D152B2"/>
    <w:rsid w:val="00D163BE"/>
    <w:rsid w:val="00D212E0"/>
    <w:rsid w:val="00D23C36"/>
    <w:rsid w:val="00D25B57"/>
    <w:rsid w:val="00D306E0"/>
    <w:rsid w:val="00D308B2"/>
    <w:rsid w:val="00D309AF"/>
    <w:rsid w:val="00D37A4E"/>
    <w:rsid w:val="00D53DED"/>
    <w:rsid w:val="00D6006B"/>
    <w:rsid w:val="00D61B29"/>
    <w:rsid w:val="00D664B0"/>
    <w:rsid w:val="00D73A37"/>
    <w:rsid w:val="00DA22FF"/>
    <w:rsid w:val="00DA4925"/>
    <w:rsid w:val="00DA58E5"/>
    <w:rsid w:val="00DB013B"/>
    <w:rsid w:val="00DC1BCE"/>
    <w:rsid w:val="00DC257D"/>
    <w:rsid w:val="00DD1B0E"/>
    <w:rsid w:val="00DD2D8D"/>
    <w:rsid w:val="00DD3407"/>
    <w:rsid w:val="00DD5C62"/>
    <w:rsid w:val="00DE18F5"/>
    <w:rsid w:val="00DE369A"/>
    <w:rsid w:val="00DE7925"/>
    <w:rsid w:val="00DF2887"/>
    <w:rsid w:val="00DF2D22"/>
    <w:rsid w:val="00DF4336"/>
    <w:rsid w:val="00DF57AE"/>
    <w:rsid w:val="00E03191"/>
    <w:rsid w:val="00E0440A"/>
    <w:rsid w:val="00E159E1"/>
    <w:rsid w:val="00E2242C"/>
    <w:rsid w:val="00E23FF6"/>
    <w:rsid w:val="00E255D5"/>
    <w:rsid w:val="00E26985"/>
    <w:rsid w:val="00E35B02"/>
    <w:rsid w:val="00E36956"/>
    <w:rsid w:val="00E40A72"/>
    <w:rsid w:val="00E43073"/>
    <w:rsid w:val="00E51BE6"/>
    <w:rsid w:val="00E54867"/>
    <w:rsid w:val="00E554BF"/>
    <w:rsid w:val="00E64890"/>
    <w:rsid w:val="00E671AC"/>
    <w:rsid w:val="00E72C8E"/>
    <w:rsid w:val="00E754AB"/>
    <w:rsid w:val="00E81081"/>
    <w:rsid w:val="00E83A3D"/>
    <w:rsid w:val="00E841FA"/>
    <w:rsid w:val="00E867EB"/>
    <w:rsid w:val="00E9079B"/>
    <w:rsid w:val="00E92A08"/>
    <w:rsid w:val="00EA0F93"/>
    <w:rsid w:val="00EA3F84"/>
    <w:rsid w:val="00EA5E98"/>
    <w:rsid w:val="00EA73FB"/>
    <w:rsid w:val="00EB2C15"/>
    <w:rsid w:val="00EB548C"/>
    <w:rsid w:val="00EB561A"/>
    <w:rsid w:val="00EC26A4"/>
    <w:rsid w:val="00EC304A"/>
    <w:rsid w:val="00EC6B6C"/>
    <w:rsid w:val="00ED182E"/>
    <w:rsid w:val="00ED5650"/>
    <w:rsid w:val="00EE13A6"/>
    <w:rsid w:val="00EE35F7"/>
    <w:rsid w:val="00EE6A99"/>
    <w:rsid w:val="00EF657E"/>
    <w:rsid w:val="00EF6F6A"/>
    <w:rsid w:val="00F02AF2"/>
    <w:rsid w:val="00F11252"/>
    <w:rsid w:val="00F11F1D"/>
    <w:rsid w:val="00F131A3"/>
    <w:rsid w:val="00F30F32"/>
    <w:rsid w:val="00F36D0B"/>
    <w:rsid w:val="00F44B02"/>
    <w:rsid w:val="00F44E06"/>
    <w:rsid w:val="00F46364"/>
    <w:rsid w:val="00F4725B"/>
    <w:rsid w:val="00F50112"/>
    <w:rsid w:val="00F6056A"/>
    <w:rsid w:val="00F70304"/>
    <w:rsid w:val="00F70B12"/>
    <w:rsid w:val="00F73776"/>
    <w:rsid w:val="00F756BC"/>
    <w:rsid w:val="00F773F2"/>
    <w:rsid w:val="00F85005"/>
    <w:rsid w:val="00F86C93"/>
    <w:rsid w:val="00F86F9C"/>
    <w:rsid w:val="00F9078F"/>
    <w:rsid w:val="00FA07AE"/>
    <w:rsid w:val="00FA28F9"/>
    <w:rsid w:val="00FB1275"/>
    <w:rsid w:val="00FB503A"/>
    <w:rsid w:val="00FC4081"/>
    <w:rsid w:val="00FD1880"/>
    <w:rsid w:val="00FE4D36"/>
    <w:rsid w:val="00FE710D"/>
    <w:rsid w:val="00FE75BE"/>
    <w:rsid w:val="00FF2DE4"/>
    <w:rsid w:val="00FF551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5E889"/>
  <w15:chartTrackingRefBased/>
  <w15:docId w15:val="{9165A93C-C1AA-4A7C-8AFF-34CE518A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C4E"/>
    <w:pPr>
      <w:spacing w:after="200" w:line="276" w:lineRule="auto"/>
    </w:pPr>
  </w:style>
  <w:style w:type="paragraph" w:styleId="Heading1">
    <w:name w:val="heading 1"/>
    <w:basedOn w:val="Normal"/>
    <w:next w:val="BodyText"/>
    <w:link w:val="Heading1Char"/>
    <w:uiPriority w:val="9"/>
    <w:qFormat/>
    <w:rsid w:val="000B08E5"/>
    <w:pPr>
      <w:keepNext/>
      <w:keepLines/>
      <w:numPr>
        <w:numId w:val="28"/>
      </w:numPr>
      <w:spacing w:before="240" w:after="0" w:line="360" w:lineRule="auto"/>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Heading1"/>
    <w:next w:val="BodyText"/>
    <w:link w:val="Heading2Char"/>
    <w:uiPriority w:val="9"/>
    <w:unhideWhenUsed/>
    <w:qFormat/>
    <w:rsid w:val="004501C5"/>
    <w:pPr>
      <w:numPr>
        <w:ilvl w:val="1"/>
      </w:numPr>
      <w:outlineLvl w:val="1"/>
    </w:pPr>
    <w:rPr>
      <w:rFonts w:asciiTheme="minorHAnsi" w:hAnsiTheme="minorHAnsi"/>
      <w:sz w:val="24"/>
      <w:szCs w:val="24"/>
    </w:rPr>
  </w:style>
  <w:style w:type="paragraph" w:styleId="Heading3">
    <w:name w:val="heading 3"/>
    <w:basedOn w:val="Normal"/>
    <w:next w:val="Normal"/>
    <w:link w:val="Heading3Char"/>
    <w:uiPriority w:val="9"/>
    <w:unhideWhenUsed/>
    <w:qFormat/>
    <w:rsid w:val="000B0D65"/>
    <w:pPr>
      <w:keepNext/>
      <w:keepLines/>
      <w:numPr>
        <w:ilvl w:val="2"/>
        <w:numId w:val="28"/>
      </w:numPr>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B0D65"/>
    <w:pPr>
      <w:keepNext/>
      <w:keepLines/>
      <w:numPr>
        <w:ilvl w:val="3"/>
        <w:numId w:val="28"/>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72AD8"/>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72AD8"/>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72AD8"/>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2AD8"/>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2AD8"/>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character" w:customStyle="1" w:styleId="Heading1Char">
    <w:name w:val="Heading 1 Char"/>
    <w:basedOn w:val="DefaultParagraphFont"/>
    <w:link w:val="Heading1"/>
    <w:uiPriority w:val="9"/>
    <w:rsid w:val="000B08E5"/>
    <w:rPr>
      <w:rFonts w:asciiTheme="majorHAnsi" w:eastAsiaTheme="majorEastAsia" w:hAnsiTheme="majorHAnsi" w:cstheme="majorBidi"/>
      <w:color w:val="2E74B5" w:themeColor="accent1" w:themeShade="BF"/>
      <w:sz w:val="28"/>
      <w:szCs w:val="32"/>
    </w:rPr>
  </w:style>
  <w:style w:type="paragraph" w:styleId="TOCHeading">
    <w:name w:val="TOC Heading"/>
    <w:basedOn w:val="Heading1"/>
    <w:next w:val="Normal"/>
    <w:uiPriority w:val="39"/>
    <w:unhideWhenUsed/>
    <w:qFormat/>
    <w:rsid w:val="00FE75BE"/>
    <w:pPr>
      <w:numPr>
        <w:numId w:val="20"/>
      </w:numPr>
      <w:ind w:left="0" w:firstLine="0"/>
      <w:outlineLvl w:val="9"/>
    </w:pPr>
    <w:rPr>
      <w:lang w:val="en-US"/>
    </w:rPr>
  </w:style>
  <w:style w:type="paragraph" w:styleId="Title">
    <w:name w:val="Title"/>
    <w:basedOn w:val="Normal"/>
    <w:next w:val="Normal"/>
    <w:link w:val="TitleChar"/>
    <w:uiPriority w:val="10"/>
    <w:qFormat/>
    <w:rsid w:val="000F0E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EF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70276B"/>
    <w:rPr>
      <w:color w:val="808080"/>
    </w:rPr>
  </w:style>
  <w:style w:type="paragraph" w:styleId="TOC1">
    <w:name w:val="toc 1"/>
    <w:basedOn w:val="Normal"/>
    <w:next w:val="Normal"/>
    <w:autoRedefine/>
    <w:uiPriority w:val="39"/>
    <w:unhideWhenUsed/>
    <w:rsid w:val="008206C4"/>
    <w:pPr>
      <w:spacing w:after="100" w:line="259" w:lineRule="auto"/>
    </w:pPr>
  </w:style>
  <w:style w:type="character" w:styleId="Hyperlink">
    <w:name w:val="Hyperlink"/>
    <w:basedOn w:val="DefaultParagraphFont"/>
    <w:uiPriority w:val="99"/>
    <w:unhideWhenUsed/>
    <w:rsid w:val="008206C4"/>
    <w:rPr>
      <w:color w:val="0563C1" w:themeColor="hyperlink"/>
      <w:u w:val="single"/>
    </w:rPr>
  </w:style>
  <w:style w:type="character" w:customStyle="1" w:styleId="Heading2Char">
    <w:name w:val="Heading 2 Char"/>
    <w:basedOn w:val="DefaultParagraphFont"/>
    <w:link w:val="Heading2"/>
    <w:uiPriority w:val="9"/>
    <w:rsid w:val="004501C5"/>
    <w:rPr>
      <w:rFonts w:eastAsiaTheme="majorEastAsia" w:cstheme="majorBidi"/>
      <w:color w:val="2E74B5" w:themeColor="accent1" w:themeShade="BF"/>
      <w:sz w:val="24"/>
      <w:szCs w:val="24"/>
    </w:rPr>
  </w:style>
  <w:style w:type="paragraph" w:styleId="Caption">
    <w:name w:val="caption"/>
    <w:basedOn w:val="Normal"/>
    <w:next w:val="Normal"/>
    <w:uiPriority w:val="35"/>
    <w:unhideWhenUsed/>
    <w:qFormat/>
    <w:rsid w:val="00DC1BCE"/>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00E51"/>
    <w:rPr>
      <w:color w:val="954F72" w:themeColor="followedHyperlink"/>
      <w:u w:val="single"/>
    </w:rPr>
  </w:style>
  <w:style w:type="paragraph" w:styleId="TOC2">
    <w:name w:val="toc 2"/>
    <w:basedOn w:val="Normal"/>
    <w:next w:val="Normal"/>
    <w:autoRedefine/>
    <w:uiPriority w:val="39"/>
    <w:unhideWhenUsed/>
    <w:rsid w:val="00651293"/>
    <w:pPr>
      <w:spacing w:after="100" w:line="259" w:lineRule="auto"/>
      <w:ind w:left="220"/>
    </w:pPr>
  </w:style>
  <w:style w:type="table" w:styleId="TableGrid">
    <w:name w:val="Table Grid"/>
    <w:basedOn w:val="TableNormal"/>
    <w:uiPriority w:val="39"/>
    <w:rsid w:val="007D4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4229"/>
    <w:pPr>
      <w:spacing w:after="160" w:line="259" w:lineRule="auto"/>
      <w:ind w:left="720"/>
      <w:contextualSpacing/>
    </w:pPr>
  </w:style>
  <w:style w:type="paragraph" w:styleId="NoSpacing">
    <w:name w:val="No Spacing"/>
    <w:link w:val="NoSpacingChar"/>
    <w:uiPriority w:val="1"/>
    <w:qFormat/>
    <w:rsid w:val="001F0DEB"/>
    <w:pPr>
      <w:spacing w:after="0" w:line="240" w:lineRule="auto"/>
    </w:pPr>
  </w:style>
  <w:style w:type="character" w:styleId="CommentReference">
    <w:name w:val="annotation reference"/>
    <w:basedOn w:val="DefaultParagraphFont"/>
    <w:uiPriority w:val="99"/>
    <w:semiHidden/>
    <w:unhideWhenUsed/>
    <w:rsid w:val="003E783F"/>
    <w:rPr>
      <w:sz w:val="16"/>
      <w:szCs w:val="16"/>
    </w:rPr>
  </w:style>
  <w:style w:type="paragraph" w:styleId="CommentText">
    <w:name w:val="annotation text"/>
    <w:basedOn w:val="Normal"/>
    <w:link w:val="CommentTextChar"/>
    <w:uiPriority w:val="99"/>
    <w:unhideWhenUsed/>
    <w:rsid w:val="003E783F"/>
    <w:pPr>
      <w:spacing w:after="160" w:line="240" w:lineRule="auto"/>
    </w:pPr>
    <w:rPr>
      <w:sz w:val="20"/>
      <w:szCs w:val="20"/>
    </w:rPr>
  </w:style>
  <w:style w:type="character" w:customStyle="1" w:styleId="CommentTextChar">
    <w:name w:val="Comment Text Char"/>
    <w:basedOn w:val="DefaultParagraphFont"/>
    <w:link w:val="CommentText"/>
    <w:uiPriority w:val="99"/>
    <w:rsid w:val="003E783F"/>
    <w:rPr>
      <w:sz w:val="20"/>
      <w:szCs w:val="20"/>
    </w:rPr>
  </w:style>
  <w:style w:type="paragraph" w:styleId="CommentSubject">
    <w:name w:val="annotation subject"/>
    <w:basedOn w:val="CommentText"/>
    <w:next w:val="CommentText"/>
    <w:link w:val="CommentSubjectChar"/>
    <w:uiPriority w:val="99"/>
    <w:semiHidden/>
    <w:unhideWhenUsed/>
    <w:rsid w:val="003E783F"/>
    <w:rPr>
      <w:b/>
      <w:bCs/>
    </w:rPr>
  </w:style>
  <w:style w:type="character" w:customStyle="1" w:styleId="CommentSubjectChar">
    <w:name w:val="Comment Subject Char"/>
    <w:basedOn w:val="CommentTextChar"/>
    <w:link w:val="CommentSubject"/>
    <w:uiPriority w:val="99"/>
    <w:semiHidden/>
    <w:rsid w:val="003E783F"/>
    <w:rPr>
      <w:b/>
      <w:bCs/>
      <w:sz w:val="20"/>
      <w:szCs w:val="20"/>
    </w:rPr>
  </w:style>
  <w:style w:type="paragraph" w:styleId="BalloonText">
    <w:name w:val="Balloon Text"/>
    <w:basedOn w:val="Normal"/>
    <w:link w:val="BalloonTextChar"/>
    <w:uiPriority w:val="99"/>
    <w:semiHidden/>
    <w:unhideWhenUsed/>
    <w:rsid w:val="003E7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83F"/>
    <w:rPr>
      <w:rFonts w:ascii="Segoe UI" w:hAnsi="Segoe UI" w:cs="Segoe UI"/>
      <w:sz w:val="18"/>
      <w:szCs w:val="18"/>
    </w:rPr>
  </w:style>
  <w:style w:type="paragraph" w:styleId="Bibliography">
    <w:name w:val="Bibliography"/>
    <w:basedOn w:val="Normal"/>
    <w:next w:val="Normal"/>
    <w:uiPriority w:val="37"/>
    <w:unhideWhenUsed/>
    <w:rsid w:val="00B21F2C"/>
    <w:pPr>
      <w:spacing w:after="160" w:line="259" w:lineRule="auto"/>
    </w:pPr>
  </w:style>
  <w:style w:type="character" w:customStyle="1" w:styleId="Heading3Char">
    <w:name w:val="Heading 3 Char"/>
    <w:basedOn w:val="DefaultParagraphFont"/>
    <w:link w:val="Heading3"/>
    <w:uiPriority w:val="9"/>
    <w:rsid w:val="000B0D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B0D65"/>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EC26A4"/>
    <w:pPr>
      <w:spacing w:after="100" w:line="259" w:lineRule="auto"/>
      <w:ind w:left="440"/>
    </w:pPr>
  </w:style>
  <w:style w:type="character" w:customStyle="1" w:styleId="NoSpacingChar">
    <w:name w:val="No Spacing Char"/>
    <w:basedOn w:val="DefaultParagraphFont"/>
    <w:link w:val="NoSpacing"/>
    <w:uiPriority w:val="1"/>
    <w:rsid w:val="00A858FE"/>
  </w:style>
  <w:style w:type="paragraph" w:customStyle="1" w:styleId="Default">
    <w:name w:val="Default"/>
    <w:rsid w:val="002667B7"/>
    <w:pPr>
      <w:autoSpaceDE w:val="0"/>
      <w:autoSpaceDN w:val="0"/>
      <w:adjustRightInd w:val="0"/>
      <w:spacing w:after="0" w:line="240" w:lineRule="auto"/>
    </w:pPr>
    <w:rPr>
      <w:rFonts w:ascii="Arial" w:hAnsi="Arial" w:cs="Arial"/>
      <w:color w:val="000000"/>
      <w:sz w:val="24"/>
      <w:szCs w:val="24"/>
    </w:rPr>
  </w:style>
  <w:style w:type="paragraph" w:customStyle="1" w:styleId="PreHeading">
    <w:name w:val="PreHeading"/>
    <w:basedOn w:val="Heading1"/>
    <w:qFormat/>
    <w:rsid w:val="007E1270"/>
    <w:pPr>
      <w:numPr>
        <w:numId w:val="0"/>
      </w:numPr>
    </w:pPr>
  </w:style>
  <w:style w:type="table" w:styleId="GridTable5Dark-Accent1">
    <w:name w:val="Grid Table 5 Dark Accent 1"/>
    <w:basedOn w:val="TableNormal"/>
    <w:uiPriority w:val="50"/>
    <w:rsid w:val="00382B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5Char">
    <w:name w:val="Heading 5 Char"/>
    <w:basedOn w:val="DefaultParagraphFont"/>
    <w:link w:val="Heading5"/>
    <w:uiPriority w:val="9"/>
    <w:semiHidden/>
    <w:rsid w:val="00172AD8"/>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99"/>
    <w:unhideWhenUsed/>
    <w:qFormat/>
    <w:rsid w:val="00443C4E"/>
    <w:pPr>
      <w:spacing w:after="120" w:line="360" w:lineRule="auto"/>
      <w:jc w:val="both"/>
    </w:pPr>
    <w:rPr>
      <w:sz w:val="24"/>
    </w:rPr>
  </w:style>
  <w:style w:type="character" w:customStyle="1" w:styleId="BodyTextChar">
    <w:name w:val="Body Text Char"/>
    <w:basedOn w:val="DefaultParagraphFont"/>
    <w:link w:val="BodyText"/>
    <w:uiPriority w:val="99"/>
    <w:rsid w:val="00443C4E"/>
    <w:rPr>
      <w:sz w:val="24"/>
    </w:rPr>
  </w:style>
  <w:style w:type="character" w:customStyle="1" w:styleId="Heading6Char">
    <w:name w:val="Heading 6 Char"/>
    <w:basedOn w:val="DefaultParagraphFont"/>
    <w:link w:val="Heading6"/>
    <w:uiPriority w:val="9"/>
    <w:semiHidden/>
    <w:rsid w:val="00172AD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72AD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2A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2AD8"/>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7E3F57"/>
    <w:rPr>
      <w:i/>
      <w:iCs/>
    </w:rPr>
  </w:style>
  <w:style w:type="character" w:styleId="UnresolvedMention">
    <w:name w:val="Unresolved Mention"/>
    <w:basedOn w:val="DefaultParagraphFont"/>
    <w:uiPriority w:val="99"/>
    <w:semiHidden/>
    <w:unhideWhenUsed/>
    <w:rsid w:val="00A230F0"/>
    <w:rPr>
      <w:color w:val="605E5C"/>
      <w:shd w:val="clear" w:color="auto" w:fill="E1DFDD"/>
    </w:rPr>
  </w:style>
  <w:style w:type="table" w:styleId="GridTable4-Accent1">
    <w:name w:val="Grid Table 4 Accent 1"/>
    <w:basedOn w:val="TableNormal"/>
    <w:uiPriority w:val="49"/>
    <w:rsid w:val="00A81A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5288">
      <w:bodyDiv w:val="1"/>
      <w:marLeft w:val="0"/>
      <w:marRight w:val="0"/>
      <w:marTop w:val="0"/>
      <w:marBottom w:val="0"/>
      <w:divBdr>
        <w:top w:val="none" w:sz="0" w:space="0" w:color="auto"/>
        <w:left w:val="none" w:sz="0" w:space="0" w:color="auto"/>
        <w:bottom w:val="none" w:sz="0" w:space="0" w:color="auto"/>
        <w:right w:val="none" w:sz="0" w:space="0" w:color="auto"/>
      </w:divBdr>
    </w:div>
    <w:div w:id="42219565">
      <w:bodyDiv w:val="1"/>
      <w:marLeft w:val="0"/>
      <w:marRight w:val="0"/>
      <w:marTop w:val="0"/>
      <w:marBottom w:val="0"/>
      <w:divBdr>
        <w:top w:val="none" w:sz="0" w:space="0" w:color="auto"/>
        <w:left w:val="none" w:sz="0" w:space="0" w:color="auto"/>
        <w:bottom w:val="none" w:sz="0" w:space="0" w:color="auto"/>
        <w:right w:val="none" w:sz="0" w:space="0" w:color="auto"/>
      </w:divBdr>
    </w:div>
    <w:div w:id="72510440">
      <w:bodyDiv w:val="1"/>
      <w:marLeft w:val="0"/>
      <w:marRight w:val="0"/>
      <w:marTop w:val="0"/>
      <w:marBottom w:val="0"/>
      <w:divBdr>
        <w:top w:val="none" w:sz="0" w:space="0" w:color="auto"/>
        <w:left w:val="none" w:sz="0" w:space="0" w:color="auto"/>
        <w:bottom w:val="none" w:sz="0" w:space="0" w:color="auto"/>
        <w:right w:val="none" w:sz="0" w:space="0" w:color="auto"/>
      </w:divBdr>
    </w:div>
    <w:div w:id="121970566">
      <w:bodyDiv w:val="1"/>
      <w:marLeft w:val="0"/>
      <w:marRight w:val="0"/>
      <w:marTop w:val="0"/>
      <w:marBottom w:val="0"/>
      <w:divBdr>
        <w:top w:val="none" w:sz="0" w:space="0" w:color="auto"/>
        <w:left w:val="none" w:sz="0" w:space="0" w:color="auto"/>
        <w:bottom w:val="none" w:sz="0" w:space="0" w:color="auto"/>
        <w:right w:val="none" w:sz="0" w:space="0" w:color="auto"/>
      </w:divBdr>
    </w:div>
    <w:div w:id="171260678">
      <w:bodyDiv w:val="1"/>
      <w:marLeft w:val="0"/>
      <w:marRight w:val="0"/>
      <w:marTop w:val="0"/>
      <w:marBottom w:val="0"/>
      <w:divBdr>
        <w:top w:val="none" w:sz="0" w:space="0" w:color="auto"/>
        <w:left w:val="none" w:sz="0" w:space="0" w:color="auto"/>
        <w:bottom w:val="none" w:sz="0" w:space="0" w:color="auto"/>
        <w:right w:val="none" w:sz="0" w:space="0" w:color="auto"/>
      </w:divBdr>
    </w:div>
    <w:div w:id="180440076">
      <w:bodyDiv w:val="1"/>
      <w:marLeft w:val="0"/>
      <w:marRight w:val="0"/>
      <w:marTop w:val="0"/>
      <w:marBottom w:val="0"/>
      <w:divBdr>
        <w:top w:val="none" w:sz="0" w:space="0" w:color="auto"/>
        <w:left w:val="none" w:sz="0" w:space="0" w:color="auto"/>
        <w:bottom w:val="none" w:sz="0" w:space="0" w:color="auto"/>
        <w:right w:val="none" w:sz="0" w:space="0" w:color="auto"/>
      </w:divBdr>
    </w:div>
    <w:div w:id="210700356">
      <w:bodyDiv w:val="1"/>
      <w:marLeft w:val="0"/>
      <w:marRight w:val="0"/>
      <w:marTop w:val="0"/>
      <w:marBottom w:val="0"/>
      <w:divBdr>
        <w:top w:val="none" w:sz="0" w:space="0" w:color="auto"/>
        <w:left w:val="none" w:sz="0" w:space="0" w:color="auto"/>
        <w:bottom w:val="none" w:sz="0" w:space="0" w:color="auto"/>
        <w:right w:val="none" w:sz="0" w:space="0" w:color="auto"/>
      </w:divBdr>
    </w:div>
    <w:div w:id="233781004">
      <w:bodyDiv w:val="1"/>
      <w:marLeft w:val="0"/>
      <w:marRight w:val="0"/>
      <w:marTop w:val="0"/>
      <w:marBottom w:val="0"/>
      <w:divBdr>
        <w:top w:val="none" w:sz="0" w:space="0" w:color="auto"/>
        <w:left w:val="none" w:sz="0" w:space="0" w:color="auto"/>
        <w:bottom w:val="none" w:sz="0" w:space="0" w:color="auto"/>
        <w:right w:val="none" w:sz="0" w:space="0" w:color="auto"/>
      </w:divBdr>
    </w:div>
    <w:div w:id="244464648">
      <w:bodyDiv w:val="1"/>
      <w:marLeft w:val="0"/>
      <w:marRight w:val="0"/>
      <w:marTop w:val="0"/>
      <w:marBottom w:val="0"/>
      <w:divBdr>
        <w:top w:val="none" w:sz="0" w:space="0" w:color="auto"/>
        <w:left w:val="none" w:sz="0" w:space="0" w:color="auto"/>
        <w:bottom w:val="none" w:sz="0" w:space="0" w:color="auto"/>
        <w:right w:val="none" w:sz="0" w:space="0" w:color="auto"/>
      </w:divBdr>
    </w:div>
    <w:div w:id="271130739">
      <w:bodyDiv w:val="1"/>
      <w:marLeft w:val="0"/>
      <w:marRight w:val="0"/>
      <w:marTop w:val="0"/>
      <w:marBottom w:val="0"/>
      <w:divBdr>
        <w:top w:val="none" w:sz="0" w:space="0" w:color="auto"/>
        <w:left w:val="none" w:sz="0" w:space="0" w:color="auto"/>
        <w:bottom w:val="none" w:sz="0" w:space="0" w:color="auto"/>
        <w:right w:val="none" w:sz="0" w:space="0" w:color="auto"/>
      </w:divBdr>
    </w:div>
    <w:div w:id="295987771">
      <w:bodyDiv w:val="1"/>
      <w:marLeft w:val="0"/>
      <w:marRight w:val="0"/>
      <w:marTop w:val="0"/>
      <w:marBottom w:val="0"/>
      <w:divBdr>
        <w:top w:val="none" w:sz="0" w:space="0" w:color="auto"/>
        <w:left w:val="none" w:sz="0" w:space="0" w:color="auto"/>
        <w:bottom w:val="none" w:sz="0" w:space="0" w:color="auto"/>
        <w:right w:val="none" w:sz="0" w:space="0" w:color="auto"/>
      </w:divBdr>
    </w:div>
    <w:div w:id="300961516">
      <w:bodyDiv w:val="1"/>
      <w:marLeft w:val="0"/>
      <w:marRight w:val="0"/>
      <w:marTop w:val="0"/>
      <w:marBottom w:val="0"/>
      <w:divBdr>
        <w:top w:val="none" w:sz="0" w:space="0" w:color="auto"/>
        <w:left w:val="none" w:sz="0" w:space="0" w:color="auto"/>
        <w:bottom w:val="none" w:sz="0" w:space="0" w:color="auto"/>
        <w:right w:val="none" w:sz="0" w:space="0" w:color="auto"/>
      </w:divBdr>
    </w:div>
    <w:div w:id="327445201">
      <w:bodyDiv w:val="1"/>
      <w:marLeft w:val="0"/>
      <w:marRight w:val="0"/>
      <w:marTop w:val="0"/>
      <w:marBottom w:val="0"/>
      <w:divBdr>
        <w:top w:val="none" w:sz="0" w:space="0" w:color="auto"/>
        <w:left w:val="none" w:sz="0" w:space="0" w:color="auto"/>
        <w:bottom w:val="none" w:sz="0" w:space="0" w:color="auto"/>
        <w:right w:val="none" w:sz="0" w:space="0" w:color="auto"/>
      </w:divBdr>
    </w:div>
    <w:div w:id="339233936">
      <w:bodyDiv w:val="1"/>
      <w:marLeft w:val="0"/>
      <w:marRight w:val="0"/>
      <w:marTop w:val="0"/>
      <w:marBottom w:val="0"/>
      <w:divBdr>
        <w:top w:val="none" w:sz="0" w:space="0" w:color="auto"/>
        <w:left w:val="none" w:sz="0" w:space="0" w:color="auto"/>
        <w:bottom w:val="none" w:sz="0" w:space="0" w:color="auto"/>
        <w:right w:val="none" w:sz="0" w:space="0" w:color="auto"/>
      </w:divBdr>
    </w:div>
    <w:div w:id="362092978">
      <w:bodyDiv w:val="1"/>
      <w:marLeft w:val="0"/>
      <w:marRight w:val="0"/>
      <w:marTop w:val="0"/>
      <w:marBottom w:val="0"/>
      <w:divBdr>
        <w:top w:val="none" w:sz="0" w:space="0" w:color="auto"/>
        <w:left w:val="none" w:sz="0" w:space="0" w:color="auto"/>
        <w:bottom w:val="none" w:sz="0" w:space="0" w:color="auto"/>
        <w:right w:val="none" w:sz="0" w:space="0" w:color="auto"/>
      </w:divBdr>
    </w:div>
    <w:div w:id="380790920">
      <w:bodyDiv w:val="1"/>
      <w:marLeft w:val="0"/>
      <w:marRight w:val="0"/>
      <w:marTop w:val="0"/>
      <w:marBottom w:val="0"/>
      <w:divBdr>
        <w:top w:val="none" w:sz="0" w:space="0" w:color="auto"/>
        <w:left w:val="none" w:sz="0" w:space="0" w:color="auto"/>
        <w:bottom w:val="none" w:sz="0" w:space="0" w:color="auto"/>
        <w:right w:val="none" w:sz="0" w:space="0" w:color="auto"/>
      </w:divBdr>
    </w:div>
    <w:div w:id="442577073">
      <w:bodyDiv w:val="1"/>
      <w:marLeft w:val="0"/>
      <w:marRight w:val="0"/>
      <w:marTop w:val="0"/>
      <w:marBottom w:val="0"/>
      <w:divBdr>
        <w:top w:val="none" w:sz="0" w:space="0" w:color="auto"/>
        <w:left w:val="none" w:sz="0" w:space="0" w:color="auto"/>
        <w:bottom w:val="none" w:sz="0" w:space="0" w:color="auto"/>
        <w:right w:val="none" w:sz="0" w:space="0" w:color="auto"/>
      </w:divBdr>
    </w:div>
    <w:div w:id="473177751">
      <w:bodyDiv w:val="1"/>
      <w:marLeft w:val="0"/>
      <w:marRight w:val="0"/>
      <w:marTop w:val="0"/>
      <w:marBottom w:val="0"/>
      <w:divBdr>
        <w:top w:val="none" w:sz="0" w:space="0" w:color="auto"/>
        <w:left w:val="none" w:sz="0" w:space="0" w:color="auto"/>
        <w:bottom w:val="none" w:sz="0" w:space="0" w:color="auto"/>
        <w:right w:val="none" w:sz="0" w:space="0" w:color="auto"/>
      </w:divBdr>
    </w:div>
    <w:div w:id="511920992">
      <w:bodyDiv w:val="1"/>
      <w:marLeft w:val="0"/>
      <w:marRight w:val="0"/>
      <w:marTop w:val="0"/>
      <w:marBottom w:val="0"/>
      <w:divBdr>
        <w:top w:val="none" w:sz="0" w:space="0" w:color="auto"/>
        <w:left w:val="none" w:sz="0" w:space="0" w:color="auto"/>
        <w:bottom w:val="none" w:sz="0" w:space="0" w:color="auto"/>
        <w:right w:val="none" w:sz="0" w:space="0" w:color="auto"/>
      </w:divBdr>
    </w:div>
    <w:div w:id="531067689">
      <w:bodyDiv w:val="1"/>
      <w:marLeft w:val="0"/>
      <w:marRight w:val="0"/>
      <w:marTop w:val="0"/>
      <w:marBottom w:val="0"/>
      <w:divBdr>
        <w:top w:val="none" w:sz="0" w:space="0" w:color="auto"/>
        <w:left w:val="none" w:sz="0" w:space="0" w:color="auto"/>
        <w:bottom w:val="none" w:sz="0" w:space="0" w:color="auto"/>
        <w:right w:val="none" w:sz="0" w:space="0" w:color="auto"/>
      </w:divBdr>
    </w:div>
    <w:div w:id="547303642">
      <w:bodyDiv w:val="1"/>
      <w:marLeft w:val="0"/>
      <w:marRight w:val="0"/>
      <w:marTop w:val="0"/>
      <w:marBottom w:val="0"/>
      <w:divBdr>
        <w:top w:val="none" w:sz="0" w:space="0" w:color="auto"/>
        <w:left w:val="none" w:sz="0" w:space="0" w:color="auto"/>
        <w:bottom w:val="none" w:sz="0" w:space="0" w:color="auto"/>
        <w:right w:val="none" w:sz="0" w:space="0" w:color="auto"/>
      </w:divBdr>
    </w:div>
    <w:div w:id="549810250">
      <w:bodyDiv w:val="1"/>
      <w:marLeft w:val="0"/>
      <w:marRight w:val="0"/>
      <w:marTop w:val="0"/>
      <w:marBottom w:val="0"/>
      <w:divBdr>
        <w:top w:val="none" w:sz="0" w:space="0" w:color="auto"/>
        <w:left w:val="none" w:sz="0" w:space="0" w:color="auto"/>
        <w:bottom w:val="none" w:sz="0" w:space="0" w:color="auto"/>
        <w:right w:val="none" w:sz="0" w:space="0" w:color="auto"/>
      </w:divBdr>
    </w:div>
    <w:div w:id="573122896">
      <w:bodyDiv w:val="1"/>
      <w:marLeft w:val="0"/>
      <w:marRight w:val="0"/>
      <w:marTop w:val="0"/>
      <w:marBottom w:val="0"/>
      <w:divBdr>
        <w:top w:val="none" w:sz="0" w:space="0" w:color="auto"/>
        <w:left w:val="none" w:sz="0" w:space="0" w:color="auto"/>
        <w:bottom w:val="none" w:sz="0" w:space="0" w:color="auto"/>
        <w:right w:val="none" w:sz="0" w:space="0" w:color="auto"/>
      </w:divBdr>
    </w:div>
    <w:div w:id="578711274">
      <w:bodyDiv w:val="1"/>
      <w:marLeft w:val="0"/>
      <w:marRight w:val="0"/>
      <w:marTop w:val="0"/>
      <w:marBottom w:val="0"/>
      <w:divBdr>
        <w:top w:val="none" w:sz="0" w:space="0" w:color="auto"/>
        <w:left w:val="none" w:sz="0" w:space="0" w:color="auto"/>
        <w:bottom w:val="none" w:sz="0" w:space="0" w:color="auto"/>
        <w:right w:val="none" w:sz="0" w:space="0" w:color="auto"/>
      </w:divBdr>
    </w:div>
    <w:div w:id="600533393">
      <w:bodyDiv w:val="1"/>
      <w:marLeft w:val="0"/>
      <w:marRight w:val="0"/>
      <w:marTop w:val="0"/>
      <w:marBottom w:val="0"/>
      <w:divBdr>
        <w:top w:val="none" w:sz="0" w:space="0" w:color="auto"/>
        <w:left w:val="none" w:sz="0" w:space="0" w:color="auto"/>
        <w:bottom w:val="none" w:sz="0" w:space="0" w:color="auto"/>
        <w:right w:val="none" w:sz="0" w:space="0" w:color="auto"/>
      </w:divBdr>
    </w:div>
    <w:div w:id="629088908">
      <w:bodyDiv w:val="1"/>
      <w:marLeft w:val="0"/>
      <w:marRight w:val="0"/>
      <w:marTop w:val="0"/>
      <w:marBottom w:val="0"/>
      <w:divBdr>
        <w:top w:val="none" w:sz="0" w:space="0" w:color="auto"/>
        <w:left w:val="none" w:sz="0" w:space="0" w:color="auto"/>
        <w:bottom w:val="none" w:sz="0" w:space="0" w:color="auto"/>
        <w:right w:val="none" w:sz="0" w:space="0" w:color="auto"/>
      </w:divBdr>
    </w:div>
    <w:div w:id="632178986">
      <w:bodyDiv w:val="1"/>
      <w:marLeft w:val="0"/>
      <w:marRight w:val="0"/>
      <w:marTop w:val="0"/>
      <w:marBottom w:val="0"/>
      <w:divBdr>
        <w:top w:val="none" w:sz="0" w:space="0" w:color="auto"/>
        <w:left w:val="none" w:sz="0" w:space="0" w:color="auto"/>
        <w:bottom w:val="none" w:sz="0" w:space="0" w:color="auto"/>
        <w:right w:val="none" w:sz="0" w:space="0" w:color="auto"/>
      </w:divBdr>
    </w:div>
    <w:div w:id="635988354">
      <w:bodyDiv w:val="1"/>
      <w:marLeft w:val="0"/>
      <w:marRight w:val="0"/>
      <w:marTop w:val="0"/>
      <w:marBottom w:val="0"/>
      <w:divBdr>
        <w:top w:val="none" w:sz="0" w:space="0" w:color="auto"/>
        <w:left w:val="none" w:sz="0" w:space="0" w:color="auto"/>
        <w:bottom w:val="none" w:sz="0" w:space="0" w:color="auto"/>
        <w:right w:val="none" w:sz="0" w:space="0" w:color="auto"/>
      </w:divBdr>
    </w:div>
    <w:div w:id="646471662">
      <w:bodyDiv w:val="1"/>
      <w:marLeft w:val="0"/>
      <w:marRight w:val="0"/>
      <w:marTop w:val="0"/>
      <w:marBottom w:val="0"/>
      <w:divBdr>
        <w:top w:val="none" w:sz="0" w:space="0" w:color="auto"/>
        <w:left w:val="none" w:sz="0" w:space="0" w:color="auto"/>
        <w:bottom w:val="none" w:sz="0" w:space="0" w:color="auto"/>
        <w:right w:val="none" w:sz="0" w:space="0" w:color="auto"/>
      </w:divBdr>
    </w:div>
    <w:div w:id="648292494">
      <w:bodyDiv w:val="1"/>
      <w:marLeft w:val="0"/>
      <w:marRight w:val="0"/>
      <w:marTop w:val="0"/>
      <w:marBottom w:val="0"/>
      <w:divBdr>
        <w:top w:val="none" w:sz="0" w:space="0" w:color="auto"/>
        <w:left w:val="none" w:sz="0" w:space="0" w:color="auto"/>
        <w:bottom w:val="none" w:sz="0" w:space="0" w:color="auto"/>
        <w:right w:val="none" w:sz="0" w:space="0" w:color="auto"/>
      </w:divBdr>
    </w:div>
    <w:div w:id="654407739">
      <w:bodyDiv w:val="1"/>
      <w:marLeft w:val="0"/>
      <w:marRight w:val="0"/>
      <w:marTop w:val="0"/>
      <w:marBottom w:val="0"/>
      <w:divBdr>
        <w:top w:val="none" w:sz="0" w:space="0" w:color="auto"/>
        <w:left w:val="none" w:sz="0" w:space="0" w:color="auto"/>
        <w:bottom w:val="none" w:sz="0" w:space="0" w:color="auto"/>
        <w:right w:val="none" w:sz="0" w:space="0" w:color="auto"/>
      </w:divBdr>
    </w:div>
    <w:div w:id="730007939">
      <w:bodyDiv w:val="1"/>
      <w:marLeft w:val="0"/>
      <w:marRight w:val="0"/>
      <w:marTop w:val="0"/>
      <w:marBottom w:val="0"/>
      <w:divBdr>
        <w:top w:val="none" w:sz="0" w:space="0" w:color="auto"/>
        <w:left w:val="none" w:sz="0" w:space="0" w:color="auto"/>
        <w:bottom w:val="none" w:sz="0" w:space="0" w:color="auto"/>
        <w:right w:val="none" w:sz="0" w:space="0" w:color="auto"/>
      </w:divBdr>
    </w:div>
    <w:div w:id="740058916">
      <w:bodyDiv w:val="1"/>
      <w:marLeft w:val="0"/>
      <w:marRight w:val="0"/>
      <w:marTop w:val="0"/>
      <w:marBottom w:val="0"/>
      <w:divBdr>
        <w:top w:val="none" w:sz="0" w:space="0" w:color="auto"/>
        <w:left w:val="none" w:sz="0" w:space="0" w:color="auto"/>
        <w:bottom w:val="none" w:sz="0" w:space="0" w:color="auto"/>
        <w:right w:val="none" w:sz="0" w:space="0" w:color="auto"/>
      </w:divBdr>
    </w:div>
    <w:div w:id="751245948">
      <w:bodyDiv w:val="1"/>
      <w:marLeft w:val="0"/>
      <w:marRight w:val="0"/>
      <w:marTop w:val="0"/>
      <w:marBottom w:val="0"/>
      <w:divBdr>
        <w:top w:val="none" w:sz="0" w:space="0" w:color="auto"/>
        <w:left w:val="none" w:sz="0" w:space="0" w:color="auto"/>
        <w:bottom w:val="none" w:sz="0" w:space="0" w:color="auto"/>
        <w:right w:val="none" w:sz="0" w:space="0" w:color="auto"/>
      </w:divBdr>
    </w:div>
    <w:div w:id="755127736">
      <w:bodyDiv w:val="1"/>
      <w:marLeft w:val="0"/>
      <w:marRight w:val="0"/>
      <w:marTop w:val="0"/>
      <w:marBottom w:val="0"/>
      <w:divBdr>
        <w:top w:val="none" w:sz="0" w:space="0" w:color="auto"/>
        <w:left w:val="none" w:sz="0" w:space="0" w:color="auto"/>
        <w:bottom w:val="none" w:sz="0" w:space="0" w:color="auto"/>
        <w:right w:val="none" w:sz="0" w:space="0" w:color="auto"/>
      </w:divBdr>
    </w:div>
    <w:div w:id="883373573">
      <w:bodyDiv w:val="1"/>
      <w:marLeft w:val="0"/>
      <w:marRight w:val="0"/>
      <w:marTop w:val="0"/>
      <w:marBottom w:val="0"/>
      <w:divBdr>
        <w:top w:val="none" w:sz="0" w:space="0" w:color="auto"/>
        <w:left w:val="none" w:sz="0" w:space="0" w:color="auto"/>
        <w:bottom w:val="none" w:sz="0" w:space="0" w:color="auto"/>
        <w:right w:val="none" w:sz="0" w:space="0" w:color="auto"/>
      </w:divBdr>
    </w:div>
    <w:div w:id="889072599">
      <w:bodyDiv w:val="1"/>
      <w:marLeft w:val="0"/>
      <w:marRight w:val="0"/>
      <w:marTop w:val="0"/>
      <w:marBottom w:val="0"/>
      <w:divBdr>
        <w:top w:val="none" w:sz="0" w:space="0" w:color="auto"/>
        <w:left w:val="none" w:sz="0" w:space="0" w:color="auto"/>
        <w:bottom w:val="none" w:sz="0" w:space="0" w:color="auto"/>
        <w:right w:val="none" w:sz="0" w:space="0" w:color="auto"/>
      </w:divBdr>
    </w:div>
    <w:div w:id="894975635">
      <w:bodyDiv w:val="1"/>
      <w:marLeft w:val="0"/>
      <w:marRight w:val="0"/>
      <w:marTop w:val="0"/>
      <w:marBottom w:val="0"/>
      <w:divBdr>
        <w:top w:val="none" w:sz="0" w:space="0" w:color="auto"/>
        <w:left w:val="none" w:sz="0" w:space="0" w:color="auto"/>
        <w:bottom w:val="none" w:sz="0" w:space="0" w:color="auto"/>
        <w:right w:val="none" w:sz="0" w:space="0" w:color="auto"/>
      </w:divBdr>
    </w:div>
    <w:div w:id="967856247">
      <w:bodyDiv w:val="1"/>
      <w:marLeft w:val="0"/>
      <w:marRight w:val="0"/>
      <w:marTop w:val="0"/>
      <w:marBottom w:val="0"/>
      <w:divBdr>
        <w:top w:val="none" w:sz="0" w:space="0" w:color="auto"/>
        <w:left w:val="none" w:sz="0" w:space="0" w:color="auto"/>
        <w:bottom w:val="none" w:sz="0" w:space="0" w:color="auto"/>
        <w:right w:val="none" w:sz="0" w:space="0" w:color="auto"/>
      </w:divBdr>
    </w:div>
    <w:div w:id="1024599239">
      <w:bodyDiv w:val="1"/>
      <w:marLeft w:val="0"/>
      <w:marRight w:val="0"/>
      <w:marTop w:val="0"/>
      <w:marBottom w:val="0"/>
      <w:divBdr>
        <w:top w:val="none" w:sz="0" w:space="0" w:color="auto"/>
        <w:left w:val="none" w:sz="0" w:space="0" w:color="auto"/>
        <w:bottom w:val="none" w:sz="0" w:space="0" w:color="auto"/>
        <w:right w:val="none" w:sz="0" w:space="0" w:color="auto"/>
      </w:divBdr>
    </w:div>
    <w:div w:id="1032001536">
      <w:bodyDiv w:val="1"/>
      <w:marLeft w:val="0"/>
      <w:marRight w:val="0"/>
      <w:marTop w:val="0"/>
      <w:marBottom w:val="0"/>
      <w:divBdr>
        <w:top w:val="none" w:sz="0" w:space="0" w:color="auto"/>
        <w:left w:val="none" w:sz="0" w:space="0" w:color="auto"/>
        <w:bottom w:val="none" w:sz="0" w:space="0" w:color="auto"/>
        <w:right w:val="none" w:sz="0" w:space="0" w:color="auto"/>
      </w:divBdr>
    </w:div>
    <w:div w:id="1069888652">
      <w:bodyDiv w:val="1"/>
      <w:marLeft w:val="0"/>
      <w:marRight w:val="0"/>
      <w:marTop w:val="0"/>
      <w:marBottom w:val="0"/>
      <w:divBdr>
        <w:top w:val="none" w:sz="0" w:space="0" w:color="auto"/>
        <w:left w:val="none" w:sz="0" w:space="0" w:color="auto"/>
        <w:bottom w:val="none" w:sz="0" w:space="0" w:color="auto"/>
        <w:right w:val="none" w:sz="0" w:space="0" w:color="auto"/>
      </w:divBdr>
    </w:div>
    <w:div w:id="1076395289">
      <w:bodyDiv w:val="1"/>
      <w:marLeft w:val="0"/>
      <w:marRight w:val="0"/>
      <w:marTop w:val="0"/>
      <w:marBottom w:val="0"/>
      <w:divBdr>
        <w:top w:val="none" w:sz="0" w:space="0" w:color="auto"/>
        <w:left w:val="none" w:sz="0" w:space="0" w:color="auto"/>
        <w:bottom w:val="none" w:sz="0" w:space="0" w:color="auto"/>
        <w:right w:val="none" w:sz="0" w:space="0" w:color="auto"/>
      </w:divBdr>
    </w:div>
    <w:div w:id="1083792710">
      <w:bodyDiv w:val="1"/>
      <w:marLeft w:val="0"/>
      <w:marRight w:val="0"/>
      <w:marTop w:val="0"/>
      <w:marBottom w:val="0"/>
      <w:divBdr>
        <w:top w:val="none" w:sz="0" w:space="0" w:color="auto"/>
        <w:left w:val="none" w:sz="0" w:space="0" w:color="auto"/>
        <w:bottom w:val="none" w:sz="0" w:space="0" w:color="auto"/>
        <w:right w:val="none" w:sz="0" w:space="0" w:color="auto"/>
      </w:divBdr>
    </w:div>
    <w:div w:id="1136139811">
      <w:bodyDiv w:val="1"/>
      <w:marLeft w:val="0"/>
      <w:marRight w:val="0"/>
      <w:marTop w:val="0"/>
      <w:marBottom w:val="0"/>
      <w:divBdr>
        <w:top w:val="none" w:sz="0" w:space="0" w:color="auto"/>
        <w:left w:val="none" w:sz="0" w:space="0" w:color="auto"/>
        <w:bottom w:val="none" w:sz="0" w:space="0" w:color="auto"/>
        <w:right w:val="none" w:sz="0" w:space="0" w:color="auto"/>
      </w:divBdr>
    </w:div>
    <w:div w:id="1139540302">
      <w:bodyDiv w:val="1"/>
      <w:marLeft w:val="0"/>
      <w:marRight w:val="0"/>
      <w:marTop w:val="0"/>
      <w:marBottom w:val="0"/>
      <w:divBdr>
        <w:top w:val="none" w:sz="0" w:space="0" w:color="auto"/>
        <w:left w:val="none" w:sz="0" w:space="0" w:color="auto"/>
        <w:bottom w:val="none" w:sz="0" w:space="0" w:color="auto"/>
        <w:right w:val="none" w:sz="0" w:space="0" w:color="auto"/>
      </w:divBdr>
    </w:div>
    <w:div w:id="1151560336">
      <w:bodyDiv w:val="1"/>
      <w:marLeft w:val="0"/>
      <w:marRight w:val="0"/>
      <w:marTop w:val="0"/>
      <w:marBottom w:val="0"/>
      <w:divBdr>
        <w:top w:val="none" w:sz="0" w:space="0" w:color="auto"/>
        <w:left w:val="none" w:sz="0" w:space="0" w:color="auto"/>
        <w:bottom w:val="none" w:sz="0" w:space="0" w:color="auto"/>
        <w:right w:val="none" w:sz="0" w:space="0" w:color="auto"/>
      </w:divBdr>
    </w:div>
    <w:div w:id="1200362882">
      <w:bodyDiv w:val="1"/>
      <w:marLeft w:val="0"/>
      <w:marRight w:val="0"/>
      <w:marTop w:val="0"/>
      <w:marBottom w:val="0"/>
      <w:divBdr>
        <w:top w:val="none" w:sz="0" w:space="0" w:color="auto"/>
        <w:left w:val="none" w:sz="0" w:space="0" w:color="auto"/>
        <w:bottom w:val="none" w:sz="0" w:space="0" w:color="auto"/>
        <w:right w:val="none" w:sz="0" w:space="0" w:color="auto"/>
      </w:divBdr>
    </w:div>
    <w:div w:id="1209416583">
      <w:bodyDiv w:val="1"/>
      <w:marLeft w:val="0"/>
      <w:marRight w:val="0"/>
      <w:marTop w:val="0"/>
      <w:marBottom w:val="0"/>
      <w:divBdr>
        <w:top w:val="none" w:sz="0" w:space="0" w:color="auto"/>
        <w:left w:val="none" w:sz="0" w:space="0" w:color="auto"/>
        <w:bottom w:val="none" w:sz="0" w:space="0" w:color="auto"/>
        <w:right w:val="none" w:sz="0" w:space="0" w:color="auto"/>
      </w:divBdr>
    </w:div>
    <w:div w:id="1231035528">
      <w:bodyDiv w:val="1"/>
      <w:marLeft w:val="0"/>
      <w:marRight w:val="0"/>
      <w:marTop w:val="0"/>
      <w:marBottom w:val="0"/>
      <w:divBdr>
        <w:top w:val="none" w:sz="0" w:space="0" w:color="auto"/>
        <w:left w:val="none" w:sz="0" w:space="0" w:color="auto"/>
        <w:bottom w:val="none" w:sz="0" w:space="0" w:color="auto"/>
        <w:right w:val="none" w:sz="0" w:space="0" w:color="auto"/>
      </w:divBdr>
    </w:div>
    <w:div w:id="1284918134">
      <w:bodyDiv w:val="1"/>
      <w:marLeft w:val="0"/>
      <w:marRight w:val="0"/>
      <w:marTop w:val="0"/>
      <w:marBottom w:val="0"/>
      <w:divBdr>
        <w:top w:val="none" w:sz="0" w:space="0" w:color="auto"/>
        <w:left w:val="none" w:sz="0" w:space="0" w:color="auto"/>
        <w:bottom w:val="none" w:sz="0" w:space="0" w:color="auto"/>
        <w:right w:val="none" w:sz="0" w:space="0" w:color="auto"/>
      </w:divBdr>
    </w:div>
    <w:div w:id="1294485614">
      <w:bodyDiv w:val="1"/>
      <w:marLeft w:val="0"/>
      <w:marRight w:val="0"/>
      <w:marTop w:val="0"/>
      <w:marBottom w:val="0"/>
      <w:divBdr>
        <w:top w:val="none" w:sz="0" w:space="0" w:color="auto"/>
        <w:left w:val="none" w:sz="0" w:space="0" w:color="auto"/>
        <w:bottom w:val="none" w:sz="0" w:space="0" w:color="auto"/>
        <w:right w:val="none" w:sz="0" w:space="0" w:color="auto"/>
      </w:divBdr>
    </w:div>
    <w:div w:id="1295797725">
      <w:bodyDiv w:val="1"/>
      <w:marLeft w:val="0"/>
      <w:marRight w:val="0"/>
      <w:marTop w:val="0"/>
      <w:marBottom w:val="0"/>
      <w:divBdr>
        <w:top w:val="none" w:sz="0" w:space="0" w:color="auto"/>
        <w:left w:val="none" w:sz="0" w:space="0" w:color="auto"/>
        <w:bottom w:val="none" w:sz="0" w:space="0" w:color="auto"/>
        <w:right w:val="none" w:sz="0" w:space="0" w:color="auto"/>
      </w:divBdr>
    </w:div>
    <w:div w:id="1298946837">
      <w:bodyDiv w:val="1"/>
      <w:marLeft w:val="0"/>
      <w:marRight w:val="0"/>
      <w:marTop w:val="0"/>
      <w:marBottom w:val="0"/>
      <w:divBdr>
        <w:top w:val="none" w:sz="0" w:space="0" w:color="auto"/>
        <w:left w:val="none" w:sz="0" w:space="0" w:color="auto"/>
        <w:bottom w:val="none" w:sz="0" w:space="0" w:color="auto"/>
        <w:right w:val="none" w:sz="0" w:space="0" w:color="auto"/>
      </w:divBdr>
    </w:div>
    <w:div w:id="1341204627">
      <w:bodyDiv w:val="1"/>
      <w:marLeft w:val="0"/>
      <w:marRight w:val="0"/>
      <w:marTop w:val="0"/>
      <w:marBottom w:val="0"/>
      <w:divBdr>
        <w:top w:val="none" w:sz="0" w:space="0" w:color="auto"/>
        <w:left w:val="none" w:sz="0" w:space="0" w:color="auto"/>
        <w:bottom w:val="none" w:sz="0" w:space="0" w:color="auto"/>
        <w:right w:val="none" w:sz="0" w:space="0" w:color="auto"/>
      </w:divBdr>
    </w:div>
    <w:div w:id="1348092829">
      <w:bodyDiv w:val="1"/>
      <w:marLeft w:val="0"/>
      <w:marRight w:val="0"/>
      <w:marTop w:val="0"/>
      <w:marBottom w:val="0"/>
      <w:divBdr>
        <w:top w:val="none" w:sz="0" w:space="0" w:color="auto"/>
        <w:left w:val="none" w:sz="0" w:space="0" w:color="auto"/>
        <w:bottom w:val="none" w:sz="0" w:space="0" w:color="auto"/>
        <w:right w:val="none" w:sz="0" w:space="0" w:color="auto"/>
      </w:divBdr>
    </w:div>
    <w:div w:id="1357191052">
      <w:bodyDiv w:val="1"/>
      <w:marLeft w:val="0"/>
      <w:marRight w:val="0"/>
      <w:marTop w:val="0"/>
      <w:marBottom w:val="0"/>
      <w:divBdr>
        <w:top w:val="none" w:sz="0" w:space="0" w:color="auto"/>
        <w:left w:val="none" w:sz="0" w:space="0" w:color="auto"/>
        <w:bottom w:val="none" w:sz="0" w:space="0" w:color="auto"/>
        <w:right w:val="none" w:sz="0" w:space="0" w:color="auto"/>
      </w:divBdr>
    </w:div>
    <w:div w:id="1397849731">
      <w:bodyDiv w:val="1"/>
      <w:marLeft w:val="0"/>
      <w:marRight w:val="0"/>
      <w:marTop w:val="0"/>
      <w:marBottom w:val="0"/>
      <w:divBdr>
        <w:top w:val="none" w:sz="0" w:space="0" w:color="auto"/>
        <w:left w:val="none" w:sz="0" w:space="0" w:color="auto"/>
        <w:bottom w:val="none" w:sz="0" w:space="0" w:color="auto"/>
        <w:right w:val="none" w:sz="0" w:space="0" w:color="auto"/>
      </w:divBdr>
    </w:div>
    <w:div w:id="1413510559">
      <w:bodyDiv w:val="1"/>
      <w:marLeft w:val="0"/>
      <w:marRight w:val="0"/>
      <w:marTop w:val="0"/>
      <w:marBottom w:val="0"/>
      <w:divBdr>
        <w:top w:val="none" w:sz="0" w:space="0" w:color="auto"/>
        <w:left w:val="none" w:sz="0" w:space="0" w:color="auto"/>
        <w:bottom w:val="none" w:sz="0" w:space="0" w:color="auto"/>
        <w:right w:val="none" w:sz="0" w:space="0" w:color="auto"/>
      </w:divBdr>
    </w:div>
    <w:div w:id="1419714950">
      <w:bodyDiv w:val="1"/>
      <w:marLeft w:val="0"/>
      <w:marRight w:val="0"/>
      <w:marTop w:val="0"/>
      <w:marBottom w:val="0"/>
      <w:divBdr>
        <w:top w:val="none" w:sz="0" w:space="0" w:color="auto"/>
        <w:left w:val="none" w:sz="0" w:space="0" w:color="auto"/>
        <w:bottom w:val="none" w:sz="0" w:space="0" w:color="auto"/>
        <w:right w:val="none" w:sz="0" w:space="0" w:color="auto"/>
      </w:divBdr>
    </w:div>
    <w:div w:id="1421752034">
      <w:bodyDiv w:val="1"/>
      <w:marLeft w:val="0"/>
      <w:marRight w:val="0"/>
      <w:marTop w:val="0"/>
      <w:marBottom w:val="0"/>
      <w:divBdr>
        <w:top w:val="none" w:sz="0" w:space="0" w:color="auto"/>
        <w:left w:val="none" w:sz="0" w:space="0" w:color="auto"/>
        <w:bottom w:val="none" w:sz="0" w:space="0" w:color="auto"/>
        <w:right w:val="none" w:sz="0" w:space="0" w:color="auto"/>
      </w:divBdr>
    </w:div>
    <w:div w:id="1483154667">
      <w:bodyDiv w:val="1"/>
      <w:marLeft w:val="0"/>
      <w:marRight w:val="0"/>
      <w:marTop w:val="0"/>
      <w:marBottom w:val="0"/>
      <w:divBdr>
        <w:top w:val="none" w:sz="0" w:space="0" w:color="auto"/>
        <w:left w:val="none" w:sz="0" w:space="0" w:color="auto"/>
        <w:bottom w:val="none" w:sz="0" w:space="0" w:color="auto"/>
        <w:right w:val="none" w:sz="0" w:space="0" w:color="auto"/>
      </w:divBdr>
    </w:div>
    <w:div w:id="1508599624">
      <w:bodyDiv w:val="1"/>
      <w:marLeft w:val="0"/>
      <w:marRight w:val="0"/>
      <w:marTop w:val="0"/>
      <w:marBottom w:val="0"/>
      <w:divBdr>
        <w:top w:val="none" w:sz="0" w:space="0" w:color="auto"/>
        <w:left w:val="none" w:sz="0" w:space="0" w:color="auto"/>
        <w:bottom w:val="none" w:sz="0" w:space="0" w:color="auto"/>
        <w:right w:val="none" w:sz="0" w:space="0" w:color="auto"/>
      </w:divBdr>
    </w:div>
    <w:div w:id="1524172597">
      <w:bodyDiv w:val="1"/>
      <w:marLeft w:val="0"/>
      <w:marRight w:val="0"/>
      <w:marTop w:val="0"/>
      <w:marBottom w:val="0"/>
      <w:divBdr>
        <w:top w:val="none" w:sz="0" w:space="0" w:color="auto"/>
        <w:left w:val="none" w:sz="0" w:space="0" w:color="auto"/>
        <w:bottom w:val="none" w:sz="0" w:space="0" w:color="auto"/>
        <w:right w:val="none" w:sz="0" w:space="0" w:color="auto"/>
      </w:divBdr>
    </w:div>
    <w:div w:id="1574853054">
      <w:bodyDiv w:val="1"/>
      <w:marLeft w:val="0"/>
      <w:marRight w:val="0"/>
      <w:marTop w:val="0"/>
      <w:marBottom w:val="0"/>
      <w:divBdr>
        <w:top w:val="none" w:sz="0" w:space="0" w:color="auto"/>
        <w:left w:val="none" w:sz="0" w:space="0" w:color="auto"/>
        <w:bottom w:val="none" w:sz="0" w:space="0" w:color="auto"/>
        <w:right w:val="none" w:sz="0" w:space="0" w:color="auto"/>
      </w:divBdr>
    </w:div>
    <w:div w:id="1585257700">
      <w:bodyDiv w:val="1"/>
      <w:marLeft w:val="0"/>
      <w:marRight w:val="0"/>
      <w:marTop w:val="0"/>
      <w:marBottom w:val="0"/>
      <w:divBdr>
        <w:top w:val="none" w:sz="0" w:space="0" w:color="auto"/>
        <w:left w:val="none" w:sz="0" w:space="0" w:color="auto"/>
        <w:bottom w:val="none" w:sz="0" w:space="0" w:color="auto"/>
        <w:right w:val="none" w:sz="0" w:space="0" w:color="auto"/>
      </w:divBdr>
    </w:div>
    <w:div w:id="1591887585">
      <w:bodyDiv w:val="1"/>
      <w:marLeft w:val="0"/>
      <w:marRight w:val="0"/>
      <w:marTop w:val="0"/>
      <w:marBottom w:val="0"/>
      <w:divBdr>
        <w:top w:val="none" w:sz="0" w:space="0" w:color="auto"/>
        <w:left w:val="none" w:sz="0" w:space="0" w:color="auto"/>
        <w:bottom w:val="none" w:sz="0" w:space="0" w:color="auto"/>
        <w:right w:val="none" w:sz="0" w:space="0" w:color="auto"/>
      </w:divBdr>
    </w:div>
    <w:div w:id="1611349754">
      <w:bodyDiv w:val="1"/>
      <w:marLeft w:val="0"/>
      <w:marRight w:val="0"/>
      <w:marTop w:val="0"/>
      <w:marBottom w:val="0"/>
      <w:divBdr>
        <w:top w:val="none" w:sz="0" w:space="0" w:color="auto"/>
        <w:left w:val="none" w:sz="0" w:space="0" w:color="auto"/>
        <w:bottom w:val="none" w:sz="0" w:space="0" w:color="auto"/>
        <w:right w:val="none" w:sz="0" w:space="0" w:color="auto"/>
      </w:divBdr>
    </w:div>
    <w:div w:id="1615208077">
      <w:bodyDiv w:val="1"/>
      <w:marLeft w:val="0"/>
      <w:marRight w:val="0"/>
      <w:marTop w:val="0"/>
      <w:marBottom w:val="0"/>
      <w:divBdr>
        <w:top w:val="none" w:sz="0" w:space="0" w:color="auto"/>
        <w:left w:val="none" w:sz="0" w:space="0" w:color="auto"/>
        <w:bottom w:val="none" w:sz="0" w:space="0" w:color="auto"/>
        <w:right w:val="none" w:sz="0" w:space="0" w:color="auto"/>
      </w:divBdr>
    </w:div>
    <w:div w:id="1642929500">
      <w:bodyDiv w:val="1"/>
      <w:marLeft w:val="0"/>
      <w:marRight w:val="0"/>
      <w:marTop w:val="0"/>
      <w:marBottom w:val="0"/>
      <w:divBdr>
        <w:top w:val="none" w:sz="0" w:space="0" w:color="auto"/>
        <w:left w:val="none" w:sz="0" w:space="0" w:color="auto"/>
        <w:bottom w:val="none" w:sz="0" w:space="0" w:color="auto"/>
        <w:right w:val="none" w:sz="0" w:space="0" w:color="auto"/>
      </w:divBdr>
    </w:div>
    <w:div w:id="1673143193">
      <w:bodyDiv w:val="1"/>
      <w:marLeft w:val="0"/>
      <w:marRight w:val="0"/>
      <w:marTop w:val="0"/>
      <w:marBottom w:val="0"/>
      <w:divBdr>
        <w:top w:val="none" w:sz="0" w:space="0" w:color="auto"/>
        <w:left w:val="none" w:sz="0" w:space="0" w:color="auto"/>
        <w:bottom w:val="none" w:sz="0" w:space="0" w:color="auto"/>
        <w:right w:val="none" w:sz="0" w:space="0" w:color="auto"/>
      </w:divBdr>
    </w:div>
    <w:div w:id="1675952994">
      <w:bodyDiv w:val="1"/>
      <w:marLeft w:val="0"/>
      <w:marRight w:val="0"/>
      <w:marTop w:val="0"/>
      <w:marBottom w:val="0"/>
      <w:divBdr>
        <w:top w:val="none" w:sz="0" w:space="0" w:color="auto"/>
        <w:left w:val="none" w:sz="0" w:space="0" w:color="auto"/>
        <w:bottom w:val="none" w:sz="0" w:space="0" w:color="auto"/>
        <w:right w:val="none" w:sz="0" w:space="0" w:color="auto"/>
      </w:divBdr>
    </w:div>
    <w:div w:id="1678842933">
      <w:bodyDiv w:val="1"/>
      <w:marLeft w:val="0"/>
      <w:marRight w:val="0"/>
      <w:marTop w:val="0"/>
      <w:marBottom w:val="0"/>
      <w:divBdr>
        <w:top w:val="none" w:sz="0" w:space="0" w:color="auto"/>
        <w:left w:val="none" w:sz="0" w:space="0" w:color="auto"/>
        <w:bottom w:val="none" w:sz="0" w:space="0" w:color="auto"/>
        <w:right w:val="none" w:sz="0" w:space="0" w:color="auto"/>
      </w:divBdr>
    </w:div>
    <w:div w:id="1681422821">
      <w:bodyDiv w:val="1"/>
      <w:marLeft w:val="0"/>
      <w:marRight w:val="0"/>
      <w:marTop w:val="0"/>
      <w:marBottom w:val="0"/>
      <w:divBdr>
        <w:top w:val="none" w:sz="0" w:space="0" w:color="auto"/>
        <w:left w:val="none" w:sz="0" w:space="0" w:color="auto"/>
        <w:bottom w:val="none" w:sz="0" w:space="0" w:color="auto"/>
        <w:right w:val="none" w:sz="0" w:space="0" w:color="auto"/>
      </w:divBdr>
    </w:div>
    <w:div w:id="1681659912">
      <w:bodyDiv w:val="1"/>
      <w:marLeft w:val="0"/>
      <w:marRight w:val="0"/>
      <w:marTop w:val="0"/>
      <w:marBottom w:val="0"/>
      <w:divBdr>
        <w:top w:val="none" w:sz="0" w:space="0" w:color="auto"/>
        <w:left w:val="none" w:sz="0" w:space="0" w:color="auto"/>
        <w:bottom w:val="none" w:sz="0" w:space="0" w:color="auto"/>
        <w:right w:val="none" w:sz="0" w:space="0" w:color="auto"/>
      </w:divBdr>
    </w:div>
    <w:div w:id="1687512051">
      <w:bodyDiv w:val="1"/>
      <w:marLeft w:val="0"/>
      <w:marRight w:val="0"/>
      <w:marTop w:val="0"/>
      <w:marBottom w:val="0"/>
      <w:divBdr>
        <w:top w:val="none" w:sz="0" w:space="0" w:color="auto"/>
        <w:left w:val="none" w:sz="0" w:space="0" w:color="auto"/>
        <w:bottom w:val="none" w:sz="0" w:space="0" w:color="auto"/>
        <w:right w:val="none" w:sz="0" w:space="0" w:color="auto"/>
      </w:divBdr>
    </w:div>
    <w:div w:id="1688363374">
      <w:bodyDiv w:val="1"/>
      <w:marLeft w:val="0"/>
      <w:marRight w:val="0"/>
      <w:marTop w:val="0"/>
      <w:marBottom w:val="0"/>
      <w:divBdr>
        <w:top w:val="none" w:sz="0" w:space="0" w:color="auto"/>
        <w:left w:val="none" w:sz="0" w:space="0" w:color="auto"/>
        <w:bottom w:val="none" w:sz="0" w:space="0" w:color="auto"/>
        <w:right w:val="none" w:sz="0" w:space="0" w:color="auto"/>
      </w:divBdr>
    </w:div>
    <w:div w:id="1723212138">
      <w:bodyDiv w:val="1"/>
      <w:marLeft w:val="0"/>
      <w:marRight w:val="0"/>
      <w:marTop w:val="0"/>
      <w:marBottom w:val="0"/>
      <w:divBdr>
        <w:top w:val="none" w:sz="0" w:space="0" w:color="auto"/>
        <w:left w:val="none" w:sz="0" w:space="0" w:color="auto"/>
        <w:bottom w:val="none" w:sz="0" w:space="0" w:color="auto"/>
        <w:right w:val="none" w:sz="0" w:space="0" w:color="auto"/>
      </w:divBdr>
    </w:div>
    <w:div w:id="1736127470">
      <w:bodyDiv w:val="1"/>
      <w:marLeft w:val="0"/>
      <w:marRight w:val="0"/>
      <w:marTop w:val="0"/>
      <w:marBottom w:val="0"/>
      <w:divBdr>
        <w:top w:val="none" w:sz="0" w:space="0" w:color="auto"/>
        <w:left w:val="none" w:sz="0" w:space="0" w:color="auto"/>
        <w:bottom w:val="none" w:sz="0" w:space="0" w:color="auto"/>
        <w:right w:val="none" w:sz="0" w:space="0" w:color="auto"/>
      </w:divBdr>
    </w:div>
    <w:div w:id="1788812630">
      <w:bodyDiv w:val="1"/>
      <w:marLeft w:val="0"/>
      <w:marRight w:val="0"/>
      <w:marTop w:val="0"/>
      <w:marBottom w:val="0"/>
      <w:divBdr>
        <w:top w:val="none" w:sz="0" w:space="0" w:color="auto"/>
        <w:left w:val="none" w:sz="0" w:space="0" w:color="auto"/>
        <w:bottom w:val="none" w:sz="0" w:space="0" w:color="auto"/>
        <w:right w:val="none" w:sz="0" w:space="0" w:color="auto"/>
      </w:divBdr>
    </w:div>
    <w:div w:id="1849557858">
      <w:bodyDiv w:val="1"/>
      <w:marLeft w:val="0"/>
      <w:marRight w:val="0"/>
      <w:marTop w:val="0"/>
      <w:marBottom w:val="0"/>
      <w:divBdr>
        <w:top w:val="none" w:sz="0" w:space="0" w:color="auto"/>
        <w:left w:val="none" w:sz="0" w:space="0" w:color="auto"/>
        <w:bottom w:val="none" w:sz="0" w:space="0" w:color="auto"/>
        <w:right w:val="none" w:sz="0" w:space="0" w:color="auto"/>
      </w:divBdr>
    </w:div>
    <w:div w:id="1866628808">
      <w:bodyDiv w:val="1"/>
      <w:marLeft w:val="0"/>
      <w:marRight w:val="0"/>
      <w:marTop w:val="0"/>
      <w:marBottom w:val="0"/>
      <w:divBdr>
        <w:top w:val="none" w:sz="0" w:space="0" w:color="auto"/>
        <w:left w:val="none" w:sz="0" w:space="0" w:color="auto"/>
        <w:bottom w:val="none" w:sz="0" w:space="0" w:color="auto"/>
        <w:right w:val="none" w:sz="0" w:space="0" w:color="auto"/>
      </w:divBdr>
    </w:div>
    <w:div w:id="1868250858">
      <w:bodyDiv w:val="1"/>
      <w:marLeft w:val="0"/>
      <w:marRight w:val="0"/>
      <w:marTop w:val="0"/>
      <w:marBottom w:val="0"/>
      <w:divBdr>
        <w:top w:val="none" w:sz="0" w:space="0" w:color="auto"/>
        <w:left w:val="none" w:sz="0" w:space="0" w:color="auto"/>
        <w:bottom w:val="none" w:sz="0" w:space="0" w:color="auto"/>
        <w:right w:val="none" w:sz="0" w:space="0" w:color="auto"/>
      </w:divBdr>
    </w:div>
    <w:div w:id="1914701816">
      <w:bodyDiv w:val="1"/>
      <w:marLeft w:val="0"/>
      <w:marRight w:val="0"/>
      <w:marTop w:val="0"/>
      <w:marBottom w:val="0"/>
      <w:divBdr>
        <w:top w:val="none" w:sz="0" w:space="0" w:color="auto"/>
        <w:left w:val="none" w:sz="0" w:space="0" w:color="auto"/>
        <w:bottom w:val="none" w:sz="0" w:space="0" w:color="auto"/>
        <w:right w:val="none" w:sz="0" w:space="0" w:color="auto"/>
      </w:divBdr>
    </w:div>
    <w:div w:id="1924869860">
      <w:bodyDiv w:val="1"/>
      <w:marLeft w:val="0"/>
      <w:marRight w:val="0"/>
      <w:marTop w:val="0"/>
      <w:marBottom w:val="0"/>
      <w:divBdr>
        <w:top w:val="none" w:sz="0" w:space="0" w:color="auto"/>
        <w:left w:val="none" w:sz="0" w:space="0" w:color="auto"/>
        <w:bottom w:val="none" w:sz="0" w:space="0" w:color="auto"/>
        <w:right w:val="none" w:sz="0" w:space="0" w:color="auto"/>
      </w:divBdr>
    </w:div>
    <w:div w:id="1926914190">
      <w:bodyDiv w:val="1"/>
      <w:marLeft w:val="0"/>
      <w:marRight w:val="0"/>
      <w:marTop w:val="0"/>
      <w:marBottom w:val="0"/>
      <w:divBdr>
        <w:top w:val="none" w:sz="0" w:space="0" w:color="auto"/>
        <w:left w:val="none" w:sz="0" w:space="0" w:color="auto"/>
        <w:bottom w:val="none" w:sz="0" w:space="0" w:color="auto"/>
        <w:right w:val="none" w:sz="0" w:space="0" w:color="auto"/>
      </w:divBdr>
    </w:div>
    <w:div w:id="1936788839">
      <w:bodyDiv w:val="1"/>
      <w:marLeft w:val="0"/>
      <w:marRight w:val="0"/>
      <w:marTop w:val="0"/>
      <w:marBottom w:val="0"/>
      <w:divBdr>
        <w:top w:val="none" w:sz="0" w:space="0" w:color="auto"/>
        <w:left w:val="none" w:sz="0" w:space="0" w:color="auto"/>
        <w:bottom w:val="none" w:sz="0" w:space="0" w:color="auto"/>
        <w:right w:val="none" w:sz="0" w:space="0" w:color="auto"/>
      </w:divBdr>
    </w:div>
    <w:div w:id="1948154816">
      <w:bodyDiv w:val="1"/>
      <w:marLeft w:val="0"/>
      <w:marRight w:val="0"/>
      <w:marTop w:val="0"/>
      <w:marBottom w:val="0"/>
      <w:divBdr>
        <w:top w:val="none" w:sz="0" w:space="0" w:color="auto"/>
        <w:left w:val="none" w:sz="0" w:space="0" w:color="auto"/>
        <w:bottom w:val="none" w:sz="0" w:space="0" w:color="auto"/>
        <w:right w:val="none" w:sz="0" w:space="0" w:color="auto"/>
      </w:divBdr>
    </w:div>
    <w:div w:id="1984194721">
      <w:bodyDiv w:val="1"/>
      <w:marLeft w:val="0"/>
      <w:marRight w:val="0"/>
      <w:marTop w:val="0"/>
      <w:marBottom w:val="0"/>
      <w:divBdr>
        <w:top w:val="none" w:sz="0" w:space="0" w:color="auto"/>
        <w:left w:val="none" w:sz="0" w:space="0" w:color="auto"/>
        <w:bottom w:val="none" w:sz="0" w:space="0" w:color="auto"/>
        <w:right w:val="none" w:sz="0" w:space="0" w:color="auto"/>
      </w:divBdr>
    </w:div>
    <w:div w:id="1987931251">
      <w:bodyDiv w:val="1"/>
      <w:marLeft w:val="0"/>
      <w:marRight w:val="0"/>
      <w:marTop w:val="0"/>
      <w:marBottom w:val="0"/>
      <w:divBdr>
        <w:top w:val="none" w:sz="0" w:space="0" w:color="auto"/>
        <w:left w:val="none" w:sz="0" w:space="0" w:color="auto"/>
        <w:bottom w:val="none" w:sz="0" w:space="0" w:color="auto"/>
        <w:right w:val="none" w:sz="0" w:space="0" w:color="auto"/>
      </w:divBdr>
    </w:div>
    <w:div w:id="2010523145">
      <w:bodyDiv w:val="1"/>
      <w:marLeft w:val="0"/>
      <w:marRight w:val="0"/>
      <w:marTop w:val="0"/>
      <w:marBottom w:val="0"/>
      <w:divBdr>
        <w:top w:val="none" w:sz="0" w:space="0" w:color="auto"/>
        <w:left w:val="none" w:sz="0" w:space="0" w:color="auto"/>
        <w:bottom w:val="none" w:sz="0" w:space="0" w:color="auto"/>
        <w:right w:val="none" w:sz="0" w:space="0" w:color="auto"/>
      </w:divBdr>
    </w:div>
    <w:div w:id="2010861048">
      <w:bodyDiv w:val="1"/>
      <w:marLeft w:val="0"/>
      <w:marRight w:val="0"/>
      <w:marTop w:val="0"/>
      <w:marBottom w:val="0"/>
      <w:divBdr>
        <w:top w:val="none" w:sz="0" w:space="0" w:color="auto"/>
        <w:left w:val="none" w:sz="0" w:space="0" w:color="auto"/>
        <w:bottom w:val="none" w:sz="0" w:space="0" w:color="auto"/>
        <w:right w:val="none" w:sz="0" w:space="0" w:color="auto"/>
      </w:divBdr>
    </w:div>
    <w:div w:id="2025783867">
      <w:bodyDiv w:val="1"/>
      <w:marLeft w:val="0"/>
      <w:marRight w:val="0"/>
      <w:marTop w:val="0"/>
      <w:marBottom w:val="0"/>
      <w:divBdr>
        <w:top w:val="none" w:sz="0" w:space="0" w:color="auto"/>
        <w:left w:val="none" w:sz="0" w:space="0" w:color="auto"/>
        <w:bottom w:val="none" w:sz="0" w:space="0" w:color="auto"/>
        <w:right w:val="none" w:sz="0" w:space="0" w:color="auto"/>
      </w:divBdr>
    </w:div>
    <w:div w:id="2048984735">
      <w:bodyDiv w:val="1"/>
      <w:marLeft w:val="0"/>
      <w:marRight w:val="0"/>
      <w:marTop w:val="0"/>
      <w:marBottom w:val="0"/>
      <w:divBdr>
        <w:top w:val="none" w:sz="0" w:space="0" w:color="auto"/>
        <w:left w:val="none" w:sz="0" w:space="0" w:color="auto"/>
        <w:bottom w:val="none" w:sz="0" w:space="0" w:color="auto"/>
        <w:right w:val="none" w:sz="0" w:space="0" w:color="auto"/>
      </w:divBdr>
    </w:div>
    <w:div w:id="2052724381">
      <w:bodyDiv w:val="1"/>
      <w:marLeft w:val="0"/>
      <w:marRight w:val="0"/>
      <w:marTop w:val="0"/>
      <w:marBottom w:val="0"/>
      <w:divBdr>
        <w:top w:val="none" w:sz="0" w:space="0" w:color="auto"/>
        <w:left w:val="none" w:sz="0" w:space="0" w:color="auto"/>
        <w:bottom w:val="none" w:sz="0" w:space="0" w:color="auto"/>
        <w:right w:val="none" w:sz="0" w:space="0" w:color="auto"/>
      </w:divBdr>
    </w:div>
    <w:div w:id="2075858229">
      <w:bodyDiv w:val="1"/>
      <w:marLeft w:val="0"/>
      <w:marRight w:val="0"/>
      <w:marTop w:val="0"/>
      <w:marBottom w:val="0"/>
      <w:divBdr>
        <w:top w:val="none" w:sz="0" w:space="0" w:color="auto"/>
        <w:left w:val="none" w:sz="0" w:space="0" w:color="auto"/>
        <w:bottom w:val="none" w:sz="0" w:space="0" w:color="auto"/>
        <w:right w:val="none" w:sz="0" w:space="0" w:color="auto"/>
      </w:divBdr>
    </w:div>
    <w:div w:id="2087338854">
      <w:bodyDiv w:val="1"/>
      <w:marLeft w:val="0"/>
      <w:marRight w:val="0"/>
      <w:marTop w:val="0"/>
      <w:marBottom w:val="0"/>
      <w:divBdr>
        <w:top w:val="none" w:sz="0" w:space="0" w:color="auto"/>
        <w:left w:val="none" w:sz="0" w:space="0" w:color="auto"/>
        <w:bottom w:val="none" w:sz="0" w:space="0" w:color="auto"/>
        <w:right w:val="none" w:sz="0" w:space="0" w:color="auto"/>
      </w:divBdr>
    </w:div>
    <w:div w:id="2091652942">
      <w:bodyDiv w:val="1"/>
      <w:marLeft w:val="0"/>
      <w:marRight w:val="0"/>
      <w:marTop w:val="0"/>
      <w:marBottom w:val="0"/>
      <w:divBdr>
        <w:top w:val="none" w:sz="0" w:space="0" w:color="auto"/>
        <w:left w:val="none" w:sz="0" w:space="0" w:color="auto"/>
        <w:bottom w:val="none" w:sz="0" w:space="0" w:color="auto"/>
        <w:right w:val="none" w:sz="0" w:space="0" w:color="auto"/>
      </w:divBdr>
    </w:div>
    <w:div w:id="2127038382">
      <w:bodyDiv w:val="1"/>
      <w:marLeft w:val="0"/>
      <w:marRight w:val="0"/>
      <w:marTop w:val="0"/>
      <w:marBottom w:val="0"/>
      <w:divBdr>
        <w:top w:val="none" w:sz="0" w:space="0" w:color="auto"/>
        <w:left w:val="none" w:sz="0" w:space="0" w:color="auto"/>
        <w:bottom w:val="none" w:sz="0" w:space="0" w:color="auto"/>
        <w:right w:val="none" w:sz="0" w:space="0" w:color="auto"/>
      </w:divBdr>
    </w:div>
    <w:div w:id="214630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emf"/><Relationship Id="rId26" Type="http://schemas.openxmlformats.org/officeDocument/2006/relationships/package" Target="embeddings/Microsoft_Visio_Drawing3.vsdx"/><Relationship Id="rId39" Type="http://schemas.openxmlformats.org/officeDocument/2006/relationships/image" Target="media/image19.PNG"/><Relationship Id="rId21" Type="http://schemas.openxmlformats.org/officeDocument/2006/relationships/package" Target="embeddings/Microsoft_Visio_Drawing2.vsdx"/><Relationship Id="rId34" Type="http://schemas.openxmlformats.org/officeDocument/2006/relationships/hyperlink" Target="https://www.tutorialspoint.com/java/lang/runtime_exec.htm"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docs.oracle.com/javase/7/docs/api/java/net/InetAddress.html"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oodlestechnologies.com/blogs/Encrypt-And-Decrypt-A-File-In-Java"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package" Target="embeddings/Microsoft_Visio_Drawing.vsdx"/><Relationship Id="rId25" Type="http://schemas.openxmlformats.org/officeDocument/2006/relationships/image" Target="media/image12.emf"/><Relationship Id="rId33" Type="http://schemas.openxmlformats.org/officeDocument/2006/relationships/hyperlink" Target="https://stackoverflow.com/questions/19990038/how-to-get-windows-username-in-java" TargetMode="Externa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emf"/><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stackoverflow.com/questions/5587643/runtime-getruntime-exec-problem-with-copying-files"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s://stackoverflow.com/questions/44033740/variable-declaration-from-one-class-to-another" TargetMode="External"/><Relationship Id="rId44" Type="http://schemas.openxmlformats.org/officeDocument/2006/relationships/image" Target="media/image24.PNG"/><Relationship Id="rId52"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pbne\Google%20Drive\NMMU\_Privaat\_NMMU\IT%204th%20year%202016\ONT4300%20-%20%20Project%20IV\Templates\Project%20doc%20template%202016.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en-ZA" baseline="0">
                <a:solidFill>
                  <a:schemeClr val="tx1"/>
                </a:solidFill>
              </a:rPr>
              <a:t>Lost items 2017</a:t>
            </a:r>
          </a:p>
        </c:rich>
      </c:tx>
      <c:layout>
        <c:manualLayout>
          <c:xMode val="edge"/>
          <c:yMode val="edge"/>
          <c:x val="0.3767026343929231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tint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0F3-40E7-B6C1-9C59C5D7F15B}"/>
              </c:ext>
            </c:extLst>
          </c:dPt>
          <c:dPt>
            <c:idx val="1"/>
            <c:bubble3D val="0"/>
            <c:spPr>
              <a:solidFill>
                <a:schemeClr val="accent1">
                  <a:tint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0F3-40E7-B6C1-9C59C5D7F15B}"/>
              </c:ext>
            </c:extLst>
          </c:dPt>
          <c:dPt>
            <c:idx val="2"/>
            <c:bubble3D val="0"/>
            <c:spPr>
              <a:solidFill>
                <a:schemeClr val="accent1">
                  <a:tint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0F3-40E7-B6C1-9C59C5D7F15B}"/>
              </c:ext>
            </c:extLst>
          </c:dPt>
          <c:dPt>
            <c:idx val="3"/>
            <c:bubble3D val="0"/>
            <c:spPr>
              <a:solidFill>
                <a:schemeClr val="accent1">
                  <a:tint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0F3-40E7-B6C1-9C59C5D7F15B}"/>
              </c:ext>
            </c:extLst>
          </c:dPt>
          <c:dPt>
            <c:idx val="4"/>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00F3-40E7-B6C1-9C59C5D7F15B}"/>
              </c:ext>
            </c:extLst>
          </c:dPt>
          <c:dPt>
            <c:idx val="5"/>
            <c:bubble3D val="0"/>
            <c:spPr>
              <a:solidFill>
                <a:schemeClr val="accent1">
                  <a:shade val="8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00F3-40E7-B6C1-9C59C5D7F15B}"/>
              </c:ext>
            </c:extLst>
          </c:dPt>
          <c:dPt>
            <c:idx val="6"/>
            <c:bubble3D val="0"/>
            <c:spPr>
              <a:solidFill>
                <a:schemeClr val="accent1">
                  <a:shade val="72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00F3-40E7-B6C1-9C59C5D7F15B}"/>
              </c:ext>
            </c:extLst>
          </c:dPt>
          <c:dPt>
            <c:idx val="7"/>
            <c:bubble3D val="0"/>
            <c:spPr>
              <a:solidFill>
                <a:schemeClr val="accent1">
                  <a:shade val="58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00F3-40E7-B6C1-9C59C5D7F15B}"/>
              </c:ext>
            </c:extLst>
          </c:dPt>
          <c:dPt>
            <c:idx val="8"/>
            <c:bubble3D val="0"/>
            <c:spPr>
              <a:solidFill>
                <a:schemeClr val="accent1">
                  <a:shade val="4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00F3-40E7-B6C1-9C59C5D7F15B}"/>
              </c:ext>
            </c:extLst>
          </c:dPt>
          <c:dLbls>
            <c:dLbl>
              <c:idx val="0"/>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00F3-40E7-B6C1-9C59C5D7F15B}"/>
                </c:ext>
              </c:extLst>
            </c:dLbl>
            <c:dLbl>
              <c:idx val="1"/>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00F3-40E7-B6C1-9C59C5D7F15B}"/>
                </c:ext>
              </c:extLst>
            </c:dLbl>
            <c:dLbl>
              <c:idx val="2"/>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00F3-40E7-B6C1-9C59C5D7F15B}"/>
                </c:ext>
              </c:extLst>
            </c:dLbl>
            <c:dLbl>
              <c:idx val="3"/>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00F3-40E7-B6C1-9C59C5D7F15B}"/>
                </c:ext>
              </c:extLst>
            </c:dLbl>
            <c:dLbl>
              <c:idx val="4"/>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00F3-40E7-B6C1-9C59C5D7F15B}"/>
                </c:ext>
              </c:extLst>
            </c:dLbl>
            <c:dLbl>
              <c:idx val="5"/>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00F3-40E7-B6C1-9C59C5D7F15B}"/>
                </c:ext>
              </c:extLst>
            </c:dLbl>
            <c:dLbl>
              <c:idx val="6"/>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D-00F3-40E7-B6C1-9C59C5D7F15B}"/>
                </c:ext>
              </c:extLst>
            </c:dLbl>
            <c:dLbl>
              <c:idx val="7"/>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F-00F3-40E7-B6C1-9C59C5D7F15B}"/>
                </c:ext>
              </c:extLst>
            </c:dLbl>
            <c:dLbl>
              <c:idx val="8"/>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1-00F3-40E7-B6C1-9C59C5D7F15B}"/>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spc="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c:v>
                </c:pt>
                <c:pt idx="1">
                  <c:v>Car Keys</c:v>
                </c:pt>
                <c:pt idx="2">
                  <c:v>Hard Drive</c:v>
                </c:pt>
                <c:pt idx="3">
                  <c:v>Laptop Bag</c:v>
                </c:pt>
                <c:pt idx="4">
                  <c:v>Laptop Chager</c:v>
                </c:pt>
                <c:pt idx="5">
                  <c:v>Pencil Case</c:v>
                </c:pt>
                <c:pt idx="6">
                  <c:v>Phone</c:v>
                </c:pt>
                <c:pt idx="7">
                  <c:v>Student Card</c:v>
                </c:pt>
                <c:pt idx="8">
                  <c:v>USB</c:v>
                </c:pt>
              </c:strCache>
            </c:strRef>
          </c:cat>
          <c:val>
            <c:numRef>
              <c:f>Sheet1!$B$2:$B$10</c:f>
              <c:numCache>
                <c:formatCode>General</c:formatCode>
                <c:ptCount val="9"/>
                <c:pt idx="0">
                  <c:v>1</c:v>
                </c:pt>
                <c:pt idx="1">
                  <c:v>1</c:v>
                </c:pt>
                <c:pt idx="2">
                  <c:v>2</c:v>
                </c:pt>
                <c:pt idx="3">
                  <c:v>2</c:v>
                </c:pt>
                <c:pt idx="4">
                  <c:v>2</c:v>
                </c:pt>
                <c:pt idx="5">
                  <c:v>1</c:v>
                </c:pt>
                <c:pt idx="6">
                  <c:v>3</c:v>
                </c:pt>
                <c:pt idx="7">
                  <c:v>2</c:v>
                </c:pt>
                <c:pt idx="8">
                  <c:v>16</c:v>
                </c:pt>
              </c:numCache>
            </c:numRef>
          </c:val>
          <c:extLst>
            <c:ext xmlns:c16="http://schemas.microsoft.com/office/drawing/2014/chart" uri="{C3380CC4-5D6E-409C-BE32-E72D297353CC}">
              <c16:uniqueId val="{00000012-00F3-40E7-B6C1-9C59C5D7F15B}"/>
            </c:ext>
          </c:extLst>
        </c:ser>
        <c:dLbls>
          <c:dLblPos val="out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Oxf</b:Tag>
    <b:SourceType>InternetSite</b:SourceType>
    <b:Guid>{1BBD0FBD-260B-46A5-91E7-A6619B95FE19}</b:Guid>
    <b:Title>Definition of disorganized in English</b:Title>
    <b:InternetSiteTitle>Oxford Dictionaries: Language matters</b:InternetSiteTitle>
    <b:URL>http://www.oxforddictionaries.com/definition/english/disorganized</b:URL>
    <b:Author>
      <b:Author>
        <b:Corporate>Oxford University Press</b:Corporate>
      </b:Author>
    </b:Author>
    <b:RefOrder>4</b:RefOrder>
  </b:Source>
  <b:Source>
    <b:Tag>the</b:Tag>
    <b:SourceType>InternetSite</b:SourceType>
    <b:Guid>{CDA33D85-EF0B-4407-936F-9940C338EA3C}</b:Guid>
    <b:Title>theRenamer</b:Title>
    <b:InternetSiteTitle>The Renamer</b:InternetSiteTitle>
    <b:URL>http://www.therenamer.com/</b:URL>
    <b:RefOrder>5</b:RefOrder>
  </b:Source>
  <b:Source>
    <b:Tag>Mik14</b:Tag>
    <b:SourceType>InternetSite</b:SourceType>
    <b:Guid>{FE855112-D29C-4A07-BCA3-1F3DF7B9BFF4}</b:Guid>
    <b:Author>
      <b:Author>
        <b:NameList>
          <b:Person>
            <b:Last>Williams</b:Last>
            <b:First>Mike</b:First>
          </b:Person>
        </b:NameList>
      </b:Author>
    </b:Author>
    <b:Title>theRenamer 7.69</b:Title>
    <b:InternetSiteTitle>PC Advisor</b:InternetSiteTitle>
    <b:Year>2014</b:Year>
    <b:Month>09</b:Month>
    <b:Day>23</b:Day>
    <b:URL>http://www.pcadvisor.co.uk/download/audio-video-photo/therenamer-769-3214212/</b:URL>
    <b:RefOrder>6</b:RefOrder>
  </b:Source>
  <b:Source>
    <b:Tag>And14</b:Tag>
    <b:SourceType>InternetSite</b:SourceType>
    <b:Guid>{81EE3307-E5F4-4840-BFB2-C4BF14BB3E04}</b:Guid>
    <b:Author>
      <b:Author>
        <b:NameList>
          <b:Person>
            <b:Last>Matei</b:Last>
            <b:First>Andreea</b:First>
          </b:Person>
        </b:NameList>
      </b:Author>
    </b:Author>
    <b:Title>theRenamer</b:Title>
    <b:InternetSiteTitle>Softpedia</b:InternetSiteTitle>
    <b:Year>2014</b:Year>
    <b:Month>09</b:Month>
    <b:Day>05</b:Day>
    <b:URL>http://www.softpedia.com/get/System/File-Management/theRenamer.shtml</b:URL>
    <b:RefOrder>7</b:RefOrder>
  </b:Source>
  <b:Source>
    <b:Tag>Abo</b:Tag>
    <b:SourceType>InternetSite</b:SourceType>
    <b:Guid>{DE6A1DF9-2C66-434D-88EA-B66210739781}</b:Guid>
    <b:Title>About tv rename</b:Title>
    <b:InternetSiteTitle>tvrename.com</b:InternetSiteTitle>
    <b:URL>http://www.tvrename.com/about.html</b:URL>
    <b:RefOrder>8</b:RefOrder>
  </b:Source>
  <b:Source>
    <b:Tag>Ada10</b:Tag>
    <b:SourceType>InternetSite</b:SourceType>
    <b:Guid>{03D34C2E-2241-402B-A077-BDF8486AA89B}</b:Guid>
    <b:Title>Automatically Organize Your Downloaded, *Ahem*, TV Shows</b:Title>
    <b:InternetSiteTitle>Life Hacker</b:InternetSiteTitle>
    <b:Year>2010</b:Year>
    <b:Month>02</b:Month>
    <b:Day>13</b:Day>
    <b:URL>http://lifehacker.com/5471112/automatically-organize-your-downloaded-ahem-tv-shows</b:URL>
    <b:Author>
      <b:Author>
        <b:NameList>
          <b:Person>
            <b:Last>Adam</b:Last>
            <b:First>Pash</b:First>
          </b:Person>
        </b:NameList>
      </b:Author>
    </b:Author>
    <b:RefOrder>9</b:RefOrder>
  </b:Source>
  <b:Source>
    <b:Tag>Uwe</b:Tag>
    <b:SourceType>InternetSite</b:SourceType>
    <b:Guid>{0718C3C6-548A-4B5B-861B-B74DE4593FEC}</b:Guid>
    <b:Author>
      <b:Author>
        <b:Corporate>Uwe Trottmann</b:Corporate>
      </b:Author>
    </b:Author>
    <b:Title>Series guide</b:Title>
    <b:InternetSiteTitle>Series guide</b:InternetSiteTitle>
    <b:URL>https://seriesgui.de/</b:URL>
    <b:RefOrder>10</b:RefOrder>
  </b:Source>
  <b:Source>
    <b:Tag>Rit13</b:Tag>
    <b:SourceType>InternetSite</b:SourceType>
    <b:Guid>{C891DB85-6ACA-4B28-8711-79B51696E0CC}</b:Guid>
    <b:Author>
      <b:Author>
        <b:NameList>
          <b:Person>
            <b:Last>Khoury</b:Last>
            <b:First>Rita</b:First>
            <b:Middle>El</b:Middle>
          </b:Person>
        </b:NameList>
      </b:Author>
    </b:Author>
    <b:Title>Stay on Top of the New Fall TV Season with SeriesGuide</b:Title>
    <b:InternetSiteTitle>App Storm</b:InternetSiteTitle>
    <b:Year>2013</b:Year>
    <b:Month>09</b:Month>
    <b:Day>27</b:Day>
    <b:URL>http://android.appstorm.net/reviews/entertainment-reviews/stay-on-top-of-the-new-fall-tv-season-with-seriesguide/</b:URL>
    <b:RefOrder>11</b:RefOrder>
  </b:Source>
  <b:Source>
    <b:Tag>TVS</b:Tag>
    <b:SourceType>InternetSite</b:SourceType>
    <b:Guid>{1AD1A3E1-E20E-4D89-AC64-98F42CA251C8}</b:Guid>
    <b:Title>TV SHow Time</b:Title>
    <b:InternetSiteTitle>TV SHowTime get notified when new episodes are out</b:InternetSiteTitle>
    <b:URL>https://www.tvshowtime.com/en</b:URL>
    <b:RefOrder>12</b:RefOrder>
  </b:Source>
  <b:Source>
    <b:Tag>Rom15</b:Tag>
    <b:SourceType>InternetSite</b:SourceType>
    <b:Guid>{4E9B24F8-673F-4D39-865E-6198753AB8F5}</b:Guid>
    <b:Author>
      <b:Author>
        <b:NameList>
          <b:Person>
            <b:Last>Dillet</b:Last>
            <b:First>Romain</b:First>
          </b:Person>
        </b:NameList>
      </b:Author>
    </b:Author>
    <b:Title>TVShow Time Releases Sleek New App For Its Community Of TV Addicts</b:Title>
    <b:InternetSiteTitle>Techcrunch</b:InternetSiteTitle>
    <b:Year>2015</b:Year>
    <b:Month>07</b:Month>
    <b:Day>15</b:Day>
    <b:URL>http://techcrunch.com/2015/07/15/tvshow-time-releases-sleek-new-app-for-its-community-of-tv-addicts/</b:URL>
    <b:RefOrder>13</b:RefOrder>
  </b:Source>
  <b:Source>
    <b:Tag>Tec18</b:Tag>
    <b:SourceType>InternetSite</b:SourceType>
    <b:Guid>{64BA740E-C0A7-4AE0-8B09-A8B4E85EC2A8}</b:Guid>
    <b:InternetSiteTitle>Techopedia</b:InternetSiteTitle>
    <b:Year>2018</b:Year>
    <b:URL>https://www.techopedia.com/definition/13576/bitlocker</b:URL>
    <b:RefOrder>1</b:RefOrder>
  </b:Source>
  <b:Source>
    <b:Tag>Mar18</b:Tag>
    <b:SourceType>InternetSite</b:SourceType>
    <b:Guid>{D608A42B-9D0B-4D6C-9873-462E2D711458}</b:Guid>
    <b:Author>
      <b:Author>
        <b:NameList>
          <b:Person>
            <b:Last>Lagace</b:Last>
            <b:First>Marc</b:First>
          </b:Person>
        </b:NameList>
      </b:Author>
    </b:Author>
    <b:Title>How to find your lost Android phone | Android Central</b:Title>
    <b:InternetSiteTitle>androidcentral</b:InternetSiteTitle>
    <b:Year>2018</b:Year>
    <b:Month>March</b:Month>
    <b:Day>7</b:Day>
    <b:URL>https://www.androidcentral.com/how-track-android-phone</b:URL>
    <b:RefOrder>2</b:RefOrder>
  </b:Source>
  <b:Source>
    <b:Tag>How18</b:Tag>
    <b:SourceType>InternetSite</b:SourceType>
    <b:Guid>{93229E30-BCBF-4F0E-8A21-1F9213689F46}</b:Guid>
    <b:Title>How to Securely Encrypt a USB Flash Drive</b:Title>
    <b:InternetSiteTitle>online-tech-tips</b:InternetSiteTitle>
    <b:Year>2018</b:Year>
    <b:URL>https://www.online-tech-tips.com/computer-tips/encrypt-usb-flash-drive/</b:URL>
    <b:RefOrder>3</b:RefOrder>
  </b:Source>
</b:Sources>
</file>

<file path=customXml/itemProps1.xml><?xml version="1.0" encoding="utf-8"?>
<ds:datastoreItem xmlns:ds="http://schemas.openxmlformats.org/officeDocument/2006/customXml" ds:itemID="{BC52384F-CF57-41F5-9BC2-A0397B1DB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doc template 2016.dotx</Template>
  <TotalTime>3543</TotalTime>
  <Pages>50</Pages>
  <Words>10277</Words>
  <Characters>58582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Kings Student Accomodation</cp:lastModifiedBy>
  <cp:revision>148</cp:revision>
  <dcterms:created xsi:type="dcterms:W3CDTF">2017-04-06T06:09:00Z</dcterms:created>
  <dcterms:modified xsi:type="dcterms:W3CDTF">2018-11-05T08:23:00Z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7854ac45-8173-3911-b5bd-053212a0174a</vt:lpwstr>
  </property>
  <property fmtid="{D5CDD505-2E9C-101B-9397-08002B2CF9AE}" pid="24" name="Mendeley Citation Style_1">
    <vt:lpwstr>http://www.zotero.org/styles/apa</vt:lpwstr>
  </property>
</Properties>
</file>